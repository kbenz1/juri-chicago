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67A5" w14:textId="77777777" w:rsidR="00E66357" w:rsidRPr="00D97024" w:rsidRDefault="00E66357" w:rsidP="00E66357">
      <w:pPr>
        <w:pStyle w:val="berschrift3"/>
        <w:rPr>
          <w:lang w:val="de-DE"/>
        </w:rPr>
      </w:pPr>
      <w:bookmarkStart w:id="0" w:name="_Toc195981138"/>
      <w:r w:rsidRPr="00D97024">
        <w:rPr>
          <w:lang w:val="de-DE"/>
        </w:rPr>
        <w:t>Welche Software-Tools brauche ich?</w:t>
      </w:r>
      <w:bookmarkEnd w:id="0"/>
    </w:p>
    <w:p w14:paraId="20022A9E" w14:textId="77777777" w:rsidR="00E66357" w:rsidRPr="00D97024" w:rsidRDefault="00E66357" w:rsidP="00E66357">
      <w:r w:rsidRPr="00D97024">
        <w:t xml:space="preserve">Die Python-Programmiersprache benötigst Du, um Spiele, Apps und andere </w:t>
      </w:r>
      <w:proofErr w:type="gramStart"/>
      <w:r w:rsidRPr="00D97024">
        <w:t>coole</w:t>
      </w:r>
      <w:proofErr w:type="gramEnd"/>
      <w:r w:rsidRPr="00D97024">
        <w:t xml:space="preserve"> Dinge zu bauen. Dann brauchst Du Git. Git hilft dir, Deinen Programmier-Code sicher aufzubewahren und mit anderen zu teilen. Ausserdem benötigst Du Thonny. Thonny ist wie ein Werkzeugkasten, in dem Du Python und Git einfach ausprobieren kannst.</w:t>
      </w:r>
    </w:p>
    <w:p w14:paraId="0E29A4AD" w14:textId="77777777" w:rsidR="00E66357" w:rsidRPr="00D97024" w:rsidRDefault="00E66357" w:rsidP="00E66357">
      <w:pPr>
        <w:ind w:firstLine="0"/>
        <w:rPr>
          <w:b/>
          <w:bCs/>
        </w:rPr>
      </w:pPr>
      <w:r w:rsidRPr="00D97024">
        <w:rPr>
          <w:b/>
          <w:bCs/>
        </w:rPr>
        <w:t>Thonny installieren</w:t>
      </w:r>
    </w:p>
    <w:p w14:paraId="6E9F39F1" w14:textId="77777777" w:rsidR="00E66357" w:rsidRPr="00D97024" w:rsidRDefault="00E66357" w:rsidP="00E66357">
      <w:r w:rsidRPr="00D97024">
        <w:t>Thonny ist eine Software, bei der man mit der Programmiersprache Python Computerprogramme erstellen kann. Python ist in Thonny bereits integriert. Je nachdem, welches Betriebssystem Dein Computer hat, geht die Installation etwas anders. Keine Sorge, ich erkläre Dir alles.</w:t>
      </w:r>
    </w:p>
    <w:p w14:paraId="6D7EBC1F" w14:textId="77777777" w:rsidR="00E66357" w:rsidRPr="00D97024" w:rsidRDefault="00E66357" w:rsidP="00E66357">
      <w:pPr>
        <w:pStyle w:val="berschrift3"/>
        <w:rPr>
          <w:lang w:val="de-DE"/>
        </w:rPr>
      </w:pPr>
      <w:bookmarkStart w:id="1" w:name="_Toc192713847"/>
      <w:bookmarkStart w:id="2" w:name="_Toc195981139"/>
      <w:r w:rsidRPr="00D97024">
        <w:rPr>
          <w:lang w:val="de-DE"/>
        </w:rPr>
        <w:t>Python und Thonny installieren unter Windows</w:t>
      </w:r>
      <w:bookmarkEnd w:id="1"/>
      <w:bookmarkEnd w:id="2"/>
    </w:p>
    <w:p w14:paraId="3203EEEB" w14:textId="77777777" w:rsidR="00E66357" w:rsidRPr="00D97024" w:rsidRDefault="00E66357" w:rsidP="00E66357">
      <w:pPr>
        <w:ind w:firstLine="0"/>
      </w:pPr>
    </w:p>
    <w:p w14:paraId="5BF1785F" w14:textId="187B5309" w:rsidR="00E66357" w:rsidRPr="00D97024" w:rsidRDefault="000F0698" w:rsidP="00E66357">
      <w:pPr>
        <w:ind w:firstLine="0"/>
      </w:pPr>
      <w:r>
        <w:rPr>
          <w:noProof/>
        </w:rPr>
        <w:drawing>
          <wp:anchor distT="0" distB="0" distL="114300" distR="114300" simplePos="0" relativeHeight="251659264" behindDoc="1" locked="0" layoutInCell="1" allowOverlap="1" wp14:anchorId="4F8FEB5C" wp14:editId="451D84C5">
            <wp:simplePos x="0" y="0"/>
            <wp:positionH relativeFrom="column">
              <wp:posOffset>183515</wp:posOffset>
            </wp:positionH>
            <wp:positionV relativeFrom="paragraph">
              <wp:posOffset>38100</wp:posOffset>
            </wp:positionV>
            <wp:extent cx="400050" cy="354330"/>
            <wp:effectExtent l="0" t="0" r="0" b="0"/>
            <wp:wrapTight wrapText="right">
              <wp:wrapPolygon edited="0">
                <wp:start x="2057" y="0"/>
                <wp:lineTo x="0" y="12774"/>
                <wp:lineTo x="0" y="19742"/>
                <wp:lineTo x="7200" y="20903"/>
                <wp:lineTo x="18514" y="20903"/>
                <wp:lineTo x="20571" y="8129"/>
                <wp:lineTo x="20571" y="1161"/>
                <wp:lineTo x="13371" y="0"/>
                <wp:lineTo x="2057" y="0"/>
              </wp:wrapPolygon>
            </wp:wrapTight>
            <wp:docPr id="350" name="Grafik 5" descr="File:Unofficial Windows logo variant - 2002–20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descr="File:Unofficial Windows logo variant - 2002–2012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357" w:rsidRPr="00D97024">
        <w:t xml:space="preserve">Bei Windows kannst Du ein Installationsprogramm herunterladen und dieses starten. Das installiert Dir Thonny auf Deinem Windows Computer. </w:t>
      </w:r>
    </w:p>
    <w:p w14:paraId="59A3CDE5" w14:textId="77777777" w:rsidR="00E66357" w:rsidRPr="00D97024" w:rsidRDefault="00E66357" w:rsidP="00E66357">
      <w:pPr>
        <w:pStyle w:val="Listenabsatz"/>
        <w:numPr>
          <w:ilvl w:val="0"/>
          <w:numId w:val="38"/>
        </w:numPr>
      </w:pPr>
      <w:r w:rsidRPr="00D97024">
        <w:t xml:space="preserve">Starte einen Browser. Gehe auf </w:t>
      </w:r>
      <w:hyperlink r:id="rId9" w:history="1">
        <w:r w:rsidRPr="00D97024">
          <w:rPr>
            <w:rStyle w:val="Hyperlink"/>
            <w:rFonts w:ascii="Times New Roman" w:hAnsi="Times New Roman"/>
          </w:rPr>
          <w:t>https://thonny.org/</w:t>
        </w:r>
      </w:hyperlink>
    </w:p>
    <w:p w14:paraId="7C1EADEB" w14:textId="3E721687" w:rsidR="00E66357" w:rsidRPr="00D97024" w:rsidRDefault="000F0698" w:rsidP="00E66357">
      <w:pPr>
        <w:spacing w:before="100" w:beforeAutospacing="1" w:after="100" w:afterAutospacing="1"/>
        <w:ind w:left="720" w:firstLine="0"/>
        <w:jc w:val="left"/>
        <w:rPr>
          <w:rFonts w:ascii="Times New Roman" w:hAnsi="Times New Roman"/>
        </w:rPr>
      </w:pPr>
      <w:r w:rsidRPr="0033218A">
        <w:rPr>
          <w:noProof/>
        </w:rPr>
        <w:drawing>
          <wp:inline distT="0" distB="0" distL="0" distR="0" wp14:anchorId="6C1FF15E" wp14:editId="75184092">
            <wp:extent cx="2070100" cy="438785"/>
            <wp:effectExtent l="0" t="0" r="0" b="0"/>
            <wp:docPr id="18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0100" cy="438785"/>
                    </a:xfrm>
                    <a:prstGeom prst="rect">
                      <a:avLst/>
                    </a:prstGeom>
                    <a:noFill/>
                    <a:ln>
                      <a:noFill/>
                    </a:ln>
                  </pic:spPr>
                </pic:pic>
              </a:graphicData>
            </a:graphic>
          </wp:inline>
        </w:drawing>
      </w:r>
    </w:p>
    <w:p w14:paraId="40030782" w14:textId="77777777" w:rsidR="00E66357" w:rsidRPr="00D97024" w:rsidRDefault="00E66357" w:rsidP="00E66357">
      <w:pPr>
        <w:pStyle w:val="Listenabsatz"/>
        <w:numPr>
          <w:ilvl w:val="0"/>
          <w:numId w:val="38"/>
        </w:numPr>
      </w:pPr>
      <w:r w:rsidRPr="00D97024">
        <w:t xml:space="preserve">Fahre mit der Maus auf den Schriftzug </w:t>
      </w:r>
      <w:r>
        <w:t>„</w:t>
      </w:r>
      <w:r w:rsidRPr="00D97024">
        <w:t>Windows</w:t>
      </w:r>
      <w:r>
        <w:t>“</w:t>
      </w:r>
      <w:r w:rsidRPr="00D97024">
        <w:t xml:space="preserve"> und klicke auf den Link wie in dem folgenden Bild.</w:t>
      </w:r>
    </w:p>
    <w:p w14:paraId="4F43D8DF" w14:textId="756A8FAA" w:rsidR="00E66357" w:rsidRPr="00D97024" w:rsidRDefault="000F0698" w:rsidP="00E66357">
      <w:pPr>
        <w:spacing w:before="100" w:beforeAutospacing="1" w:after="100" w:afterAutospacing="1"/>
        <w:ind w:left="720" w:firstLine="0"/>
        <w:jc w:val="left"/>
        <w:rPr>
          <w:rFonts w:ascii="Times New Roman" w:hAnsi="Times New Roman"/>
        </w:rPr>
      </w:pPr>
      <w:r w:rsidRPr="0033218A">
        <w:rPr>
          <w:noProof/>
        </w:rPr>
        <w:drawing>
          <wp:inline distT="0" distB="0" distL="0" distR="0" wp14:anchorId="207B92B8" wp14:editId="523925C3">
            <wp:extent cx="3167380" cy="1843405"/>
            <wp:effectExtent l="0" t="0" r="0" b="0"/>
            <wp:docPr id="1882" name="Grafik 1" descr="Ein Bild, das Text, Screenshot,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Webseite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7380" cy="1843405"/>
                    </a:xfrm>
                    <a:prstGeom prst="rect">
                      <a:avLst/>
                    </a:prstGeom>
                    <a:noFill/>
                    <a:ln>
                      <a:noFill/>
                    </a:ln>
                  </pic:spPr>
                </pic:pic>
              </a:graphicData>
            </a:graphic>
          </wp:inline>
        </w:drawing>
      </w:r>
    </w:p>
    <w:p w14:paraId="78E3CA42" w14:textId="77777777" w:rsidR="00E66357" w:rsidRPr="00D97024" w:rsidRDefault="00E66357" w:rsidP="00E66357">
      <w:pPr>
        <w:pStyle w:val="Listenabsatz"/>
        <w:numPr>
          <w:ilvl w:val="0"/>
          <w:numId w:val="38"/>
        </w:numPr>
      </w:pPr>
      <w:r w:rsidRPr="00D97024">
        <w:t>Klicke auf den Link und das Installationsprogramm für Thonny wird heruntergeladen. Ein Installationsprogramm ist eine Software, die eine andere Software auf Deinem Computer einrichtet, so dass Du sie benutzen kannst.</w:t>
      </w:r>
    </w:p>
    <w:p w14:paraId="55D351B8" w14:textId="4337F645" w:rsidR="00E66357" w:rsidRPr="00D97024" w:rsidRDefault="000F0698" w:rsidP="00E66357">
      <w:pPr>
        <w:ind w:left="720" w:firstLine="0"/>
      </w:pPr>
      <w:r w:rsidRPr="0033218A">
        <w:rPr>
          <w:noProof/>
        </w:rPr>
        <w:drawing>
          <wp:inline distT="0" distB="0" distL="0" distR="0" wp14:anchorId="3FB86227" wp14:editId="35E592A8">
            <wp:extent cx="2172335" cy="1163320"/>
            <wp:effectExtent l="0" t="0" r="0" b="0"/>
            <wp:docPr id="1883"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Software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2335" cy="1163320"/>
                    </a:xfrm>
                    <a:prstGeom prst="rect">
                      <a:avLst/>
                    </a:prstGeom>
                    <a:noFill/>
                    <a:ln>
                      <a:noFill/>
                    </a:ln>
                  </pic:spPr>
                </pic:pic>
              </a:graphicData>
            </a:graphic>
          </wp:inline>
        </w:drawing>
      </w:r>
    </w:p>
    <w:p w14:paraId="26F2D08B" w14:textId="77777777" w:rsidR="00E66357" w:rsidRPr="00D97024" w:rsidRDefault="00E66357" w:rsidP="00E66357">
      <w:pPr>
        <w:ind w:left="720" w:firstLine="0"/>
      </w:pPr>
    </w:p>
    <w:p w14:paraId="4C373006" w14:textId="77777777" w:rsidR="00E66357" w:rsidRPr="00D97024" w:rsidRDefault="00E66357" w:rsidP="00E66357">
      <w:pPr>
        <w:pStyle w:val="Listenabsatz"/>
        <w:numPr>
          <w:ilvl w:val="0"/>
          <w:numId w:val="38"/>
        </w:numPr>
      </w:pPr>
      <w:r w:rsidRPr="00D97024">
        <w:lastRenderedPageBreak/>
        <w:t>Wenn Du das Installationsprogramm vollständig heruntergeladen hast, kannst Du es mit einem Doppelklick starten.</w:t>
      </w:r>
    </w:p>
    <w:p w14:paraId="7C3A339D" w14:textId="4CE94C0D" w:rsidR="00E66357" w:rsidRDefault="000F0698" w:rsidP="00E66357">
      <w:pPr>
        <w:ind w:left="720" w:firstLine="0"/>
      </w:pPr>
      <w:r w:rsidRPr="0033218A">
        <w:rPr>
          <w:noProof/>
        </w:rPr>
        <w:drawing>
          <wp:inline distT="0" distB="0" distL="0" distR="0" wp14:anchorId="1F9A4CAF" wp14:editId="20B7F972">
            <wp:extent cx="1865630" cy="841375"/>
            <wp:effectExtent l="0" t="0" r="0" b="0"/>
            <wp:docPr id="188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5630" cy="841375"/>
                    </a:xfrm>
                    <a:prstGeom prst="rect">
                      <a:avLst/>
                    </a:prstGeom>
                    <a:noFill/>
                    <a:ln>
                      <a:noFill/>
                    </a:ln>
                  </pic:spPr>
                </pic:pic>
              </a:graphicData>
            </a:graphic>
          </wp:inline>
        </w:drawing>
      </w:r>
    </w:p>
    <w:p w14:paraId="5FDAFB47" w14:textId="77777777" w:rsidR="00E66357" w:rsidRPr="00D97024" w:rsidRDefault="00E66357" w:rsidP="00E66357">
      <w:pPr>
        <w:ind w:left="720" w:firstLine="0"/>
      </w:pPr>
    </w:p>
    <w:p w14:paraId="6EE6CCB3" w14:textId="77777777" w:rsidR="00E66357" w:rsidRPr="00D97024" w:rsidRDefault="00E66357" w:rsidP="00E66357">
      <w:pPr>
        <w:numPr>
          <w:ilvl w:val="0"/>
          <w:numId w:val="38"/>
        </w:numPr>
      </w:pPr>
      <w:r w:rsidRPr="00D97024">
        <w:t xml:space="preserve">Nun musst Du nichts weiter tun, als den Anweisungen des Installationsprogramms zu folgen. Klicke auf </w:t>
      </w:r>
      <w:r>
        <w:t>„</w:t>
      </w:r>
      <w:r w:rsidRPr="00D97024">
        <w:t>Next</w:t>
      </w:r>
      <w:r>
        <w:t>“</w:t>
      </w:r>
      <w:r w:rsidRPr="00D97024">
        <w:t>.</w:t>
      </w:r>
    </w:p>
    <w:p w14:paraId="2747DD2C" w14:textId="5E1138AC" w:rsidR="00E66357" w:rsidRDefault="000F0698" w:rsidP="00E66357">
      <w:pPr>
        <w:ind w:left="720" w:firstLine="0"/>
      </w:pPr>
      <w:r w:rsidRPr="0033218A">
        <w:rPr>
          <w:noProof/>
        </w:rPr>
        <w:drawing>
          <wp:inline distT="0" distB="0" distL="0" distR="0" wp14:anchorId="7D7C993B" wp14:editId="15C5BDDB">
            <wp:extent cx="2867660" cy="2260600"/>
            <wp:effectExtent l="0" t="0" r="0" b="0"/>
            <wp:docPr id="1885"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oftware, Display enthält.&#10;&#10;KI-generierte Inhalte können fehlerhaft se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7660" cy="2260600"/>
                    </a:xfrm>
                    <a:prstGeom prst="rect">
                      <a:avLst/>
                    </a:prstGeom>
                    <a:noFill/>
                    <a:ln>
                      <a:noFill/>
                    </a:ln>
                  </pic:spPr>
                </pic:pic>
              </a:graphicData>
            </a:graphic>
          </wp:inline>
        </w:drawing>
      </w:r>
    </w:p>
    <w:p w14:paraId="0AFCBB6D" w14:textId="77777777" w:rsidR="00E66357" w:rsidRPr="00D97024" w:rsidRDefault="00E66357" w:rsidP="00E66357">
      <w:pPr>
        <w:ind w:left="720" w:firstLine="0"/>
      </w:pPr>
    </w:p>
    <w:p w14:paraId="1CAF014B" w14:textId="77777777" w:rsidR="00E66357" w:rsidRPr="00D97024" w:rsidRDefault="00E66357" w:rsidP="00E66357">
      <w:pPr>
        <w:numPr>
          <w:ilvl w:val="0"/>
          <w:numId w:val="38"/>
        </w:numPr>
      </w:pPr>
      <w:r w:rsidRPr="00D97024">
        <w:t xml:space="preserve">Dann wirst Du aufgefordert die Lizenzvereinbarung zur Nutzung von Thonny zu lesen und ihr zuzustimmen. Wenn Du der Lizenzvereinbarung zustimmst, darfst Du die Software gratis nutzen, verändern und weiterverbreiten, wenn Du Dich a die Bestimmungen der Lizenzvereinbarung hältst. Wähle </w:t>
      </w:r>
      <w:r>
        <w:t>„</w:t>
      </w:r>
      <w:r w:rsidRPr="00D97024">
        <w:t>I accept the agreement</w:t>
      </w:r>
      <w:r>
        <w:t>“</w:t>
      </w:r>
      <w:r w:rsidRPr="00D97024">
        <w:t xml:space="preserve"> (</w:t>
      </w:r>
      <w:r>
        <w:t>„</w:t>
      </w:r>
      <w:r w:rsidRPr="00D97024">
        <w:t>Ich stimme der Vereinbarung zu</w:t>
      </w:r>
      <w:r>
        <w:t>“</w:t>
      </w:r>
      <w:r w:rsidRPr="00D97024">
        <w:t xml:space="preserve">) und klicke dann auf </w:t>
      </w:r>
      <w:r>
        <w:t>„</w:t>
      </w:r>
      <w:r w:rsidRPr="00D97024">
        <w:t>Next</w:t>
      </w:r>
      <w:r>
        <w:t>“</w:t>
      </w:r>
      <w:r w:rsidRPr="00D97024">
        <w:t>, wenn Du der Lizenzvereinbarung zustimmen willst.</w:t>
      </w:r>
    </w:p>
    <w:p w14:paraId="00D152AC" w14:textId="5318AE5B" w:rsidR="00E66357" w:rsidRDefault="000F0698" w:rsidP="00E66357">
      <w:pPr>
        <w:ind w:left="720" w:firstLine="0"/>
      </w:pPr>
      <w:r w:rsidRPr="0033218A">
        <w:rPr>
          <w:noProof/>
        </w:rPr>
        <w:drawing>
          <wp:inline distT="0" distB="0" distL="0" distR="0" wp14:anchorId="300F6D76" wp14:editId="36A78150">
            <wp:extent cx="2867660" cy="2245995"/>
            <wp:effectExtent l="0" t="0" r="0" b="0"/>
            <wp:docPr id="1886"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Elektronik, Screenshot, Display enthält.&#10;&#10;KI-generierte Inhalte können fehlerhaft se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7660" cy="2245995"/>
                    </a:xfrm>
                    <a:prstGeom prst="rect">
                      <a:avLst/>
                    </a:prstGeom>
                    <a:noFill/>
                    <a:ln>
                      <a:noFill/>
                    </a:ln>
                  </pic:spPr>
                </pic:pic>
              </a:graphicData>
            </a:graphic>
          </wp:inline>
        </w:drawing>
      </w:r>
    </w:p>
    <w:p w14:paraId="795D3B57" w14:textId="77777777" w:rsidR="00E66357" w:rsidRPr="00D97024" w:rsidRDefault="00E66357" w:rsidP="00E66357">
      <w:pPr>
        <w:ind w:left="720" w:firstLine="0"/>
      </w:pPr>
    </w:p>
    <w:p w14:paraId="08BA74EB" w14:textId="77777777" w:rsidR="00E66357" w:rsidRPr="00D97024" w:rsidRDefault="00E66357" w:rsidP="00E66357">
      <w:pPr>
        <w:pStyle w:val="Listenabsatz"/>
        <w:numPr>
          <w:ilvl w:val="0"/>
          <w:numId w:val="38"/>
        </w:numPr>
      </w:pPr>
      <w:r w:rsidRPr="00D97024">
        <w:t xml:space="preserve">Dann wirst Du gefragt, ob Du ein Desktop-Icon für Thonny erstellen willst, setze das Häkchen und klicke auf </w:t>
      </w:r>
      <w:r>
        <w:t>„</w:t>
      </w:r>
      <w:r w:rsidRPr="00D97024">
        <w:t>Next</w:t>
      </w:r>
      <w:r>
        <w:t>“</w:t>
      </w:r>
    </w:p>
    <w:p w14:paraId="74240135" w14:textId="597F9527" w:rsidR="00E66357" w:rsidRDefault="000F0698" w:rsidP="00E66357">
      <w:pPr>
        <w:pStyle w:val="Listenabsatz"/>
        <w:ind w:firstLine="0"/>
      </w:pPr>
      <w:r w:rsidRPr="0033218A">
        <w:rPr>
          <w:noProof/>
        </w:rPr>
        <w:lastRenderedPageBreak/>
        <w:drawing>
          <wp:inline distT="0" distB="0" distL="0" distR="0" wp14:anchorId="5AE7199D" wp14:editId="08239E61">
            <wp:extent cx="2845435" cy="2252980"/>
            <wp:effectExtent l="0" t="0" r="0" b="0"/>
            <wp:docPr id="1887"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Elektronik, Screenshot, Display enthält.&#10;&#10;KI-generierte Inhalte können fehlerhaft se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5435" cy="2252980"/>
                    </a:xfrm>
                    <a:prstGeom prst="rect">
                      <a:avLst/>
                    </a:prstGeom>
                    <a:noFill/>
                    <a:ln>
                      <a:noFill/>
                    </a:ln>
                  </pic:spPr>
                </pic:pic>
              </a:graphicData>
            </a:graphic>
          </wp:inline>
        </w:drawing>
      </w:r>
    </w:p>
    <w:p w14:paraId="244F440B" w14:textId="77777777" w:rsidR="00E66357" w:rsidRPr="00D97024" w:rsidRDefault="00E66357" w:rsidP="00E66357">
      <w:pPr>
        <w:pStyle w:val="Listenabsatz"/>
        <w:ind w:firstLine="0"/>
      </w:pPr>
    </w:p>
    <w:p w14:paraId="0FF22228" w14:textId="77777777" w:rsidR="00E66357" w:rsidRPr="00D97024" w:rsidRDefault="00E66357" w:rsidP="00E66357">
      <w:pPr>
        <w:pStyle w:val="Listenabsatz"/>
        <w:numPr>
          <w:ilvl w:val="0"/>
          <w:numId w:val="38"/>
        </w:numPr>
      </w:pPr>
      <w:r w:rsidRPr="00D97024">
        <w:t xml:space="preserve">Dann wird Dir nochmals angezeigt, wo Thonny installiert wird. Klicke auf </w:t>
      </w:r>
      <w:r>
        <w:t>„</w:t>
      </w:r>
      <w:r w:rsidRPr="00D97024">
        <w:t>Install</w:t>
      </w:r>
      <w:r>
        <w:t>“</w:t>
      </w:r>
      <w:r w:rsidRPr="00D97024">
        <w:t>, um die Installation zu starten.</w:t>
      </w:r>
    </w:p>
    <w:p w14:paraId="571508EF" w14:textId="44ED03BF" w:rsidR="00E66357" w:rsidRDefault="000F0698" w:rsidP="00E66357">
      <w:pPr>
        <w:pStyle w:val="Listenabsatz"/>
        <w:ind w:firstLine="0"/>
      </w:pPr>
      <w:r w:rsidRPr="0033218A">
        <w:rPr>
          <w:noProof/>
        </w:rPr>
        <w:drawing>
          <wp:inline distT="0" distB="0" distL="0" distR="0" wp14:anchorId="6ECE7C64" wp14:editId="10B9DA01">
            <wp:extent cx="2874645" cy="2260600"/>
            <wp:effectExtent l="0" t="0" r="0" b="0"/>
            <wp:docPr id="1888"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Elektronik, Screenshot, Display enthält.&#10;&#10;KI-generierte Inhalte können fehlerhaft se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4645" cy="2260600"/>
                    </a:xfrm>
                    <a:prstGeom prst="rect">
                      <a:avLst/>
                    </a:prstGeom>
                    <a:noFill/>
                    <a:ln>
                      <a:noFill/>
                    </a:ln>
                  </pic:spPr>
                </pic:pic>
              </a:graphicData>
            </a:graphic>
          </wp:inline>
        </w:drawing>
      </w:r>
    </w:p>
    <w:p w14:paraId="5D049FB3" w14:textId="77777777" w:rsidR="00E66357" w:rsidRPr="00D97024" w:rsidRDefault="00E66357" w:rsidP="00E66357">
      <w:pPr>
        <w:pStyle w:val="Listenabsatz"/>
        <w:ind w:firstLine="0"/>
      </w:pPr>
    </w:p>
    <w:p w14:paraId="156F7EEE" w14:textId="77777777" w:rsidR="00E66357" w:rsidRPr="00D97024" w:rsidRDefault="00E66357" w:rsidP="00E66357">
      <w:pPr>
        <w:pStyle w:val="Listenabsatz"/>
        <w:numPr>
          <w:ilvl w:val="0"/>
          <w:numId w:val="38"/>
        </w:numPr>
      </w:pPr>
      <w:r w:rsidRPr="00D97024">
        <w:t>Nun startet die Installation mit einem Balken, der nach und nach aufgefüllt wird. Warte, bis alles voll ist.</w:t>
      </w:r>
    </w:p>
    <w:p w14:paraId="71652F53" w14:textId="36110673" w:rsidR="00E66357" w:rsidRDefault="000F0698" w:rsidP="00E66357">
      <w:pPr>
        <w:pStyle w:val="Listenabsatz"/>
        <w:ind w:firstLine="0"/>
      </w:pPr>
      <w:r w:rsidRPr="0033218A">
        <w:rPr>
          <w:noProof/>
        </w:rPr>
        <w:drawing>
          <wp:inline distT="0" distB="0" distL="0" distR="0" wp14:anchorId="0286F8CD" wp14:editId="0AA34EC1">
            <wp:extent cx="2860040" cy="2252980"/>
            <wp:effectExtent l="0" t="0" r="0" b="0"/>
            <wp:docPr id="1889"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Display, Software enthält.&#10;&#10;KI-generierte Inhalte können fehlerhaft sei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0040" cy="2252980"/>
                    </a:xfrm>
                    <a:prstGeom prst="rect">
                      <a:avLst/>
                    </a:prstGeom>
                    <a:noFill/>
                    <a:ln>
                      <a:noFill/>
                    </a:ln>
                  </pic:spPr>
                </pic:pic>
              </a:graphicData>
            </a:graphic>
          </wp:inline>
        </w:drawing>
      </w:r>
    </w:p>
    <w:p w14:paraId="51D56C33" w14:textId="77777777" w:rsidR="00E66357" w:rsidRDefault="00E66357" w:rsidP="00E66357">
      <w:pPr>
        <w:pStyle w:val="Listenabsatz"/>
        <w:ind w:firstLine="0"/>
      </w:pPr>
    </w:p>
    <w:p w14:paraId="03A4D3D9" w14:textId="77777777" w:rsidR="00E66357" w:rsidRPr="00D97024" w:rsidRDefault="00E66357" w:rsidP="00E66357">
      <w:pPr>
        <w:pStyle w:val="Listenabsatz"/>
        <w:ind w:firstLine="0"/>
      </w:pPr>
    </w:p>
    <w:p w14:paraId="655FCDD9" w14:textId="77777777" w:rsidR="00E66357" w:rsidRPr="00D97024" w:rsidRDefault="00E66357" w:rsidP="00E66357">
      <w:pPr>
        <w:numPr>
          <w:ilvl w:val="0"/>
          <w:numId w:val="38"/>
        </w:numPr>
      </w:pPr>
      <w:r w:rsidRPr="00D97024">
        <w:t xml:space="preserve">Nun ist Thonny fertig installiert. Klicke auf </w:t>
      </w:r>
      <w:r>
        <w:t>„</w:t>
      </w:r>
      <w:r w:rsidRPr="00D97024">
        <w:t>Finish</w:t>
      </w:r>
      <w:r>
        <w:t>“</w:t>
      </w:r>
      <w:r w:rsidRPr="00D97024">
        <w:t>, um das Installationsprogramm zu beenden.</w:t>
      </w:r>
    </w:p>
    <w:p w14:paraId="2768E981" w14:textId="2B19C781" w:rsidR="00E66357" w:rsidRDefault="000F0698" w:rsidP="00E66357">
      <w:pPr>
        <w:ind w:left="720" w:firstLine="0"/>
      </w:pPr>
      <w:r w:rsidRPr="0033218A">
        <w:rPr>
          <w:noProof/>
        </w:rPr>
        <w:lastRenderedPageBreak/>
        <w:drawing>
          <wp:inline distT="0" distB="0" distL="0" distR="0" wp14:anchorId="0F037651" wp14:editId="47F20795">
            <wp:extent cx="2874645" cy="2260600"/>
            <wp:effectExtent l="0" t="0" r="0" b="0"/>
            <wp:docPr id="189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oftware, Computersymbol enthält.&#10;&#10;KI-generierte Inhalte können fehlerhaft sei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74645" cy="2260600"/>
                    </a:xfrm>
                    <a:prstGeom prst="rect">
                      <a:avLst/>
                    </a:prstGeom>
                    <a:noFill/>
                    <a:ln>
                      <a:noFill/>
                    </a:ln>
                  </pic:spPr>
                </pic:pic>
              </a:graphicData>
            </a:graphic>
          </wp:inline>
        </w:drawing>
      </w:r>
    </w:p>
    <w:p w14:paraId="7ED2D460" w14:textId="77777777" w:rsidR="00E66357" w:rsidRPr="00D97024" w:rsidRDefault="00E66357" w:rsidP="00E66357">
      <w:pPr>
        <w:ind w:left="720" w:firstLine="0"/>
      </w:pPr>
    </w:p>
    <w:p w14:paraId="792A50E5" w14:textId="77777777" w:rsidR="00E66357" w:rsidRPr="00D97024" w:rsidRDefault="00E66357" w:rsidP="00E66357">
      <w:pPr>
        <w:pStyle w:val="berschrift3"/>
        <w:rPr>
          <w:lang w:val="de-DE"/>
        </w:rPr>
      </w:pPr>
      <w:bookmarkStart w:id="3" w:name="_Toc192713848"/>
      <w:bookmarkStart w:id="4" w:name="_Toc195981140"/>
      <w:r w:rsidRPr="00D97024">
        <w:rPr>
          <w:lang w:val="de-DE"/>
        </w:rPr>
        <w:t>Python und Thonny installieren unter Mac</w:t>
      </w:r>
      <w:bookmarkEnd w:id="3"/>
      <w:bookmarkEnd w:id="4"/>
    </w:p>
    <w:p w14:paraId="676E624A" w14:textId="77777777" w:rsidR="00E66357" w:rsidRPr="00D97024" w:rsidRDefault="00E66357" w:rsidP="00E66357">
      <w:pPr>
        <w:ind w:firstLine="0"/>
      </w:pPr>
    </w:p>
    <w:p w14:paraId="10BDAFE4" w14:textId="333035FD" w:rsidR="00E66357" w:rsidRPr="00D97024" w:rsidRDefault="000F0698" w:rsidP="00E66357">
      <w:pPr>
        <w:ind w:firstLine="0"/>
      </w:pPr>
      <w:r>
        <w:rPr>
          <w:noProof/>
        </w:rPr>
        <w:drawing>
          <wp:anchor distT="0" distB="0" distL="114300" distR="114300" simplePos="0" relativeHeight="251660288" behindDoc="1" locked="0" layoutInCell="1" allowOverlap="1" wp14:anchorId="5F450DB9" wp14:editId="5ECB2AA7">
            <wp:simplePos x="0" y="0"/>
            <wp:positionH relativeFrom="column">
              <wp:posOffset>178435</wp:posOffset>
            </wp:positionH>
            <wp:positionV relativeFrom="paragraph">
              <wp:posOffset>34290</wp:posOffset>
            </wp:positionV>
            <wp:extent cx="353060" cy="353060"/>
            <wp:effectExtent l="0" t="0" r="0" b="0"/>
            <wp:wrapTight wrapText="right">
              <wp:wrapPolygon edited="0">
                <wp:start x="10489" y="0"/>
                <wp:lineTo x="0" y="6993"/>
                <wp:lineTo x="0" y="9324"/>
                <wp:lineTo x="1165" y="18647"/>
                <wp:lineTo x="2331" y="20978"/>
                <wp:lineTo x="18647" y="20978"/>
                <wp:lineTo x="20978" y="18647"/>
                <wp:lineTo x="19813" y="5827"/>
                <wp:lineTo x="17482" y="0"/>
                <wp:lineTo x="10489" y="0"/>
              </wp:wrapPolygon>
            </wp:wrapTight>
            <wp:docPr id="351" name="Grafik 6" descr="Mac os-logo - Kostenlose computer-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Mac os-logo - Kostenlose computer-Ic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3060" cy="35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357" w:rsidRPr="00D97024">
        <w:t>Beim Mac ist die Sache so ähnlich wie bei Windows. Du kannst ein Installationsprogramm herunterladen und dieses starten. Das installiert Dir Thonny auf Deinem Mac.</w:t>
      </w:r>
    </w:p>
    <w:p w14:paraId="58116CBB" w14:textId="77777777" w:rsidR="00E66357" w:rsidRPr="00D97024" w:rsidRDefault="00E66357" w:rsidP="00E66357">
      <w:pPr>
        <w:pStyle w:val="Listenabsatz"/>
        <w:numPr>
          <w:ilvl w:val="0"/>
          <w:numId w:val="39"/>
        </w:numPr>
      </w:pPr>
      <w:r w:rsidRPr="00D97024">
        <w:t xml:space="preserve">Gehe auf </w:t>
      </w:r>
      <w:hyperlink r:id="rId21" w:history="1">
        <w:r w:rsidRPr="00D97024">
          <w:rPr>
            <w:rStyle w:val="Hyperlink"/>
            <w:rFonts w:ascii="Times New Roman" w:hAnsi="Times New Roman"/>
          </w:rPr>
          <w:t>https://thonny.org/</w:t>
        </w:r>
      </w:hyperlink>
    </w:p>
    <w:p w14:paraId="2F8536E6" w14:textId="77777777" w:rsidR="00E66357" w:rsidRPr="00D97024" w:rsidRDefault="00E66357" w:rsidP="00E66357">
      <w:pPr>
        <w:pStyle w:val="Listenabsatz"/>
        <w:spacing w:before="100" w:beforeAutospacing="1" w:after="100" w:afterAutospacing="1"/>
        <w:ind w:firstLine="0"/>
        <w:jc w:val="left"/>
        <w:rPr>
          <w:rFonts w:ascii="Times New Roman" w:hAnsi="Times New Roman"/>
        </w:rPr>
      </w:pPr>
    </w:p>
    <w:p w14:paraId="2497DDCA" w14:textId="2B95D9DC" w:rsidR="00E66357" w:rsidRDefault="000F0698" w:rsidP="00E66357">
      <w:pPr>
        <w:pStyle w:val="Listenabsatz"/>
        <w:spacing w:before="100" w:beforeAutospacing="1" w:after="100" w:afterAutospacing="1"/>
        <w:ind w:firstLine="0"/>
        <w:jc w:val="left"/>
        <w:rPr>
          <w:rFonts w:ascii="Times New Roman" w:hAnsi="Times New Roman"/>
        </w:rPr>
      </w:pPr>
      <w:r w:rsidRPr="0033218A">
        <w:rPr>
          <w:noProof/>
        </w:rPr>
        <w:drawing>
          <wp:inline distT="0" distB="0" distL="0" distR="0" wp14:anchorId="12DEAA7E" wp14:editId="295B3891">
            <wp:extent cx="2070100" cy="438785"/>
            <wp:effectExtent l="0" t="0" r="0" b="0"/>
            <wp:docPr id="18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0100" cy="438785"/>
                    </a:xfrm>
                    <a:prstGeom prst="rect">
                      <a:avLst/>
                    </a:prstGeom>
                    <a:noFill/>
                    <a:ln>
                      <a:noFill/>
                    </a:ln>
                  </pic:spPr>
                </pic:pic>
              </a:graphicData>
            </a:graphic>
          </wp:inline>
        </w:drawing>
      </w:r>
    </w:p>
    <w:p w14:paraId="712445C1" w14:textId="77777777" w:rsidR="00E66357" w:rsidRPr="003D0651" w:rsidRDefault="00E66357" w:rsidP="00E66357">
      <w:pPr>
        <w:pStyle w:val="Listenabsatz"/>
        <w:spacing w:before="100" w:beforeAutospacing="1" w:after="100" w:afterAutospacing="1"/>
        <w:ind w:firstLine="0"/>
        <w:jc w:val="left"/>
        <w:rPr>
          <w:rFonts w:ascii="Times New Roman" w:hAnsi="Times New Roman"/>
        </w:rPr>
      </w:pPr>
    </w:p>
    <w:p w14:paraId="1794DFDF" w14:textId="77777777" w:rsidR="00E66357" w:rsidRPr="00D97024" w:rsidRDefault="00E66357" w:rsidP="00E66357">
      <w:pPr>
        <w:pStyle w:val="Listenabsatz"/>
        <w:numPr>
          <w:ilvl w:val="0"/>
          <w:numId w:val="39"/>
        </w:numPr>
      </w:pPr>
      <w:r w:rsidRPr="00D97024">
        <w:t xml:space="preserve">Fahre mit der Maus auf den Schriftzug </w:t>
      </w:r>
      <w:r>
        <w:t>„</w:t>
      </w:r>
      <w:r w:rsidRPr="00D97024">
        <w:t>Mac</w:t>
      </w:r>
      <w:r>
        <w:t>“</w:t>
      </w:r>
      <w:r w:rsidRPr="00D97024">
        <w:t xml:space="preserve"> und klicke auf den Link wie in dem folgenden Bild.</w:t>
      </w:r>
    </w:p>
    <w:p w14:paraId="455D3113" w14:textId="65CB9757" w:rsidR="00E66357" w:rsidRPr="00D97024" w:rsidRDefault="000F0698" w:rsidP="00E66357">
      <w:pPr>
        <w:spacing w:before="100" w:beforeAutospacing="1" w:after="100" w:afterAutospacing="1"/>
        <w:ind w:left="720" w:firstLine="0"/>
        <w:jc w:val="left"/>
        <w:rPr>
          <w:rFonts w:ascii="Times New Roman" w:hAnsi="Times New Roman"/>
        </w:rPr>
      </w:pPr>
      <w:r w:rsidRPr="0033218A">
        <w:rPr>
          <w:noProof/>
        </w:rPr>
        <w:drawing>
          <wp:inline distT="0" distB="0" distL="0" distR="0" wp14:anchorId="033F5C93" wp14:editId="49087DB6">
            <wp:extent cx="3167380" cy="1346200"/>
            <wp:effectExtent l="0" t="0" r="0" b="0"/>
            <wp:docPr id="1892" name="Grafik 1" descr="Ein Bild, das Text, Screenshot,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Webseite enthält.&#10;&#10;KI-generierte Inhalte können fehlerhaft se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7380" cy="1346200"/>
                    </a:xfrm>
                    <a:prstGeom prst="rect">
                      <a:avLst/>
                    </a:prstGeom>
                    <a:noFill/>
                    <a:ln>
                      <a:noFill/>
                    </a:ln>
                  </pic:spPr>
                </pic:pic>
              </a:graphicData>
            </a:graphic>
          </wp:inline>
        </w:drawing>
      </w:r>
    </w:p>
    <w:p w14:paraId="23306F2F" w14:textId="77777777" w:rsidR="00E66357" w:rsidRPr="00D97024" w:rsidRDefault="00E66357" w:rsidP="00E66357">
      <w:pPr>
        <w:pStyle w:val="Listenabsatz"/>
        <w:numPr>
          <w:ilvl w:val="0"/>
          <w:numId w:val="39"/>
        </w:numPr>
      </w:pPr>
      <w:r w:rsidRPr="00D97024">
        <w:t>Nun wird die Datei heruntergeladen.</w:t>
      </w:r>
    </w:p>
    <w:p w14:paraId="14262A47" w14:textId="26A4E3DC" w:rsidR="00E66357" w:rsidRDefault="000F0698" w:rsidP="00E66357">
      <w:pPr>
        <w:pStyle w:val="Listenabsatz"/>
        <w:spacing w:before="100" w:beforeAutospacing="1" w:after="100" w:afterAutospacing="1"/>
        <w:ind w:firstLine="0"/>
        <w:jc w:val="left"/>
        <w:rPr>
          <w:rFonts w:ascii="Times New Roman" w:hAnsi="Times New Roman"/>
        </w:rPr>
      </w:pPr>
      <w:r w:rsidRPr="0033218A">
        <w:rPr>
          <w:noProof/>
        </w:rPr>
        <w:drawing>
          <wp:inline distT="0" distB="0" distL="0" distR="0" wp14:anchorId="30CF1ABE" wp14:editId="3E538F15">
            <wp:extent cx="2809240" cy="1068070"/>
            <wp:effectExtent l="0" t="0" r="0" b="0"/>
            <wp:docPr id="189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Reihe enthält.&#10;&#10;KI-generierte Inhalte können fehlerhaft se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9240" cy="1068070"/>
                    </a:xfrm>
                    <a:prstGeom prst="rect">
                      <a:avLst/>
                    </a:prstGeom>
                    <a:noFill/>
                    <a:ln>
                      <a:noFill/>
                    </a:ln>
                  </pic:spPr>
                </pic:pic>
              </a:graphicData>
            </a:graphic>
          </wp:inline>
        </w:drawing>
      </w:r>
    </w:p>
    <w:p w14:paraId="1730B538" w14:textId="77777777" w:rsidR="00E66357" w:rsidRPr="00D97024" w:rsidRDefault="00E66357" w:rsidP="00E66357">
      <w:pPr>
        <w:pStyle w:val="Listenabsatz"/>
        <w:spacing w:before="100" w:beforeAutospacing="1" w:after="100" w:afterAutospacing="1"/>
        <w:ind w:firstLine="0"/>
        <w:jc w:val="left"/>
        <w:rPr>
          <w:rFonts w:ascii="Times New Roman" w:hAnsi="Times New Roman"/>
        </w:rPr>
      </w:pPr>
    </w:p>
    <w:p w14:paraId="42A4ED80" w14:textId="77777777" w:rsidR="00E66357" w:rsidRPr="00D97024" w:rsidRDefault="00E66357" w:rsidP="00E66357">
      <w:pPr>
        <w:pStyle w:val="Listenabsatz"/>
        <w:spacing w:before="100" w:beforeAutospacing="1" w:after="100" w:afterAutospacing="1"/>
        <w:ind w:firstLine="0"/>
        <w:jc w:val="left"/>
        <w:rPr>
          <w:rFonts w:ascii="Times New Roman" w:hAnsi="Times New Roman"/>
        </w:rPr>
      </w:pPr>
      <w:r w:rsidRPr="00D97024">
        <w:rPr>
          <w:rFonts w:ascii="Times New Roman" w:hAnsi="Times New Roman"/>
        </w:rPr>
        <w:t xml:space="preserve"> </w:t>
      </w:r>
    </w:p>
    <w:p w14:paraId="4C381E44" w14:textId="77777777" w:rsidR="00E66357" w:rsidRPr="00D97024" w:rsidRDefault="00E66357" w:rsidP="00E66357">
      <w:pPr>
        <w:pStyle w:val="Listenabsatz"/>
        <w:numPr>
          <w:ilvl w:val="0"/>
          <w:numId w:val="39"/>
        </w:numPr>
      </w:pPr>
      <w:r w:rsidRPr="00D97024">
        <w:t>Öffne die heruntergeladene Datei und folge den Anweisungen auf dem Bildschirm. Die Installation erfolgt genau gleich wie bei Windows.</w:t>
      </w:r>
    </w:p>
    <w:p w14:paraId="1FEDFD95" w14:textId="77777777" w:rsidR="00E66357" w:rsidRPr="00D97024" w:rsidRDefault="00E66357" w:rsidP="00E66357">
      <w:pPr>
        <w:pStyle w:val="berschrift3"/>
        <w:rPr>
          <w:lang w:val="de-DE"/>
        </w:rPr>
      </w:pPr>
      <w:bookmarkStart w:id="5" w:name="_Toc192713849"/>
      <w:bookmarkStart w:id="6" w:name="_Toc195981141"/>
      <w:r w:rsidRPr="00D97024">
        <w:rPr>
          <w:lang w:val="de-DE"/>
        </w:rPr>
        <w:lastRenderedPageBreak/>
        <w:t>Python und Thonny installieren unter Linux</w:t>
      </w:r>
      <w:bookmarkEnd w:id="5"/>
      <w:bookmarkEnd w:id="6"/>
    </w:p>
    <w:p w14:paraId="0825FFAB" w14:textId="77777777" w:rsidR="00E66357" w:rsidRPr="00D97024" w:rsidRDefault="00E66357" w:rsidP="00E66357">
      <w:pPr>
        <w:ind w:firstLine="0"/>
      </w:pPr>
    </w:p>
    <w:p w14:paraId="34CE01FD" w14:textId="7808315F" w:rsidR="00E66357" w:rsidRPr="00D97024" w:rsidRDefault="000F0698" w:rsidP="00E66357">
      <w:pPr>
        <w:ind w:firstLine="0"/>
      </w:pPr>
      <w:r>
        <w:rPr>
          <w:noProof/>
        </w:rPr>
        <w:drawing>
          <wp:anchor distT="0" distB="0" distL="114300" distR="114300" simplePos="0" relativeHeight="251661312" behindDoc="1" locked="0" layoutInCell="1" allowOverlap="1" wp14:anchorId="772C6239" wp14:editId="4F7F9C31">
            <wp:simplePos x="0" y="0"/>
            <wp:positionH relativeFrom="column">
              <wp:posOffset>183515</wp:posOffset>
            </wp:positionH>
            <wp:positionV relativeFrom="paragraph">
              <wp:posOffset>40640</wp:posOffset>
            </wp:positionV>
            <wp:extent cx="353060" cy="360045"/>
            <wp:effectExtent l="0" t="0" r="0" b="0"/>
            <wp:wrapTight wrapText="right">
              <wp:wrapPolygon edited="0">
                <wp:start x="4662" y="0"/>
                <wp:lineTo x="0" y="11429"/>
                <wp:lineTo x="0" y="20571"/>
                <wp:lineTo x="20978" y="20571"/>
                <wp:lineTo x="20978" y="6857"/>
                <wp:lineTo x="15151" y="0"/>
                <wp:lineTo x="4662" y="0"/>
              </wp:wrapPolygon>
            </wp:wrapTight>
            <wp:docPr id="352" name="Grafik 14" descr="Download Tux, Linux, Vector. Royalty-Free Vector Graphic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 descr="Download Tux, Linux, Vector. Royalty-Free Vector Graphic - Pixaba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3060" cy="360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357" w:rsidRPr="00D97024">
        <w:t xml:space="preserve">Bei Linux ist das etwas anders als bei Mac und Windows. In Linux musst Du zuerst ein Computerprogramm öffnen: das </w:t>
      </w:r>
      <w:r w:rsidR="00E66357" w:rsidRPr="00D97024">
        <w:rPr>
          <w:b/>
          <w:bCs/>
        </w:rPr>
        <w:t>Terminal</w:t>
      </w:r>
      <w:r w:rsidR="00E66357" w:rsidRPr="00D97024">
        <w:t xml:space="preserve">. Ein Terminal ist ein </w:t>
      </w:r>
      <w:proofErr w:type="gramStart"/>
      <w:r w:rsidR="00E66357" w:rsidRPr="00D97024">
        <w:t>Programm</w:t>
      </w:r>
      <w:proofErr w:type="gramEnd"/>
      <w:r w:rsidR="00E66357" w:rsidRPr="00D97024">
        <w:t xml:space="preserve"> mit dem man dem Computer Textbefehle geben kann. Unter Linux sieht es in etwa so aus:</w:t>
      </w:r>
    </w:p>
    <w:p w14:paraId="5E2F0998" w14:textId="510995D3" w:rsidR="00E66357" w:rsidRPr="00D97024" w:rsidRDefault="000F0698" w:rsidP="00E66357">
      <w:r w:rsidRPr="0033218A">
        <w:rPr>
          <w:noProof/>
        </w:rPr>
        <w:drawing>
          <wp:inline distT="0" distB="0" distL="0" distR="0" wp14:anchorId="1441AC5E" wp14:editId="1142ECB5">
            <wp:extent cx="3649980" cy="1638300"/>
            <wp:effectExtent l="0" t="0" r="0" b="0"/>
            <wp:docPr id="1894" name="Grafik 8"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descr="Ein Bild, das Screenshot, Text, Software, Multimedia-Software enthält.&#10;&#10;KI-generierte Inhalte können fehlerhaft se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49980" cy="1638300"/>
                    </a:xfrm>
                    <a:prstGeom prst="rect">
                      <a:avLst/>
                    </a:prstGeom>
                    <a:noFill/>
                    <a:ln>
                      <a:noFill/>
                    </a:ln>
                  </pic:spPr>
                </pic:pic>
              </a:graphicData>
            </a:graphic>
          </wp:inline>
        </w:drawing>
      </w:r>
    </w:p>
    <w:p w14:paraId="4D8FFF62" w14:textId="77777777" w:rsidR="00E66357" w:rsidRPr="00D97024" w:rsidRDefault="00E66357" w:rsidP="00E66357">
      <w:pPr>
        <w:pStyle w:val="Listenabsatz"/>
        <w:numPr>
          <w:ilvl w:val="0"/>
          <w:numId w:val="40"/>
        </w:numPr>
      </w:pPr>
      <w:r w:rsidRPr="00D97024">
        <w:t>Hast Du das Terminal geöffnet, gibst Du folgende Befehl ein:</w:t>
      </w:r>
    </w:p>
    <w:p w14:paraId="28453369" w14:textId="77777777" w:rsidR="00E66357" w:rsidRPr="00D97024" w:rsidRDefault="00E66357" w:rsidP="00E66357">
      <w:pPr>
        <w:pStyle w:val="Listenabsatz"/>
        <w:ind w:left="644" w:firstLine="0"/>
      </w:pPr>
      <w:r w:rsidRPr="00D97024">
        <w:t>(</w:t>
      </w:r>
      <w:r w:rsidRPr="00D97024">
        <w:rPr>
          <w:b/>
          <w:bCs/>
        </w:rPr>
        <w:t>ACHTUNG:</w:t>
      </w:r>
      <w:r w:rsidRPr="00D97024">
        <w:t xml:space="preserve"> Das $-Zeichen und den Leerschlag vor </w:t>
      </w:r>
      <w:r>
        <w:t>„</w:t>
      </w:r>
      <w:r w:rsidRPr="00D97024">
        <w:t>bash</w:t>
      </w:r>
      <w:r>
        <w:t>“</w:t>
      </w:r>
      <w:r w:rsidRPr="00D97024">
        <w:t xml:space="preserve"> kannst Du ignorieren)</w:t>
      </w:r>
    </w:p>
    <w:p w14:paraId="01D210B3" w14:textId="77777777" w:rsidR="00E66357" w:rsidRPr="00D97024" w:rsidRDefault="00E66357" w:rsidP="00E66357">
      <w:pPr>
        <w:pStyle w:val="Code"/>
        <w:rPr>
          <w:lang w:val="en-US"/>
        </w:rPr>
      </w:pPr>
      <w:r w:rsidRPr="00D97024">
        <w:rPr>
          <w:lang w:val="en-US"/>
        </w:rPr>
        <w:t xml:space="preserve">$ bash </w:t>
      </w:r>
      <w:proofErr w:type="gramStart"/>
      <w:r w:rsidRPr="00D97024">
        <w:rPr>
          <w:lang w:val="en-US"/>
        </w:rPr>
        <w:t>&lt;(</w:t>
      </w:r>
      <w:proofErr w:type="gramEnd"/>
      <w:r w:rsidRPr="00D97024">
        <w:rPr>
          <w:lang w:val="en-US"/>
        </w:rPr>
        <w:t xml:space="preserve">wget -O - </w:t>
      </w:r>
      <w:hyperlink r:id="rId26" w:history="1">
        <w:r w:rsidRPr="00D97024">
          <w:rPr>
            <w:rStyle w:val="Hyperlink"/>
            <w:rFonts w:ascii="Courier New" w:hAnsi="Courier New" w:cs="Courier New"/>
            <w:sz w:val="20"/>
            <w:szCs w:val="20"/>
            <w:lang w:val="en-US"/>
          </w:rPr>
          <w:t>https://thonny.org/installer-for-linux</w:t>
        </w:r>
      </w:hyperlink>
      <w:r w:rsidRPr="00D97024">
        <w:rPr>
          <w:lang w:val="en-US"/>
        </w:rPr>
        <w:t>)</w:t>
      </w:r>
    </w:p>
    <w:p w14:paraId="72D7566D" w14:textId="77777777" w:rsidR="00E66357" w:rsidRPr="00D97024" w:rsidRDefault="00E66357" w:rsidP="00E66357">
      <w:pPr>
        <w:pStyle w:val="Listenabsatz"/>
        <w:numPr>
          <w:ilvl w:val="0"/>
          <w:numId w:val="40"/>
        </w:numPr>
      </w:pPr>
      <w:r w:rsidRPr="00D97024">
        <w:t>Danach wird das Installer-Programm für Thonny heruntergeladen und dann ausgeführt.</w:t>
      </w:r>
    </w:p>
    <w:p w14:paraId="4A1B84AB" w14:textId="77777777" w:rsidR="00E66357" w:rsidRPr="00D97024" w:rsidRDefault="00E66357" w:rsidP="00E66357">
      <w:r w:rsidRPr="00D97024">
        <w:t xml:space="preserve">Glückwunsch! Thonny ist installiert. Du bist bereit, um mit dem Programmieren loszulegen. Naja, zumindest fast bereit. Um Deine Daten analysieren zu können und die Beispielprogramme aus diesem Buch zu nutzen, brauchst Du nämlich noch ein Computerprogramm, dass Dir die Daten und Beispielprogramme herunterlädt. Dieses Computerprogramm heisst </w:t>
      </w:r>
      <w:r>
        <w:t>„</w:t>
      </w:r>
      <w:r w:rsidRPr="00D97024">
        <w:t>Git</w:t>
      </w:r>
      <w:r>
        <w:t>“</w:t>
      </w:r>
      <w:r w:rsidRPr="00D97024">
        <w:t xml:space="preserve">. Mit </w:t>
      </w:r>
      <w:r>
        <w:t>„</w:t>
      </w:r>
      <w:r w:rsidRPr="00D97024">
        <w:t>Git</w:t>
      </w:r>
      <w:r>
        <w:t>“</w:t>
      </w:r>
      <w:r w:rsidRPr="00D97024">
        <w:t xml:space="preserve"> kann man Dateien, in denen Programmiercode gespeichert ist, von einer Website herunterladen (und auch auf Websites hochladen). Git wird von Software-Entwickler*innen genutzt, um Programmiercode miteinander auszutauschen. Sie können dann den Programmiercode gemeinsam anschauen, ihn verbessern und weiterentwickeln.</w:t>
      </w:r>
    </w:p>
    <w:p w14:paraId="1CBD6246" w14:textId="77777777" w:rsidR="00E66357" w:rsidRPr="00D97024" w:rsidRDefault="00E66357" w:rsidP="00E66357">
      <w:r w:rsidRPr="00D97024">
        <w:t xml:space="preserve">Du benötigst </w:t>
      </w:r>
      <w:r w:rsidRPr="00D97024">
        <w:rPr>
          <w:b/>
          <w:bCs/>
        </w:rPr>
        <w:t>Git</w:t>
      </w:r>
      <w:r w:rsidRPr="00D97024">
        <w:t>, um die Codebeispiele aus diesem Buch runterladen zu können. Je nachdem, ob Du Windows, Mac oder Linux auf Deinem Computer hast, ist das Vorgehen, um Git zu installieren, ein anderes. Keine Sorge: Ich erkläre Dir die Installation für alle Systeme.</w:t>
      </w:r>
    </w:p>
    <w:p w14:paraId="286FDC37" w14:textId="77777777" w:rsidR="00E66357" w:rsidRPr="00D97024" w:rsidRDefault="00E66357" w:rsidP="00E66357">
      <w:pPr>
        <w:pStyle w:val="berschrift3"/>
        <w:rPr>
          <w:lang w:val="de-DE"/>
        </w:rPr>
      </w:pPr>
      <w:bookmarkStart w:id="7" w:name="_Toc192713851"/>
      <w:bookmarkStart w:id="8" w:name="_Toc195981142"/>
      <w:r w:rsidRPr="00D97024">
        <w:rPr>
          <w:lang w:val="de-DE"/>
        </w:rPr>
        <w:t>Git installieren auf Windows</w:t>
      </w:r>
      <w:bookmarkEnd w:id="7"/>
      <w:bookmarkEnd w:id="8"/>
    </w:p>
    <w:p w14:paraId="665FFA14" w14:textId="77777777" w:rsidR="00E66357" w:rsidRPr="00D97024" w:rsidRDefault="00E66357" w:rsidP="00E66357">
      <w:pPr>
        <w:ind w:firstLine="0"/>
      </w:pPr>
    </w:p>
    <w:p w14:paraId="0B09B1C7" w14:textId="7FCE9193" w:rsidR="00E66357" w:rsidRPr="00D97024" w:rsidRDefault="000F0698" w:rsidP="00E66357">
      <w:pPr>
        <w:ind w:firstLine="0"/>
      </w:pPr>
      <w:r>
        <w:rPr>
          <w:noProof/>
        </w:rPr>
        <w:drawing>
          <wp:anchor distT="0" distB="0" distL="114300" distR="114300" simplePos="0" relativeHeight="251662336" behindDoc="1" locked="0" layoutInCell="1" allowOverlap="1" wp14:anchorId="7CC113BF" wp14:editId="47115AA0">
            <wp:simplePos x="0" y="0"/>
            <wp:positionH relativeFrom="margin">
              <wp:align>left</wp:align>
            </wp:positionH>
            <wp:positionV relativeFrom="paragraph">
              <wp:posOffset>85090</wp:posOffset>
            </wp:positionV>
            <wp:extent cx="399415" cy="353060"/>
            <wp:effectExtent l="0" t="0" r="0" b="0"/>
            <wp:wrapTight wrapText="right">
              <wp:wrapPolygon edited="0">
                <wp:start x="2060" y="0"/>
                <wp:lineTo x="0" y="12820"/>
                <wp:lineTo x="0" y="19813"/>
                <wp:lineTo x="7211" y="20978"/>
                <wp:lineTo x="18544" y="20978"/>
                <wp:lineTo x="20604" y="8158"/>
                <wp:lineTo x="20604" y="1165"/>
                <wp:lineTo x="13393" y="0"/>
                <wp:lineTo x="2060" y="0"/>
              </wp:wrapPolygon>
            </wp:wrapTight>
            <wp:docPr id="353" name="Grafik 5" descr="File:Unofficial Windows logo variant - 2002–20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descr="File:Unofficial Windows logo variant - 2002–2012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415" cy="35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357" w:rsidRPr="00D97024">
        <w:t>Die Installation von Git auf Windows erfolgt bequem durch ein Installationsprogramm.</w:t>
      </w:r>
    </w:p>
    <w:p w14:paraId="0DF5D0F9" w14:textId="77777777" w:rsidR="00E66357" w:rsidRPr="00D97024" w:rsidRDefault="00E66357" w:rsidP="00E66357">
      <w:pPr>
        <w:ind w:firstLine="0"/>
      </w:pPr>
    </w:p>
    <w:p w14:paraId="2A5EA458" w14:textId="77777777" w:rsidR="00E66357" w:rsidRDefault="00E66357" w:rsidP="00E66357">
      <w:pPr>
        <w:numPr>
          <w:ilvl w:val="0"/>
          <w:numId w:val="22"/>
        </w:numPr>
      </w:pPr>
      <w:r w:rsidRPr="00D97024">
        <w:t xml:space="preserve">Besuche die Website </w:t>
      </w:r>
      <w:hyperlink r:id="rId27" w:tgtFrame="_new" w:history="1">
        <w:r w:rsidRPr="00D97024">
          <w:rPr>
            <w:rStyle w:val="Hyperlink"/>
          </w:rPr>
          <w:t>git-scm.com</w:t>
        </w:r>
      </w:hyperlink>
      <w:r w:rsidRPr="00D97024">
        <w:t>.</w:t>
      </w:r>
    </w:p>
    <w:p w14:paraId="0BD38D2D" w14:textId="584F0DD1" w:rsidR="00E66357" w:rsidRDefault="000F0698" w:rsidP="00E66357">
      <w:pPr>
        <w:ind w:left="360" w:firstLine="0"/>
      </w:pPr>
      <w:r w:rsidRPr="0033218A">
        <w:rPr>
          <w:noProof/>
        </w:rPr>
        <w:drawing>
          <wp:inline distT="0" distB="0" distL="0" distR="0" wp14:anchorId="367E4540" wp14:editId="691B5314">
            <wp:extent cx="1733550" cy="461010"/>
            <wp:effectExtent l="0" t="0" r="0" b="0"/>
            <wp:docPr id="18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33550" cy="461010"/>
                    </a:xfrm>
                    <a:prstGeom prst="rect">
                      <a:avLst/>
                    </a:prstGeom>
                    <a:noFill/>
                    <a:ln>
                      <a:noFill/>
                    </a:ln>
                  </pic:spPr>
                </pic:pic>
              </a:graphicData>
            </a:graphic>
          </wp:inline>
        </w:drawing>
      </w:r>
    </w:p>
    <w:p w14:paraId="4DDBBC95" w14:textId="77777777" w:rsidR="00E66357" w:rsidRDefault="00E66357" w:rsidP="00E66357">
      <w:pPr>
        <w:ind w:left="360" w:firstLine="0"/>
      </w:pPr>
    </w:p>
    <w:p w14:paraId="01DE73AE" w14:textId="77777777" w:rsidR="00E66357" w:rsidRDefault="00E66357" w:rsidP="00E66357">
      <w:pPr>
        <w:ind w:left="360" w:firstLine="0"/>
      </w:pPr>
    </w:p>
    <w:p w14:paraId="4E087BA1" w14:textId="77777777" w:rsidR="00E66357" w:rsidRDefault="00E66357" w:rsidP="00E66357">
      <w:pPr>
        <w:ind w:left="360" w:firstLine="0"/>
      </w:pPr>
    </w:p>
    <w:p w14:paraId="367BA9C8" w14:textId="77777777" w:rsidR="00E66357" w:rsidRPr="00D97024" w:rsidRDefault="00E66357" w:rsidP="00E66357">
      <w:pPr>
        <w:ind w:left="360" w:firstLine="0"/>
      </w:pPr>
    </w:p>
    <w:p w14:paraId="412D236A" w14:textId="77777777" w:rsidR="00E66357" w:rsidRPr="00D97024" w:rsidRDefault="00E66357" w:rsidP="00E66357">
      <w:pPr>
        <w:numPr>
          <w:ilvl w:val="0"/>
          <w:numId w:val="22"/>
        </w:numPr>
      </w:pPr>
      <w:r w:rsidRPr="00D97024">
        <w:lastRenderedPageBreak/>
        <w:t>Klicke dort zunächst auf „Downloads“.</w:t>
      </w:r>
    </w:p>
    <w:p w14:paraId="7BB47777" w14:textId="4F69C909" w:rsidR="00E66357" w:rsidRDefault="000F0698" w:rsidP="00E66357">
      <w:pPr>
        <w:ind w:left="360" w:firstLine="0"/>
      </w:pPr>
      <w:r w:rsidRPr="0033218A">
        <w:rPr>
          <w:noProof/>
        </w:rPr>
        <w:drawing>
          <wp:inline distT="0" distB="0" distL="0" distR="0" wp14:anchorId="25337D72" wp14:editId="47793DC1">
            <wp:extent cx="3467100" cy="2304415"/>
            <wp:effectExtent l="0" t="0" r="0" b="0"/>
            <wp:docPr id="1896"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Elektronik, Screenshot, Display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67100" cy="2304415"/>
                    </a:xfrm>
                    <a:prstGeom prst="rect">
                      <a:avLst/>
                    </a:prstGeom>
                    <a:noFill/>
                    <a:ln>
                      <a:noFill/>
                    </a:ln>
                  </pic:spPr>
                </pic:pic>
              </a:graphicData>
            </a:graphic>
          </wp:inline>
        </w:drawing>
      </w:r>
    </w:p>
    <w:p w14:paraId="555807E4" w14:textId="77777777" w:rsidR="00E66357" w:rsidRPr="00D97024" w:rsidRDefault="00E66357" w:rsidP="00E66357">
      <w:pPr>
        <w:ind w:left="360" w:firstLine="0"/>
      </w:pPr>
    </w:p>
    <w:p w14:paraId="2D3392D1" w14:textId="77777777" w:rsidR="00E66357" w:rsidRPr="00D97024" w:rsidRDefault="00E66357" w:rsidP="00E66357">
      <w:pPr>
        <w:numPr>
          <w:ilvl w:val="0"/>
          <w:numId w:val="22"/>
        </w:numPr>
      </w:pPr>
      <w:r w:rsidRPr="00D97024">
        <w:t xml:space="preserve">Es öffnet sich die Download-Seite. Klicke dann auf </w:t>
      </w:r>
      <w:r>
        <w:t>„</w:t>
      </w:r>
      <w:r w:rsidRPr="00D97024">
        <w:t>Windows</w:t>
      </w:r>
      <w:r>
        <w:t>“</w:t>
      </w:r>
      <w:r w:rsidRPr="00D97024">
        <w:t>.</w:t>
      </w:r>
    </w:p>
    <w:p w14:paraId="2E941F5D" w14:textId="1A72572E" w:rsidR="00E66357" w:rsidRPr="00D97024" w:rsidRDefault="000F0698" w:rsidP="00E66357">
      <w:pPr>
        <w:ind w:left="360" w:firstLine="0"/>
      </w:pPr>
      <w:r w:rsidRPr="0033218A">
        <w:rPr>
          <w:noProof/>
        </w:rPr>
        <w:drawing>
          <wp:inline distT="0" distB="0" distL="0" distR="0" wp14:anchorId="4360460C" wp14:editId="7B6E09C1">
            <wp:extent cx="3437890" cy="2040890"/>
            <wp:effectExtent l="0" t="0" r="0" b="0"/>
            <wp:docPr id="1897" name="Grafik 1" descr="Ein Bild, das Text, Elektronik, Computer,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Elektronik, Computer, Screenshot enthält.&#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37890" cy="2040890"/>
                    </a:xfrm>
                    <a:prstGeom prst="rect">
                      <a:avLst/>
                    </a:prstGeom>
                    <a:noFill/>
                    <a:ln>
                      <a:noFill/>
                    </a:ln>
                  </pic:spPr>
                </pic:pic>
              </a:graphicData>
            </a:graphic>
          </wp:inline>
        </w:drawing>
      </w:r>
    </w:p>
    <w:p w14:paraId="0383F88C" w14:textId="77777777" w:rsidR="00E66357" w:rsidRPr="00D97024" w:rsidRDefault="00E66357" w:rsidP="00E66357">
      <w:pPr>
        <w:spacing w:before="0"/>
        <w:ind w:firstLine="0"/>
        <w:jc w:val="left"/>
      </w:pPr>
    </w:p>
    <w:p w14:paraId="78E2CA74" w14:textId="77777777" w:rsidR="00E66357" w:rsidRPr="00D97024" w:rsidRDefault="00E66357" w:rsidP="00E66357">
      <w:pPr>
        <w:numPr>
          <w:ilvl w:val="0"/>
          <w:numId w:val="22"/>
        </w:numPr>
      </w:pPr>
      <w:r w:rsidRPr="00D97024">
        <w:t>Klicke nun auf den obersten Link.</w:t>
      </w:r>
    </w:p>
    <w:p w14:paraId="2F7DBBCD" w14:textId="6CA08A6E" w:rsidR="00E66357" w:rsidRDefault="000F0698" w:rsidP="00E66357">
      <w:pPr>
        <w:ind w:left="360" w:firstLine="0"/>
      </w:pPr>
      <w:r w:rsidRPr="0033218A">
        <w:rPr>
          <w:noProof/>
        </w:rPr>
        <w:drawing>
          <wp:inline distT="0" distB="0" distL="0" distR="0" wp14:anchorId="5F6C06B6" wp14:editId="37F98B9E">
            <wp:extent cx="3503930" cy="2172335"/>
            <wp:effectExtent l="0" t="0" r="0" b="0"/>
            <wp:docPr id="1898" name="Grafik 1" descr="Ein Bild, das Text, Screenshot, Webseit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Webseite, Website enthält.&#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03930" cy="2172335"/>
                    </a:xfrm>
                    <a:prstGeom prst="rect">
                      <a:avLst/>
                    </a:prstGeom>
                    <a:noFill/>
                    <a:ln>
                      <a:noFill/>
                    </a:ln>
                  </pic:spPr>
                </pic:pic>
              </a:graphicData>
            </a:graphic>
          </wp:inline>
        </w:drawing>
      </w:r>
    </w:p>
    <w:p w14:paraId="059A8476" w14:textId="77777777" w:rsidR="00E66357" w:rsidRDefault="00E66357" w:rsidP="00E66357">
      <w:pPr>
        <w:ind w:left="360" w:firstLine="0"/>
      </w:pPr>
    </w:p>
    <w:p w14:paraId="13D8664E" w14:textId="77777777" w:rsidR="00E66357" w:rsidRDefault="00E66357" w:rsidP="00E66357">
      <w:pPr>
        <w:ind w:left="360" w:firstLine="0"/>
      </w:pPr>
    </w:p>
    <w:p w14:paraId="6FD98417" w14:textId="77777777" w:rsidR="00E66357" w:rsidRPr="00D97024" w:rsidRDefault="00E66357" w:rsidP="00E66357">
      <w:pPr>
        <w:ind w:left="360" w:firstLine="0"/>
      </w:pPr>
    </w:p>
    <w:p w14:paraId="06AD6AAF" w14:textId="77777777" w:rsidR="00E66357" w:rsidRPr="00D97024" w:rsidRDefault="00E66357" w:rsidP="00E66357">
      <w:pPr>
        <w:numPr>
          <w:ilvl w:val="0"/>
          <w:numId w:val="22"/>
        </w:numPr>
      </w:pPr>
      <w:r w:rsidRPr="00D97024">
        <w:lastRenderedPageBreak/>
        <w:t>Wieder wird ein Installationsprogramm heruntergeladen.</w:t>
      </w:r>
    </w:p>
    <w:p w14:paraId="45E266A8" w14:textId="78CBEBF0" w:rsidR="00E66357" w:rsidRPr="00D97024" w:rsidRDefault="000F0698" w:rsidP="00E66357">
      <w:pPr>
        <w:ind w:left="360" w:firstLine="0"/>
      </w:pPr>
      <w:r w:rsidRPr="0033218A">
        <w:rPr>
          <w:noProof/>
        </w:rPr>
        <w:drawing>
          <wp:inline distT="0" distB="0" distL="0" distR="0" wp14:anchorId="4E4A517A" wp14:editId="61118944">
            <wp:extent cx="1865630" cy="885190"/>
            <wp:effectExtent l="0" t="0" r="0" b="0"/>
            <wp:docPr id="189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Zahl enthält.&#10;&#10;KI-generierte Inhalte können fehlerhaft se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65630" cy="885190"/>
                    </a:xfrm>
                    <a:prstGeom prst="rect">
                      <a:avLst/>
                    </a:prstGeom>
                    <a:noFill/>
                    <a:ln>
                      <a:noFill/>
                    </a:ln>
                  </pic:spPr>
                </pic:pic>
              </a:graphicData>
            </a:graphic>
          </wp:inline>
        </w:drawing>
      </w:r>
    </w:p>
    <w:p w14:paraId="198925E2" w14:textId="77777777" w:rsidR="00E66357" w:rsidRPr="00D97024" w:rsidRDefault="00E66357" w:rsidP="00E66357">
      <w:pPr>
        <w:numPr>
          <w:ilvl w:val="0"/>
          <w:numId w:val="22"/>
        </w:numPr>
      </w:pPr>
      <w:r w:rsidRPr="00D97024">
        <w:t>Sobald der Download fertig ist, klicke auf den Link.</w:t>
      </w:r>
    </w:p>
    <w:p w14:paraId="3D7F0354" w14:textId="0F90BE32" w:rsidR="00E66357" w:rsidRDefault="000F0698" w:rsidP="00E66357">
      <w:pPr>
        <w:ind w:left="360" w:firstLine="0"/>
      </w:pPr>
      <w:r w:rsidRPr="0033218A">
        <w:rPr>
          <w:noProof/>
        </w:rPr>
        <w:drawing>
          <wp:inline distT="0" distB="0" distL="0" distR="0" wp14:anchorId="14249B9A" wp14:editId="197DF0EF">
            <wp:extent cx="1858010" cy="614680"/>
            <wp:effectExtent l="0" t="0" r="0" b="0"/>
            <wp:docPr id="19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Reihe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58010" cy="614680"/>
                    </a:xfrm>
                    <a:prstGeom prst="rect">
                      <a:avLst/>
                    </a:prstGeom>
                    <a:noFill/>
                    <a:ln>
                      <a:noFill/>
                    </a:ln>
                  </pic:spPr>
                </pic:pic>
              </a:graphicData>
            </a:graphic>
          </wp:inline>
        </w:drawing>
      </w:r>
    </w:p>
    <w:p w14:paraId="4CAF7825" w14:textId="77777777" w:rsidR="00E66357" w:rsidRPr="00D97024" w:rsidRDefault="00E66357" w:rsidP="00E66357">
      <w:pPr>
        <w:ind w:left="360" w:firstLine="0"/>
      </w:pPr>
    </w:p>
    <w:p w14:paraId="02A0F9FD" w14:textId="77777777" w:rsidR="00E66357" w:rsidRPr="00D97024" w:rsidRDefault="00E66357" w:rsidP="00E66357">
      <w:pPr>
        <w:numPr>
          <w:ilvl w:val="0"/>
          <w:numId w:val="22"/>
        </w:numPr>
      </w:pPr>
      <w:r w:rsidRPr="00D97024">
        <w:t>Anschließend wird das Installationsprogramm gestartet. Auch hier kriegst Du als erstes mal die Lizenzvereinbarung zu sehen, d Klicke auf „Install“.</w:t>
      </w:r>
    </w:p>
    <w:p w14:paraId="74A30A84" w14:textId="5A1E460F" w:rsidR="00E66357" w:rsidRDefault="000F0698" w:rsidP="00E66357">
      <w:pPr>
        <w:ind w:left="360" w:firstLine="0"/>
      </w:pPr>
      <w:r w:rsidRPr="0033218A">
        <w:rPr>
          <w:noProof/>
        </w:rPr>
        <w:drawing>
          <wp:inline distT="0" distB="0" distL="0" distR="0" wp14:anchorId="5B721419" wp14:editId="1899AA12">
            <wp:extent cx="2772410" cy="2186940"/>
            <wp:effectExtent l="0" t="0" r="0" b="0"/>
            <wp:docPr id="190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Elektronik, Screenshot, Software enthält.&#10;&#10;KI-generierte Inhalte können fehlerhaft sei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72410" cy="2186940"/>
                    </a:xfrm>
                    <a:prstGeom prst="rect">
                      <a:avLst/>
                    </a:prstGeom>
                    <a:noFill/>
                    <a:ln>
                      <a:noFill/>
                    </a:ln>
                  </pic:spPr>
                </pic:pic>
              </a:graphicData>
            </a:graphic>
          </wp:inline>
        </w:drawing>
      </w:r>
    </w:p>
    <w:p w14:paraId="2DD75F38" w14:textId="77777777" w:rsidR="00E66357" w:rsidRPr="00D97024" w:rsidRDefault="00E66357" w:rsidP="00E66357">
      <w:pPr>
        <w:spacing w:before="0"/>
        <w:ind w:firstLine="0"/>
        <w:jc w:val="left"/>
      </w:pPr>
    </w:p>
    <w:p w14:paraId="3A6CBC17" w14:textId="77777777" w:rsidR="00E66357" w:rsidRPr="00D97024" w:rsidRDefault="00E66357" w:rsidP="00E66357">
      <w:pPr>
        <w:numPr>
          <w:ilvl w:val="0"/>
          <w:numId w:val="22"/>
        </w:numPr>
      </w:pPr>
      <w:r w:rsidRPr="00D97024">
        <w:t>Nun werden die Daten installiert.</w:t>
      </w:r>
    </w:p>
    <w:p w14:paraId="78788289" w14:textId="40E0976A" w:rsidR="00E66357" w:rsidRPr="00D97024" w:rsidRDefault="000F0698" w:rsidP="00E66357">
      <w:r w:rsidRPr="0033218A">
        <w:rPr>
          <w:noProof/>
        </w:rPr>
        <w:drawing>
          <wp:inline distT="0" distB="0" distL="0" distR="0" wp14:anchorId="4279E2EA" wp14:editId="2C18722B">
            <wp:extent cx="2787015" cy="2194560"/>
            <wp:effectExtent l="0" t="0" r="0" b="0"/>
            <wp:docPr id="190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Display, Software enthält.&#10;&#10;KI-generierte Inhalte können fehlerhaft sei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87015" cy="2194560"/>
                    </a:xfrm>
                    <a:prstGeom prst="rect">
                      <a:avLst/>
                    </a:prstGeom>
                    <a:noFill/>
                    <a:ln>
                      <a:noFill/>
                    </a:ln>
                  </pic:spPr>
                </pic:pic>
              </a:graphicData>
            </a:graphic>
          </wp:inline>
        </w:drawing>
      </w:r>
    </w:p>
    <w:p w14:paraId="4234CD36" w14:textId="77777777" w:rsidR="00E66357" w:rsidRDefault="00E66357" w:rsidP="00E66357">
      <w:pPr>
        <w:spacing w:before="0"/>
        <w:ind w:firstLine="0"/>
        <w:jc w:val="left"/>
      </w:pPr>
    </w:p>
    <w:p w14:paraId="7EB16BCD" w14:textId="77777777" w:rsidR="00E66357" w:rsidRDefault="00E66357" w:rsidP="00E66357">
      <w:pPr>
        <w:spacing w:before="0"/>
        <w:ind w:firstLine="0"/>
        <w:jc w:val="left"/>
      </w:pPr>
    </w:p>
    <w:p w14:paraId="778199D8" w14:textId="77777777" w:rsidR="00E66357" w:rsidRDefault="00E66357" w:rsidP="00E66357">
      <w:pPr>
        <w:spacing w:before="0"/>
        <w:ind w:firstLine="0"/>
        <w:jc w:val="left"/>
      </w:pPr>
    </w:p>
    <w:p w14:paraId="41F7F5C5" w14:textId="77777777" w:rsidR="00E66357" w:rsidRDefault="00E66357" w:rsidP="00E66357">
      <w:pPr>
        <w:spacing w:before="0"/>
        <w:ind w:firstLine="0"/>
        <w:jc w:val="left"/>
      </w:pPr>
    </w:p>
    <w:p w14:paraId="609C5B9C" w14:textId="77777777" w:rsidR="00E66357" w:rsidRPr="00D97024" w:rsidRDefault="00E66357" w:rsidP="00E66357">
      <w:pPr>
        <w:spacing w:before="0"/>
        <w:ind w:firstLine="0"/>
        <w:jc w:val="left"/>
      </w:pPr>
    </w:p>
    <w:p w14:paraId="69734FBA" w14:textId="77777777" w:rsidR="00E66357" w:rsidRPr="00D97024" w:rsidRDefault="00E66357" w:rsidP="00E66357">
      <w:pPr>
        <w:pStyle w:val="Listenabsatz"/>
        <w:numPr>
          <w:ilvl w:val="0"/>
          <w:numId w:val="22"/>
        </w:numPr>
      </w:pPr>
      <w:r w:rsidRPr="00D97024">
        <w:lastRenderedPageBreak/>
        <w:t xml:space="preserve">Warte, bis alles installiert ist und klicke auf „Finish“. </w:t>
      </w:r>
    </w:p>
    <w:p w14:paraId="07C68D88" w14:textId="25BE5BB8" w:rsidR="00E66357" w:rsidRPr="00D97024" w:rsidRDefault="000F0698" w:rsidP="00E66357">
      <w:pPr>
        <w:pStyle w:val="Listenabsatz"/>
        <w:ind w:left="360" w:firstLine="0"/>
      </w:pPr>
      <w:r w:rsidRPr="0033218A">
        <w:rPr>
          <w:noProof/>
        </w:rPr>
        <w:drawing>
          <wp:inline distT="0" distB="0" distL="0" distR="0" wp14:anchorId="5903110F" wp14:editId="5265C834">
            <wp:extent cx="2772410" cy="2194560"/>
            <wp:effectExtent l="0" t="0" r="0" b="0"/>
            <wp:docPr id="1903" name="Grafik 1" descr="Ein Bild, das Text, Screenshot, Betriebssystem,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Betriebssystem, Display enthält.&#10;&#10;KI-generierte Inhalte können fehlerhaft sei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72410" cy="2194560"/>
                    </a:xfrm>
                    <a:prstGeom prst="rect">
                      <a:avLst/>
                    </a:prstGeom>
                    <a:noFill/>
                    <a:ln>
                      <a:noFill/>
                    </a:ln>
                  </pic:spPr>
                </pic:pic>
              </a:graphicData>
            </a:graphic>
          </wp:inline>
        </w:drawing>
      </w:r>
    </w:p>
    <w:p w14:paraId="673050A7" w14:textId="77777777" w:rsidR="00E66357" w:rsidRPr="00D97024" w:rsidRDefault="00E66357" w:rsidP="00E66357"/>
    <w:p w14:paraId="439303FD" w14:textId="77777777" w:rsidR="00E66357" w:rsidRPr="00D97024" w:rsidRDefault="00E66357" w:rsidP="00E66357">
      <w:pPr>
        <w:pStyle w:val="berschrift3"/>
        <w:rPr>
          <w:lang w:val="de-DE"/>
        </w:rPr>
      </w:pPr>
      <w:bookmarkStart w:id="9" w:name="_Toc192713852"/>
      <w:bookmarkStart w:id="10" w:name="_Toc195981143"/>
      <w:r w:rsidRPr="00D97024">
        <w:rPr>
          <w:lang w:val="de-DE"/>
        </w:rPr>
        <w:t>Git installieren auf Mac</w:t>
      </w:r>
      <w:bookmarkEnd w:id="9"/>
      <w:bookmarkEnd w:id="10"/>
    </w:p>
    <w:p w14:paraId="7A0CDB45" w14:textId="77777777" w:rsidR="00E66357" w:rsidRPr="00D97024" w:rsidRDefault="00E66357" w:rsidP="00E66357">
      <w:pPr>
        <w:ind w:firstLine="0"/>
      </w:pPr>
    </w:p>
    <w:p w14:paraId="5A44E884" w14:textId="66687947" w:rsidR="00E66357" w:rsidRPr="00D97024" w:rsidRDefault="000F0698" w:rsidP="00E66357">
      <w:pPr>
        <w:ind w:firstLine="0"/>
      </w:pPr>
      <w:r>
        <w:rPr>
          <w:noProof/>
        </w:rPr>
        <w:drawing>
          <wp:anchor distT="0" distB="0" distL="114300" distR="114300" simplePos="0" relativeHeight="251663360" behindDoc="1" locked="0" layoutInCell="1" allowOverlap="1" wp14:anchorId="161F8E16" wp14:editId="11FB07D7">
            <wp:simplePos x="0" y="0"/>
            <wp:positionH relativeFrom="column">
              <wp:posOffset>178435</wp:posOffset>
            </wp:positionH>
            <wp:positionV relativeFrom="paragraph">
              <wp:posOffset>34290</wp:posOffset>
            </wp:positionV>
            <wp:extent cx="353060" cy="353060"/>
            <wp:effectExtent l="0" t="0" r="0" b="0"/>
            <wp:wrapTight wrapText="right">
              <wp:wrapPolygon edited="0">
                <wp:start x="10489" y="0"/>
                <wp:lineTo x="0" y="6993"/>
                <wp:lineTo x="0" y="9324"/>
                <wp:lineTo x="1165" y="18647"/>
                <wp:lineTo x="2331" y="20978"/>
                <wp:lineTo x="18647" y="20978"/>
                <wp:lineTo x="20978" y="18647"/>
                <wp:lineTo x="19813" y="5827"/>
                <wp:lineTo x="17482" y="0"/>
                <wp:lineTo x="10489" y="0"/>
              </wp:wrapPolygon>
            </wp:wrapTight>
            <wp:docPr id="354" name="Grafik 6" descr="Mac os-logo - Kostenlose computer-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Mac os-logo - Kostenlose computer-Ic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3060" cy="35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357" w:rsidRPr="00D97024">
        <w:t>Beim Mac ist die Sache anders als bei Windows. Hier musst Du ebenfalls ein sog. „Terminal” öffnen und ein Programm namens „brew” installieren. Dabei handelt es sich um einen „Paket-Manager”. Das ist eine Software, mit der man andere Software installieren kann.</w:t>
      </w:r>
    </w:p>
    <w:p w14:paraId="2098F2F0" w14:textId="77777777" w:rsidR="00E66357" w:rsidRPr="00D97024" w:rsidRDefault="00E66357" w:rsidP="00E66357">
      <w:r w:rsidRPr="00D97024">
        <w:t>Manchmal ist brew bereits auf Deinen Mac installiert. Um das zu testen, öffne ein Terminal.</w:t>
      </w:r>
    </w:p>
    <w:p w14:paraId="26AC92A4" w14:textId="77777777" w:rsidR="00E66357" w:rsidRPr="00D97024" w:rsidRDefault="00E66357" w:rsidP="00E66357">
      <w:pPr>
        <w:pStyle w:val="Listenabsatz"/>
        <w:numPr>
          <w:ilvl w:val="0"/>
          <w:numId w:val="32"/>
        </w:numPr>
      </w:pPr>
      <w:r w:rsidRPr="00D97024">
        <w:t xml:space="preserve">Um das Terminal zu öffnen, musst Du auf Deinem Mac die „Cmd“-Taste drücken und gedrückt halten und dann auf die Leertaste drücken (Cmd + Leertaste). </w:t>
      </w:r>
    </w:p>
    <w:p w14:paraId="458272EC" w14:textId="77777777" w:rsidR="00E66357" w:rsidRPr="00D97024" w:rsidRDefault="00E66357" w:rsidP="00E66357">
      <w:pPr>
        <w:pStyle w:val="Listenabsatz"/>
        <w:numPr>
          <w:ilvl w:val="0"/>
          <w:numId w:val="32"/>
        </w:numPr>
      </w:pPr>
      <w:r w:rsidRPr="00D97024">
        <w:t>Es öffnet sich ein Suchfenster. Du wirst nun vom Computer aufgefordert, zu sagen, welches Programm Du gerne öffnen würdest. Gib „Terminal“ ein und drücke dann die Taste „Enter“.</w:t>
      </w:r>
    </w:p>
    <w:p w14:paraId="387F9D4E" w14:textId="77777777" w:rsidR="00E66357" w:rsidRPr="00D97024" w:rsidRDefault="00E66357" w:rsidP="00E66357">
      <w:pPr>
        <w:pStyle w:val="Listenabsatz"/>
        <w:numPr>
          <w:ilvl w:val="0"/>
          <w:numId w:val="32"/>
        </w:numPr>
      </w:pPr>
      <w:r w:rsidRPr="00D97024">
        <w:t>Es erscheint ein schwarzes Symbol, auf das Du klicken kannst.</w:t>
      </w:r>
    </w:p>
    <w:p w14:paraId="12C27D73" w14:textId="3790113E" w:rsidR="00E66357" w:rsidRPr="00D97024" w:rsidRDefault="000F0698" w:rsidP="00E66357">
      <w:pPr>
        <w:pStyle w:val="Listenabsatz"/>
        <w:ind w:left="360" w:firstLine="0"/>
      </w:pPr>
      <w:r w:rsidRPr="0033218A">
        <w:rPr>
          <w:noProof/>
        </w:rPr>
        <w:drawing>
          <wp:inline distT="0" distB="0" distL="0" distR="0" wp14:anchorId="65B2556C" wp14:editId="3674C014">
            <wp:extent cx="2055495" cy="1119505"/>
            <wp:effectExtent l="0" t="0" r="0" b="0"/>
            <wp:docPr id="190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enthält.&#10;&#10;KI-generierte Inhalte können fehlerhaft sei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55495" cy="1119505"/>
                    </a:xfrm>
                    <a:prstGeom prst="rect">
                      <a:avLst/>
                    </a:prstGeom>
                    <a:noFill/>
                    <a:ln>
                      <a:noFill/>
                    </a:ln>
                  </pic:spPr>
                </pic:pic>
              </a:graphicData>
            </a:graphic>
          </wp:inline>
        </w:drawing>
      </w:r>
    </w:p>
    <w:p w14:paraId="4A535C86" w14:textId="77777777" w:rsidR="00E66357" w:rsidRDefault="00E66357" w:rsidP="00E66357">
      <w:r w:rsidRPr="00D97024">
        <w:t>Teste nun, ob brew bereits installiert ist. Gib folgendes ins Terminal ein:</w:t>
      </w:r>
    </w:p>
    <w:p w14:paraId="7B115FE9" w14:textId="77777777" w:rsidR="00E66357" w:rsidRPr="00D97024" w:rsidRDefault="00E66357" w:rsidP="00E66357">
      <w:r w:rsidRPr="00D97024">
        <w:t>(</w:t>
      </w:r>
      <w:r w:rsidRPr="00220F37">
        <w:rPr>
          <w:b/>
          <w:bCs/>
        </w:rPr>
        <w:t>ACHTUNG:</w:t>
      </w:r>
      <w:r w:rsidRPr="00D97024">
        <w:t xml:space="preserve"> Das führende ‘$’-Zeichen und den Leerschlag vor ‘/bin…’ musst Du weglassen. Das ‘$’-Zeichen habe ich nur in den Text eingefügt, damit man sieht, dass eine neue Zeile im Terminal beginnt.)</w:t>
      </w:r>
    </w:p>
    <w:p w14:paraId="649968AD" w14:textId="77777777" w:rsidR="00E66357" w:rsidRPr="00D97024" w:rsidRDefault="00E66357" w:rsidP="00E66357">
      <w:pPr>
        <w:pStyle w:val="Code"/>
      </w:pPr>
      <w:r w:rsidRPr="00D97024">
        <w:rPr>
          <w:iCs w:val="0"/>
        </w:rPr>
        <w:t>$</w:t>
      </w:r>
      <w:r w:rsidRPr="00D97024">
        <w:t xml:space="preserve"> brew --version</w:t>
      </w:r>
    </w:p>
    <w:p w14:paraId="6C519893" w14:textId="77777777" w:rsidR="00E66357" w:rsidRPr="00D97024" w:rsidRDefault="00E66357" w:rsidP="00E66357">
      <w:r w:rsidRPr="00D97024">
        <w:t>Wenn nun eine Version von Homebrew angezeigt wird, wie in untenstehendem Bild, hast Du brew bereits installiert. Du kannst dann zum Abschnitt „git mit brew installieren“ vorspringen.</w:t>
      </w:r>
    </w:p>
    <w:p w14:paraId="1157368B" w14:textId="000F5F77" w:rsidR="00E66357" w:rsidRPr="00D97024" w:rsidRDefault="000F0698" w:rsidP="00E66357">
      <w:r w:rsidRPr="0033218A">
        <w:rPr>
          <w:noProof/>
        </w:rPr>
        <w:drawing>
          <wp:inline distT="0" distB="0" distL="0" distR="0" wp14:anchorId="0583FC6F" wp14:editId="1CA84FF0">
            <wp:extent cx="3006725" cy="877570"/>
            <wp:effectExtent l="0" t="0" r="0" b="0"/>
            <wp:docPr id="190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enthält.&#10;&#10;KI-generierte Inhalte können fehlerhaft se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06725" cy="877570"/>
                    </a:xfrm>
                    <a:prstGeom prst="rect">
                      <a:avLst/>
                    </a:prstGeom>
                    <a:noFill/>
                    <a:ln>
                      <a:noFill/>
                    </a:ln>
                  </pic:spPr>
                </pic:pic>
              </a:graphicData>
            </a:graphic>
          </wp:inline>
        </w:drawing>
      </w:r>
    </w:p>
    <w:p w14:paraId="59D41EC7" w14:textId="77777777" w:rsidR="00E66357" w:rsidRPr="00D97024" w:rsidRDefault="00E66357" w:rsidP="00E66357">
      <w:pPr>
        <w:ind w:firstLine="0"/>
        <w:rPr>
          <w:b/>
          <w:bCs/>
        </w:rPr>
      </w:pPr>
      <w:r w:rsidRPr="00D97024">
        <w:rPr>
          <w:b/>
          <w:bCs/>
        </w:rPr>
        <w:lastRenderedPageBreak/>
        <w:t>brew installieren</w:t>
      </w:r>
    </w:p>
    <w:p w14:paraId="39AD9F8B" w14:textId="77777777" w:rsidR="00E66357" w:rsidRPr="00D97024" w:rsidRDefault="00E66357" w:rsidP="00E66357">
      <w:r w:rsidRPr="00D97024">
        <w:t>Das Computerprogramm brew wird über das Terminal installiert.</w:t>
      </w:r>
    </w:p>
    <w:p w14:paraId="54CE7CE0" w14:textId="77777777" w:rsidR="00E66357" w:rsidRPr="00D97024" w:rsidRDefault="00E66357" w:rsidP="00E66357">
      <w:pPr>
        <w:pStyle w:val="Listenabsatz"/>
        <w:numPr>
          <w:ilvl w:val="0"/>
          <w:numId w:val="41"/>
        </w:numPr>
      </w:pPr>
      <w:r w:rsidRPr="00D97024">
        <w:t>Öffne ein Terminal, falls Du es nicht bereits geöffnet hast. Gib im Terminal folgenden Befehl ein und drücke Enter:</w:t>
      </w:r>
    </w:p>
    <w:p w14:paraId="10996E00" w14:textId="77777777" w:rsidR="00E66357" w:rsidRPr="00D97024" w:rsidRDefault="00E66357" w:rsidP="00E66357">
      <w:pPr>
        <w:pStyle w:val="Code"/>
        <w:suppressAutoHyphens/>
      </w:pPr>
      <w:r w:rsidRPr="00D97024">
        <w:t xml:space="preserve">$ /bin/bash -c </w:t>
      </w:r>
      <w:r>
        <w:t>„</w:t>
      </w:r>
      <w:r w:rsidRPr="00D97024">
        <w:t xml:space="preserve">$(curl -fsSL </w:t>
      </w:r>
      <w:hyperlink r:id="rId39" w:history="1">
        <w:r w:rsidRPr="00D97024">
          <w:t>https://raw.githubusercontent.com/Homebrew/install/HEAD/install.sh</w:t>
        </w:r>
      </w:hyperlink>
      <w:r w:rsidRPr="00D97024">
        <w:t>)</w:t>
      </w:r>
      <w:r>
        <w:t>“</w:t>
      </w:r>
    </w:p>
    <w:p w14:paraId="691DBA8F" w14:textId="77777777" w:rsidR="00E66357" w:rsidRPr="00D97024" w:rsidRDefault="00E66357" w:rsidP="00E66357">
      <w:pPr>
        <w:pStyle w:val="Listenabsatz"/>
        <w:numPr>
          <w:ilvl w:val="0"/>
          <w:numId w:val="41"/>
        </w:numPr>
      </w:pPr>
      <w:r w:rsidRPr="00D97024">
        <w:t>Dieser Befehl lädt das Installationsprogramm für Homebrew herunter und führt es aus.</w:t>
      </w:r>
    </w:p>
    <w:p w14:paraId="348AE182" w14:textId="77777777" w:rsidR="00E66357" w:rsidRPr="00D97024" w:rsidRDefault="00E66357" w:rsidP="00E66357">
      <w:pPr>
        <w:pStyle w:val="Listenabsatz"/>
        <w:numPr>
          <w:ilvl w:val="0"/>
          <w:numId w:val="41"/>
        </w:numPr>
      </w:pPr>
      <w:r w:rsidRPr="00D97024">
        <w:t>Es kann sein, dass Du von Deinem Mac aufgefordert wirst, Dein Passwort einzugeben. Dann gibst Du einfach Dein Passwort ein (Du siehst keine Zeichen beim Tippen, das ist normal). Schliesslich drückst Du Enter.</w:t>
      </w:r>
    </w:p>
    <w:p w14:paraId="4EF9FEBC" w14:textId="77777777" w:rsidR="00E66357" w:rsidRPr="00D97024" w:rsidRDefault="00E66357" w:rsidP="00E66357">
      <w:pPr>
        <w:pStyle w:val="Listenabsatz"/>
        <w:numPr>
          <w:ilvl w:val="0"/>
          <w:numId w:val="41"/>
        </w:numPr>
      </w:pPr>
      <w:r w:rsidRPr="00D97024">
        <w:t>Nun wird brew installiert. Sobald die Installation durchgelaufen ist, folge den Anweisungen auf dem Bildschirm, falls Du noch Umgebungsvariablen setzen musst.</w:t>
      </w:r>
    </w:p>
    <w:p w14:paraId="67AE4936" w14:textId="77777777" w:rsidR="00E66357" w:rsidRPr="00D97024" w:rsidRDefault="00E66357" w:rsidP="00E66357">
      <w:pPr>
        <w:pStyle w:val="Listenabsatz"/>
        <w:numPr>
          <w:ilvl w:val="0"/>
          <w:numId w:val="41"/>
        </w:numPr>
      </w:pPr>
      <w:r w:rsidRPr="00D97024">
        <w:t>Falls brew nicht automatisch in den PATH aufgenommen wurde, kannst Du es manuell hinzufügen. Tippe dazu folgendes ins Terminal:</w:t>
      </w:r>
    </w:p>
    <w:p w14:paraId="243B916F" w14:textId="77777777" w:rsidR="00E66357" w:rsidRPr="00D97024" w:rsidRDefault="00E66357" w:rsidP="00E66357">
      <w:pPr>
        <w:pStyle w:val="Code"/>
        <w:suppressAutoHyphens/>
        <w:rPr>
          <w:lang w:val="en-US"/>
        </w:rPr>
      </w:pPr>
      <w:r w:rsidRPr="00D97024">
        <w:rPr>
          <w:lang w:val="en-US"/>
        </w:rPr>
        <w:t xml:space="preserve">$ echo 'eval </w:t>
      </w:r>
      <w:r>
        <w:rPr>
          <w:lang w:val="en-US"/>
        </w:rPr>
        <w:t>„</w:t>
      </w:r>
      <w:r w:rsidRPr="00D97024">
        <w:rPr>
          <w:lang w:val="en-US"/>
        </w:rPr>
        <w:t xml:space="preserve">$(/opt/homebrew/bin/brew </w:t>
      </w:r>
      <w:proofErr w:type="gramStart"/>
      <w:r w:rsidRPr="00D97024">
        <w:rPr>
          <w:lang w:val="en-US"/>
        </w:rPr>
        <w:t>shellenv)</w:t>
      </w:r>
      <w:r>
        <w:rPr>
          <w:lang w:val="en-US"/>
        </w:rPr>
        <w:t>“</w:t>
      </w:r>
      <w:proofErr w:type="gramEnd"/>
      <w:r w:rsidRPr="00D97024">
        <w:rPr>
          <w:lang w:val="en-US"/>
        </w:rPr>
        <w:t>' &gt;&gt; ~</w:t>
      </w:r>
      <w:proofErr w:type="gramStart"/>
      <w:r w:rsidRPr="00D97024">
        <w:rPr>
          <w:lang w:val="en-US"/>
        </w:rPr>
        <w:t>/.zprofile</w:t>
      </w:r>
      <w:proofErr w:type="gramEnd"/>
    </w:p>
    <w:p w14:paraId="1C47099F" w14:textId="77777777" w:rsidR="00E66357" w:rsidRPr="00D97024" w:rsidRDefault="00E66357" w:rsidP="00E66357">
      <w:pPr>
        <w:pStyle w:val="Code"/>
        <w:suppressAutoHyphens/>
        <w:rPr>
          <w:lang w:val="en-US"/>
        </w:rPr>
      </w:pPr>
      <w:r w:rsidRPr="00D97024">
        <w:rPr>
          <w:iCs w:val="0"/>
          <w:lang w:val="en-US"/>
        </w:rPr>
        <w:t>$</w:t>
      </w:r>
      <w:r w:rsidRPr="00D97024">
        <w:rPr>
          <w:lang w:val="en-US"/>
        </w:rPr>
        <w:t xml:space="preserve"> eval </w:t>
      </w:r>
      <w:r>
        <w:rPr>
          <w:lang w:val="en-US"/>
        </w:rPr>
        <w:t>„</w:t>
      </w:r>
      <w:r w:rsidRPr="00D97024">
        <w:rPr>
          <w:lang w:val="en-US"/>
        </w:rPr>
        <w:t xml:space="preserve">$(/opt/homebrew/bin/brew </w:t>
      </w:r>
      <w:proofErr w:type="gramStart"/>
      <w:r w:rsidRPr="00D97024">
        <w:rPr>
          <w:lang w:val="en-US"/>
        </w:rPr>
        <w:t>shellenv)</w:t>
      </w:r>
      <w:r>
        <w:rPr>
          <w:lang w:val="en-US"/>
        </w:rPr>
        <w:t>“</w:t>
      </w:r>
      <w:proofErr w:type="gramEnd"/>
    </w:p>
    <w:p w14:paraId="6C48D860" w14:textId="77777777" w:rsidR="00E66357" w:rsidRPr="00D97024" w:rsidRDefault="00E66357" w:rsidP="00E66357">
      <w:r w:rsidRPr="00D97024">
        <w:t>Nun sollte brew installiert sein. Gib folgenden Befehl in das Terminal ein, um zu prüfen, ob Homebrew erfolgreich installiert wurde:</w:t>
      </w:r>
    </w:p>
    <w:p w14:paraId="41A1BCE2" w14:textId="77777777" w:rsidR="00E66357" w:rsidRPr="00D97024" w:rsidRDefault="00E66357" w:rsidP="00E66357">
      <w:pPr>
        <w:pStyle w:val="Code"/>
      </w:pPr>
      <w:r w:rsidRPr="00D97024">
        <w:rPr>
          <w:iCs w:val="0"/>
        </w:rPr>
        <w:t>$</w:t>
      </w:r>
      <w:r w:rsidRPr="00D97024">
        <w:t xml:space="preserve"> brew --version</w:t>
      </w:r>
    </w:p>
    <w:p w14:paraId="74D7F40E" w14:textId="77777777" w:rsidR="00E66357" w:rsidRPr="00D97024" w:rsidRDefault="00E66357" w:rsidP="00E66357">
      <w:pPr>
        <w:rPr>
          <w:rFonts w:ascii="Segoe UI Emoji" w:hAnsi="Segoe UI Emoji" w:cs="Segoe UI Emoji"/>
        </w:rPr>
      </w:pPr>
      <w:r w:rsidRPr="00D97024">
        <w:t xml:space="preserve">Falls die Versionsnummer angezeigt wird, ist die Installation erfolgreich abgeschlossen. </w:t>
      </w:r>
      <w:r w:rsidRPr="00D97024">
        <w:rPr>
          <w:rFonts w:ascii="Segoe UI Emoji" w:hAnsi="Segoe UI Emoji" w:cs="Segoe UI Emoji"/>
        </w:rPr>
        <w:t>🎉</w:t>
      </w:r>
    </w:p>
    <w:p w14:paraId="1BBAA1A4" w14:textId="77777777" w:rsidR="00E66357" w:rsidRPr="00D97024" w:rsidRDefault="00E66357" w:rsidP="00E66357">
      <w:pPr>
        <w:ind w:firstLine="0"/>
        <w:rPr>
          <w:b/>
          <w:bCs/>
        </w:rPr>
      </w:pPr>
      <w:r w:rsidRPr="00D97024">
        <w:rPr>
          <w:b/>
          <w:bCs/>
        </w:rPr>
        <w:t>git mit brew installieren</w:t>
      </w:r>
    </w:p>
    <w:p w14:paraId="61D7E16D" w14:textId="77777777" w:rsidR="00E66357" w:rsidRPr="00D97024" w:rsidRDefault="00E66357" w:rsidP="00E66357">
      <w:r w:rsidRPr="00D97024">
        <w:t>Nun bist Du bereit, Git zu installieren. Mit brew geht es ganz einfach.</w:t>
      </w:r>
    </w:p>
    <w:p w14:paraId="31EFEC10" w14:textId="77777777" w:rsidR="00E66357" w:rsidRPr="00D97024" w:rsidRDefault="00E66357" w:rsidP="00E66357">
      <w:pPr>
        <w:pStyle w:val="Listenabsatz"/>
        <w:numPr>
          <w:ilvl w:val="0"/>
          <w:numId w:val="33"/>
        </w:numPr>
      </w:pPr>
      <w:r w:rsidRPr="00D97024">
        <w:t>Öffne das Terminal, wenn Du es noch nicht geöffnet hast. Tippe folgendes ins Terminal ein:</w:t>
      </w:r>
    </w:p>
    <w:p w14:paraId="5C3FF701" w14:textId="77777777" w:rsidR="00E66357" w:rsidRPr="00D97024" w:rsidRDefault="00E66357" w:rsidP="00E66357">
      <w:pPr>
        <w:pStyle w:val="Code"/>
      </w:pPr>
      <w:r w:rsidRPr="00D97024">
        <w:t>$ brew install git</w:t>
      </w:r>
    </w:p>
    <w:p w14:paraId="1CF3CF5C" w14:textId="77777777" w:rsidR="00E66357" w:rsidRPr="00D97024" w:rsidRDefault="00E66357" w:rsidP="00E66357">
      <w:pPr>
        <w:ind w:left="360" w:firstLine="0"/>
      </w:pPr>
      <w:r w:rsidRPr="00D97024">
        <w:t>Schon wird git installiert.</w:t>
      </w:r>
    </w:p>
    <w:p w14:paraId="5066C8C6" w14:textId="77777777" w:rsidR="00E66357" w:rsidRPr="00D97024" w:rsidRDefault="00E66357" w:rsidP="00E66357">
      <w:pPr>
        <w:ind w:firstLine="0"/>
      </w:pPr>
    </w:p>
    <w:p w14:paraId="1231314B" w14:textId="77777777" w:rsidR="00E66357" w:rsidRPr="00D97024" w:rsidRDefault="00E66357" w:rsidP="00E66357">
      <w:pPr>
        <w:pStyle w:val="berschrift3"/>
        <w:rPr>
          <w:lang w:val="de-DE"/>
        </w:rPr>
      </w:pPr>
      <w:bookmarkStart w:id="11" w:name="_Toc192713853"/>
      <w:bookmarkStart w:id="12" w:name="_Toc195981144"/>
      <w:r w:rsidRPr="00D97024">
        <w:rPr>
          <w:lang w:val="de-DE"/>
        </w:rPr>
        <w:t>Git installieren auf Linux</w:t>
      </w:r>
      <w:bookmarkEnd w:id="11"/>
      <w:bookmarkEnd w:id="12"/>
    </w:p>
    <w:p w14:paraId="043CCA2A" w14:textId="77777777" w:rsidR="00E66357" w:rsidRPr="00D97024" w:rsidRDefault="00E66357" w:rsidP="00E66357">
      <w:pPr>
        <w:ind w:firstLine="0"/>
      </w:pPr>
    </w:p>
    <w:p w14:paraId="2B245E6A" w14:textId="6272E3C8" w:rsidR="00E66357" w:rsidRPr="00D97024" w:rsidRDefault="000F0698" w:rsidP="00E66357">
      <w:pPr>
        <w:ind w:firstLine="0"/>
      </w:pPr>
      <w:r>
        <w:rPr>
          <w:noProof/>
        </w:rPr>
        <w:drawing>
          <wp:anchor distT="0" distB="0" distL="114300" distR="114300" simplePos="0" relativeHeight="251664384" behindDoc="1" locked="0" layoutInCell="1" allowOverlap="1" wp14:anchorId="539A93AB" wp14:editId="4E2D2F19">
            <wp:simplePos x="0" y="0"/>
            <wp:positionH relativeFrom="column">
              <wp:posOffset>183515</wp:posOffset>
            </wp:positionH>
            <wp:positionV relativeFrom="paragraph">
              <wp:posOffset>40640</wp:posOffset>
            </wp:positionV>
            <wp:extent cx="353060" cy="360045"/>
            <wp:effectExtent l="0" t="0" r="0" b="0"/>
            <wp:wrapTight wrapText="right">
              <wp:wrapPolygon edited="0">
                <wp:start x="4662" y="0"/>
                <wp:lineTo x="0" y="11429"/>
                <wp:lineTo x="0" y="20571"/>
                <wp:lineTo x="20978" y="20571"/>
                <wp:lineTo x="20978" y="6857"/>
                <wp:lineTo x="15151" y="0"/>
                <wp:lineTo x="4662" y="0"/>
              </wp:wrapPolygon>
            </wp:wrapTight>
            <wp:docPr id="355" name="Grafik 14" descr="Download Tux, Linux, Vector. Royalty-Free Vector Graphic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 descr="Download Tux, Linux, Vector. Royalty-Free Vector Graphic - Pixaba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3060" cy="360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357" w:rsidRPr="00D97024">
        <w:t>Bei Linux ist es so ähnlich wie beim Mac. Allerdings brauchst Du kein brew für die Installation. Der Paket-Manager heißt dort je nach Linux-Distribution (Ubuntu, Debian, Fedora etc.) einfach etwas anders. Der Vorteil gegenüber Mac: der Paket-Manager ist auf Linux in der Regel schon installiert.</w:t>
      </w:r>
    </w:p>
    <w:p w14:paraId="2D46C1FB" w14:textId="77777777" w:rsidR="00E66357" w:rsidRPr="00D97024" w:rsidRDefault="00E66357" w:rsidP="00E66357">
      <w:pPr>
        <w:spacing w:before="100" w:beforeAutospacing="1" w:after="100" w:afterAutospacing="1"/>
        <w:ind w:firstLine="0"/>
        <w:rPr>
          <w:rFonts w:ascii="Times New Roman" w:hAnsi="Times New Roman"/>
        </w:rPr>
      </w:pPr>
      <w:r w:rsidRPr="00D97024">
        <w:rPr>
          <w:rFonts w:ascii="Times New Roman" w:hAnsi="Times New Roman"/>
        </w:rPr>
        <w:t>Öffne ein Terminal und gib folgenden Befehl ein:</w:t>
      </w:r>
    </w:p>
    <w:p w14:paraId="0E8C79E0" w14:textId="77777777" w:rsidR="00E66357" w:rsidRPr="00D97024" w:rsidRDefault="00E66357" w:rsidP="00E66357">
      <w:pPr>
        <w:pStyle w:val="Code"/>
      </w:pPr>
      <w:r w:rsidRPr="00D97024">
        <w:t>sudo apt-get install git</w:t>
      </w:r>
    </w:p>
    <w:p w14:paraId="3E2C48FD" w14:textId="77777777" w:rsidR="00E66357" w:rsidRPr="00D97024" w:rsidRDefault="00E66357" w:rsidP="00E66357">
      <w:pPr>
        <w:pStyle w:val="berschrift3"/>
        <w:rPr>
          <w:lang w:val="de-DE"/>
        </w:rPr>
      </w:pPr>
      <w:bookmarkStart w:id="13" w:name="_Toc192713854"/>
      <w:bookmarkStart w:id="14" w:name="_Toc195981145"/>
      <w:r w:rsidRPr="00D97024">
        <w:rPr>
          <w:lang w:val="de-DE"/>
        </w:rPr>
        <w:lastRenderedPageBreak/>
        <w:t>Übungen mit Git und GitHu</w:t>
      </w:r>
      <w:bookmarkEnd w:id="13"/>
      <w:r w:rsidRPr="00D97024">
        <w:rPr>
          <w:lang w:val="de-DE"/>
        </w:rPr>
        <w:t>b</w:t>
      </w:r>
      <w:bookmarkEnd w:id="14"/>
    </w:p>
    <w:p w14:paraId="43F8D7BE" w14:textId="77777777" w:rsidR="00E66357" w:rsidRPr="00D97024" w:rsidRDefault="00E66357" w:rsidP="00E66357">
      <w:r w:rsidRPr="00D97024">
        <w:rPr>
          <w:b/>
          <w:bCs/>
        </w:rPr>
        <w:t>Github</w:t>
      </w:r>
      <w:r w:rsidRPr="00D97024">
        <w:t xml:space="preserve"> ist eine Website, auf der Programmierer ihren Code speichern und veröffentlichen können. Alle Übungen und Daten zu diesem Buch findest Du auf:</w:t>
      </w:r>
    </w:p>
    <w:p w14:paraId="3C7978F4" w14:textId="77777777" w:rsidR="00E66357" w:rsidRPr="00D97024" w:rsidRDefault="00E66357" w:rsidP="00E66357">
      <w:hyperlink r:id="rId40" w:history="1">
        <w:hyperlink r:id="rId41" w:history="1">
          <w:r w:rsidRPr="00D97024">
            <w:rPr>
              <w:rStyle w:val="Hyperlink"/>
            </w:rPr>
            <w:t>https://github.com/kbenz1/juri-chicago.git</w:t>
          </w:r>
        </w:hyperlink>
      </w:hyperlink>
    </w:p>
    <w:p w14:paraId="1B21F5D2" w14:textId="77777777" w:rsidR="00E66357" w:rsidRPr="00D97024" w:rsidRDefault="00E66357" w:rsidP="00E66357">
      <w:r w:rsidRPr="00D97024">
        <w:t>Um den Code für dieses Buch von Github herunterzuladen, musst Du folgende Schritte tätigen.</w:t>
      </w:r>
    </w:p>
    <w:p w14:paraId="00E03037" w14:textId="77777777" w:rsidR="00E66357" w:rsidRPr="00D97024" w:rsidRDefault="00E66357" w:rsidP="00E66357">
      <w:pPr>
        <w:pStyle w:val="Listenabsatz"/>
        <w:numPr>
          <w:ilvl w:val="0"/>
          <w:numId w:val="30"/>
        </w:numPr>
        <w:ind w:left="284" w:hanging="284"/>
      </w:pPr>
      <w:r w:rsidRPr="00D97024">
        <w:t xml:space="preserve">Öffne den </w:t>
      </w:r>
      <w:r>
        <w:t>„</w:t>
      </w:r>
      <w:r w:rsidRPr="00D97024">
        <w:t>Explorer</w:t>
      </w:r>
      <w:r>
        <w:t>“</w:t>
      </w:r>
      <w:r w:rsidRPr="00D97024">
        <w:t xml:space="preserve">, wenn Du auf Windows bist. Hast Du einen Mac, öffnest Du den </w:t>
      </w:r>
      <w:r>
        <w:t>„</w:t>
      </w:r>
      <w:r w:rsidRPr="00D97024">
        <w:t>Finder</w:t>
      </w:r>
      <w:r>
        <w:t>“</w:t>
      </w:r>
      <w:r w:rsidRPr="00D97024">
        <w:t xml:space="preserve">. In den meisten Linux Distributionen gibt es einen </w:t>
      </w:r>
      <w:r>
        <w:t>„</w:t>
      </w:r>
      <w:r w:rsidRPr="00D97024">
        <w:t>File Explorer</w:t>
      </w:r>
      <w:r>
        <w:t>“</w:t>
      </w:r>
      <w:r w:rsidRPr="00D97024">
        <w:t>.</w:t>
      </w:r>
    </w:p>
    <w:p w14:paraId="33A666ED" w14:textId="77777777" w:rsidR="00E66357" w:rsidRPr="00D97024" w:rsidRDefault="00E66357" w:rsidP="00E66357">
      <w:pPr>
        <w:pStyle w:val="Listenabsatz"/>
        <w:numPr>
          <w:ilvl w:val="0"/>
          <w:numId w:val="30"/>
        </w:numPr>
        <w:ind w:left="284" w:hanging="284"/>
      </w:pPr>
      <w:r w:rsidRPr="00D97024">
        <w:t xml:space="preserve">Dann erstellst Du in einem Ordner Deiner Wahl ein Verzeichnis, wo Du den Github-Code hineinladen willst. In diesem Beispiel heisst das </w:t>
      </w:r>
      <w:proofErr w:type="gramStart"/>
      <w:r w:rsidRPr="00D97024">
        <w:t xml:space="preserve">Verzeichnis  </w:t>
      </w:r>
      <w:r>
        <w:t>„</w:t>
      </w:r>
      <w:proofErr w:type="gramEnd"/>
      <w:r w:rsidRPr="00D97024">
        <w:t>Juri-Apps</w:t>
      </w:r>
      <w:r>
        <w:t>“</w:t>
      </w:r>
      <w:r w:rsidRPr="00D97024">
        <w:t xml:space="preserve"> und es befindet sich im Ordner </w:t>
      </w:r>
      <w:r>
        <w:t>„</w:t>
      </w:r>
      <w:r w:rsidRPr="00D97024">
        <w:t>Dokumente</w:t>
      </w:r>
      <w:r>
        <w:t>“</w:t>
      </w:r>
      <w:r w:rsidRPr="00D97024">
        <w:t>. Navigiere dann in dieses Verzeichnis.</w:t>
      </w:r>
    </w:p>
    <w:p w14:paraId="11C76DBD" w14:textId="3243E31F" w:rsidR="00E66357" w:rsidRPr="00D97024" w:rsidRDefault="00E66357" w:rsidP="00E66357">
      <w:pPr>
        <w:pStyle w:val="Listenabsatz"/>
        <w:ind w:left="284" w:firstLine="0"/>
      </w:pPr>
      <w:r w:rsidRPr="00D97024">
        <w:t xml:space="preserve"> </w:t>
      </w:r>
      <w:r w:rsidRPr="00D97024">
        <w:br/>
      </w:r>
      <w:r w:rsidR="000F0698" w:rsidRPr="0033218A">
        <w:rPr>
          <w:noProof/>
        </w:rPr>
        <w:drawing>
          <wp:inline distT="0" distB="0" distL="0" distR="0" wp14:anchorId="3377ECE4" wp14:editId="2F92EABB">
            <wp:extent cx="2809240" cy="292735"/>
            <wp:effectExtent l="0" t="0" r="0" b="0"/>
            <wp:docPr id="19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9240" cy="292735"/>
                    </a:xfrm>
                    <a:prstGeom prst="rect">
                      <a:avLst/>
                    </a:prstGeom>
                    <a:noFill/>
                    <a:ln>
                      <a:noFill/>
                    </a:ln>
                  </pic:spPr>
                </pic:pic>
              </a:graphicData>
            </a:graphic>
          </wp:inline>
        </w:drawing>
      </w:r>
    </w:p>
    <w:p w14:paraId="2AC9B042" w14:textId="77777777" w:rsidR="00E66357" w:rsidRPr="00D97024" w:rsidRDefault="00E66357" w:rsidP="00E66357">
      <w:pPr>
        <w:spacing w:before="0"/>
        <w:ind w:firstLine="0"/>
        <w:jc w:val="left"/>
      </w:pPr>
    </w:p>
    <w:p w14:paraId="167BA5D7" w14:textId="77777777" w:rsidR="00E66357" w:rsidRPr="00D97024" w:rsidRDefault="00E66357" w:rsidP="00E66357">
      <w:pPr>
        <w:pStyle w:val="Listenabsatz"/>
        <w:numPr>
          <w:ilvl w:val="0"/>
          <w:numId w:val="30"/>
        </w:numPr>
      </w:pPr>
      <w:r w:rsidRPr="00D97024">
        <w:t xml:space="preserve">Klicke mit der rechten Maustaste auf eine leere Fläche und wähle </w:t>
      </w:r>
      <w:r>
        <w:t>„</w:t>
      </w:r>
      <w:r w:rsidRPr="00D97024">
        <w:t>Open Git Bash here</w:t>
      </w:r>
      <w:r>
        <w:t>“</w:t>
      </w:r>
      <w:r w:rsidRPr="00D97024">
        <w:t xml:space="preserve"> (Windows) oder öffne das Terminal direkt (Mac/Linux).</w:t>
      </w:r>
    </w:p>
    <w:p w14:paraId="2095DA60" w14:textId="77777777" w:rsidR="00E66357" w:rsidRPr="00D97024" w:rsidRDefault="00E66357" w:rsidP="00E66357">
      <w:pPr>
        <w:pStyle w:val="Listenabsatz"/>
        <w:ind w:left="360" w:firstLine="0"/>
      </w:pPr>
    </w:p>
    <w:p w14:paraId="2FE7459E" w14:textId="07F5A8C3" w:rsidR="00E66357" w:rsidRPr="00D97024" w:rsidRDefault="000F0698" w:rsidP="00E66357">
      <w:pPr>
        <w:pStyle w:val="Listenabsatz"/>
        <w:ind w:left="360" w:firstLine="0"/>
      </w:pPr>
      <w:r w:rsidRPr="0033218A">
        <w:rPr>
          <w:noProof/>
        </w:rPr>
        <w:drawing>
          <wp:inline distT="0" distB="0" distL="0" distR="0" wp14:anchorId="1AC7B402" wp14:editId="62F9105D">
            <wp:extent cx="2933700" cy="3401695"/>
            <wp:effectExtent l="0" t="0" r="0" b="0"/>
            <wp:docPr id="1907"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Zahl, Schrift enthält.&#10;&#10;KI-generierte Inhalte können fehlerhaft sei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33700" cy="3401695"/>
                    </a:xfrm>
                    <a:prstGeom prst="rect">
                      <a:avLst/>
                    </a:prstGeom>
                    <a:noFill/>
                    <a:ln>
                      <a:noFill/>
                    </a:ln>
                  </pic:spPr>
                </pic:pic>
              </a:graphicData>
            </a:graphic>
          </wp:inline>
        </w:drawing>
      </w:r>
    </w:p>
    <w:p w14:paraId="56668B16" w14:textId="77777777" w:rsidR="00E66357" w:rsidRPr="00D97024" w:rsidRDefault="00E66357" w:rsidP="00E66357">
      <w:pPr>
        <w:pStyle w:val="Listenabsatz"/>
        <w:ind w:left="360" w:firstLine="0"/>
      </w:pPr>
    </w:p>
    <w:p w14:paraId="36F2B488" w14:textId="77777777" w:rsidR="00E66357" w:rsidRPr="00D97024" w:rsidRDefault="00E66357" w:rsidP="00E66357">
      <w:pPr>
        <w:pStyle w:val="Listenabsatz"/>
        <w:numPr>
          <w:ilvl w:val="0"/>
          <w:numId w:val="30"/>
        </w:numPr>
      </w:pPr>
      <w:r w:rsidRPr="00D97024">
        <w:t>Gib anschließend folgenden Befehl ein, um die Übungen dieses Buches herunterzuladen:</w:t>
      </w:r>
    </w:p>
    <w:p w14:paraId="180485FF" w14:textId="77777777" w:rsidR="00E66357" w:rsidRPr="00D97024" w:rsidRDefault="00E66357" w:rsidP="00E66357">
      <w:pPr>
        <w:pStyle w:val="Code"/>
      </w:pPr>
      <w:r w:rsidRPr="00D97024">
        <w:t xml:space="preserve">$ git clone </w:t>
      </w:r>
      <w:hyperlink r:id="rId44" w:history="1">
        <w:hyperlink r:id="rId45" w:history="1">
          <w:r w:rsidRPr="00D97024">
            <w:t>https://github.com/kbenz1/juri-chicago.git</w:t>
          </w:r>
        </w:hyperlink>
      </w:hyperlink>
    </w:p>
    <w:p w14:paraId="32427B45" w14:textId="5D7C89C1" w:rsidR="00B235AE" w:rsidRPr="00E66357" w:rsidRDefault="00B235AE" w:rsidP="00E66357"/>
    <w:sectPr w:rsidR="00B235AE" w:rsidRPr="00E66357" w:rsidSect="00676E4C">
      <w:footerReference w:type="even" r:id="rId46"/>
      <w:footerReference w:type="default" r:id="rId47"/>
      <w:type w:val="continuous"/>
      <w:pgSz w:w="12240" w:h="15840" w:code="1"/>
      <w:pgMar w:top="964" w:right="851" w:bottom="1134"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9FBBE" w14:textId="77777777" w:rsidR="00262109" w:rsidRPr="008E69D4" w:rsidRDefault="00262109" w:rsidP="00810D8B">
      <w:pPr>
        <w:spacing w:before="0"/>
      </w:pPr>
      <w:r w:rsidRPr="008E69D4">
        <w:separator/>
      </w:r>
    </w:p>
  </w:endnote>
  <w:endnote w:type="continuationSeparator" w:id="0">
    <w:p w14:paraId="007072C8" w14:textId="77777777" w:rsidR="00262109" w:rsidRPr="008E69D4" w:rsidRDefault="00262109" w:rsidP="00810D8B">
      <w:pPr>
        <w:spacing w:before="0"/>
      </w:pPr>
      <w:r w:rsidRPr="008E69D4">
        <w:continuationSeparator/>
      </w:r>
    </w:p>
  </w:endnote>
  <w:endnote w:type="continuationNotice" w:id="1">
    <w:p w14:paraId="388853CB" w14:textId="77777777" w:rsidR="00262109" w:rsidRPr="008E69D4" w:rsidRDefault="0026210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45CF" w14:textId="77777777" w:rsidR="00AA13F5" w:rsidRPr="008E69D4" w:rsidRDefault="00AA13F5">
    <w:pPr>
      <w:pStyle w:val="Fuzeile"/>
      <w:rPr>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72C5" w14:textId="77777777" w:rsidR="00AA13F5" w:rsidRPr="008E69D4" w:rsidRDefault="00AA13F5">
    <w:pPr>
      <w:pStyle w:val="Fuzeile"/>
      <w:jc w:val="right"/>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A8E76" w14:textId="77777777" w:rsidR="00262109" w:rsidRPr="008E69D4" w:rsidRDefault="00262109" w:rsidP="00810D8B">
      <w:pPr>
        <w:spacing w:before="0"/>
      </w:pPr>
      <w:r w:rsidRPr="008E69D4">
        <w:separator/>
      </w:r>
    </w:p>
  </w:footnote>
  <w:footnote w:type="continuationSeparator" w:id="0">
    <w:p w14:paraId="51DE824E" w14:textId="77777777" w:rsidR="00262109" w:rsidRPr="008E69D4" w:rsidRDefault="00262109" w:rsidP="00810D8B">
      <w:pPr>
        <w:spacing w:before="0"/>
      </w:pPr>
      <w:r w:rsidRPr="008E69D4">
        <w:continuationSeparator/>
      </w:r>
    </w:p>
  </w:footnote>
  <w:footnote w:type="continuationNotice" w:id="1">
    <w:p w14:paraId="2438D7BC" w14:textId="77777777" w:rsidR="00262109" w:rsidRPr="008E69D4" w:rsidRDefault="00262109">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76E"/>
    <w:multiLevelType w:val="multilevel"/>
    <w:tmpl w:val="0ADCFB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9F34E5"/>
    <w:multiLevelType w:val="multilevel"/>
    <w:tmpl w:val="052CCC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EB57C7"/>
    <w:multiLevelType w:val="hybridMultilevel"/>
    <w:tmpl w:val="492A65E0"/>
    <w:lvl w:ilvl="0" w:tplc="99E2F4D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52C10B0"/>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4" w15:restartNumberingAfterBreak="0">
    <w:nsid w:val="05577E45"/>
    <w:multiLevelType w:val="hybridMultilevel"/>
    <w:tmpl w:val="FA5A0626"/>
    <w:lvl w:ilvl="0" w:tplc="AA760F00">
      <w:start w:val="60"/>
      <w:numFmt w:val="bullet"/>
      <w:lvlText w:val="-"/>
      <w:lvlJc w:val="left"/>
      <w:pPr>
        <w:ind w:left="928" w:hanging="360"/>
      </w:pPr>
      <w:rPr>
        <w:rFonts w:ascii="Book Antiqua" w:eastAsia="Times New Roman" w:hAnsi="Book Antiqua"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89143F3"/>
    <w:multiLevelType w:val="hybridMultilevel"/>
    <w:tmpl w:val="F3943B02"/>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0919437C"/>
    <w:multiLevelType w:val="hybridMultilevel"/>
    <w:tmpl w:val="8ABA684A"/>
    <w:lvl w:ilvl="0" w:tplc="1F86B288">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CC47FD6"/>
    <w:multiLevelType w:val="multilevel"/>
    <w:tmpl w:val="2CDC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E56C8"/>
    <w:multiLevelType w:val="hybridMultilevel"/>
    <w:tmpl w:val="120A7280"/>
    <w:lvl w:ilvl="0" w:tplc="81D65F6C">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9" w15:restartNumberingAfterBreak="0">
    <w:nsid w:val="153E4ED4"/>
    <w:multiLevelType w:val="hybridMultilevel"/>
    <w:tmpl w:val="A0706FEE"/>
    <w:lvl w:ilvl="0" w:tplc="66903A78">
      <w:start w:val="1"/>
      <w:numFmt w:val="decimal"/>
      <w:lvlText w:val="%1."/>
      <w:lvlJc w:val="left"/>
      <w:pPr>
        <w:ind w:left="928" w:hanging="360"/>
      </w:pPr>
      <w:rPr>
        <w:b/>
        <w:bCs/>
      </w:rPr>
    </w:lvl>
    <w:lvl w:ilvl="1" w:tplc="921CD8BA">
      <w:start w:val="1"/>
      <w:numFmt w:val="lowerLetter"/>
      <w:lvlText w:val="%2."/>
      <w:lvlJc w:val="left"/>
      <w:pPr>
        <w:ind w:left="1648" w:hanging="360"/>
      </w:pPr>
    </w:lvl>
    <w:lvl w:ilvl="2" w:tplc="E2CAFE9E">
      <w:start w:val="1"/>
      <w:numFmt w:val="lowerRoman"/>
      <w:lvlText w:val="%3."/>
      <w:lvlJc w:val="right"/>
      <w:pPr>
        <w:ind w:left="2368" w:hanging="180"/>
      </w:pPr>
    </w:lvl>
    <w:lvl w:ilvl="3" w:tplc="7872394C">
      <w:start w:val="1"/>
      <w:numFmt w:val="decimal"/>
      <w:lvlText w:val="%4."/>
      <w:lvlJc w:val="left"/>
      <w:pPr>
        <w:ind w:left="3088" w:hanging="360"/>
      </w:pPr>
    </w:lvl>
    <w:lvl w:ilvl="4" w:tplc="9B7A3D38">
      <w:start w:val="1"/>
      <w:numFmt w:val="lowerLetter"/>
      <w:lvlText w:val="%5."/>
      <w:lvlJc w:val="left"/>
      <w:pPr>
        <w:ind w:left="3808" w:hanging="360"/>
      </w:pPr>
    </w:lvl>
    <w:lvl w:ilvl="5" w:tplc="174ACD16">
      <w:start w:val="1"/>
      <w:numFmt w:val="lowerRoman"/>
      <w:lvlText w:val="%6."/>
      <w:lvlJc w:val="right"/>
      <w:pPr>
        <w:ind w:left="4528" w:hanging="180"/>
      </w:pPr>
    </w:lvl>
    <w:lvl w:ilvl="6" w:tplc="82FC97B0">
      <w:start w:val="1"/>
      <w:numFmt w:val="decimal"/>
      <w:lvlText w:val="%7."/>
      <w:lvlJc w:val="left"/>
      <w:pPr>
        <w:ind w:left="5248" w:hanging="360"/>
      </w:pPr>
    </w:lvl>
    <w:lvl w:ilvl="7" w:tplc="E6029FA2">
      <w:start w:val="1"/>
      <w:numFmt w:val="lowerLetter"/>
      <w:lvlText w:val="%8."/>
      <w:lvlJc w:val="left"/>
      <w:pPr>
        <w:ind w:left="5968" w:hanging="360"/>
      </w:pPr>
    </w:lvl>
    <w:lvl w:ilvl="8" w:tplc="739EF5DE">
      <w:start w:val="1"/>
      <w:numFmt w:val="lowerRoman"/>
      <w:lvlText w:val="%9."/>
      <w:lvlJc w:val="right"/>
      <w:pPr>
        <w:ind w:left="6688" w:hanging="180"/>
      </w:pPr>
    </w:lvl>
  </w:abstractNum>
  <w:abstractNum w:abstractNumId="10" w15:restartNumberingAfterBreak="0">
    <w:nsid w:val="169873E7"/>
    <w:multiLevelType w:val="hybridMultilevel"/>
    <w:tmpl w:val="B9463E4E"/>
    <w:lvl w:ilvl="0" w:tplc="5C62AD8E">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11" w15:restartNumberingAfterBreak="0">
    <w:nsid w:val="17913A34"/>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2" w15:restartNumberingAfterBreak="0">
    <w:nsid w:val="19057C99"/>
    <w:multiLevelType w:val="multilevel"/>
    <w:tmpl w:val="7C76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205A2C"/>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4" w15:restartNumberingAfterBreak="0">
    <w:nsid w:val="23047C0D"/>
    <w:multiLevelType w:val="hybridMultilevel"/>
    <w:tmpl w:val="A8E4AE80"/>
    <w:lvl w:ilvl="0" w:tplc="AA760F00">
      <w:start w:val="60"/>
      <w:numFmt w:val="bullet"/>
      <w:lvlText w:val="-"/>
      <w:lvlJc w:val="left"/>
      <w:pPr>
        <w:ind w:left="928" w:hanging="360"/>
      </w:pPr>
      <w:rPr>
        <w:rFonts w:ascii="Book Antiqua" w:eastAsia="Times New Roman" w:hAnsi="Book Antiqua" w:cs="Times New Roman"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15" w15:restartNumberingAfterBreak="0">
    <w:nsid w:val="234015C7"/>
    <w:multiLevelType w:val="hybridMultilevel"/>
    <w:tmpl w:val="303E3C98"/>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6" w15:restartNumberingAfterBreak="0">
    <w:nsid w:val="23E00249"/>
    <w:multiLevelType w:val="multilevel"/>
    <w:tmpl w:val="ADD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986"/>
    <w:multiLevelType w:val="hybridMultilevel"/>
    <w:tmpl w:val="F4FAD84E"/>
    <w:lvl w:ilvl="0" w:tplc="11B21BAC">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8" w15:restartNumberingAfterBreak="0">
    <w:nsid w:val="25C40147"/>
    <w:multiLevelType w:val="hybridMultilevel"/>
    <w:tmpl w:val="671C03F2"/>
    <w:lvl w:ilvl="0" w:tplc="08070001">
      <w:start w:val="1"/>
      <w:numFmt w:val="bullet"/>
      <w:lvlText w:val=""/>
      <w:lvlJc w:val="left"/>
      <w:pPr>
        <w:ind w:left="1004" w:hanging="360"/>
      </w:pPr>
      <w:rPr>
        <w:rFonts w:ascii="Symbol" w:hAnsi="Symbol"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19" w15:restartNumberingAfterBreak="0">
    <w:nsid w:val="2662484E"/>
    <w:multiLevelType w:val="hybridMultilevel"/>
    <w:tmpl w:val="F4FAD84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8631F8E"/>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1" w15:restartNumberingAfterBreak="0">
    <w:nsid w:val="29E9041F"/>
    <w:multiLevelType w:val="multilevel"/>
    <w:tmpl w:val="A5E2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745981"/>
    <w:multiLevelType w:val="hybridMultilevel"/>
    <w:tmpl w:val="E760E296"/>
    <w:lvl w:ilvl="0" w:tplc="AA760F00">
      <w:start w:val="60"/>
      <w:numFmt w:val="bullet"/>
      <w:lvlText w:val="-"/>
      <w:lvlJc w:val="left"/>
      <w:pPr>
        <w:ind w:left="644" w:hanging="360"/>
      </w:pPr>
      <w:rPr>
        <w:rFonts w:ascii="Book Antiqua" w:eastAsia="Times New Roman" w:hAnsi="Book Antiqua" w:cs="Times New Roman"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23" w15:restartNumberingAfterBreak="0">
    <w:nsid w:val="2BA64654"/>
    <w:multiLevelType w:val="multilevel"/>
    <w:tmpl w:val="6F5A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FF7F39"/>
    <w:multiLevelType w:val="hybridMultilevel"/>
    <w:tmpl w:val="FC981186"/>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5" w15:restartNumberingAfterBreak="0">
    <w:nsid w:val="2D3332C0"/>
    <w:multiLevelType w:val="hybridMultilevel"/>
    <w:tmpl w:val="02548D60"/>
    <w:lvl w:ilvl="0" w:tplc="3CC2419A">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ED258CF"/>
    <w:multiLevelType w:val="multilevel"/>
    <w:tmpl w:val="6FF2FB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375E3D8B"/>
    <w:multiLevelType w:val="hybridMultilevel"/>
    <w:tmpl w:val="B99C39F2"/>
    <w:lvl w:ilvl="0" w:tplc="1A2C949C">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28" w15:restartNumberingAfterBreak="0">
    <w:nsid w:val="3AE176B3"/>
    <w:multiLevelType w:val="hybridMultilevel"/>
    <w:tmpl w:val="EC286FF4"/>
    <w:lvl w:ilvl="0" w:tplc="08070001">
      <w:start w:val="1"/>
      <w:numFmt w:val="bullet"/>
      <w:lvlText w:val=""/>
      <w:lvlJc w:val="left"/>
      <w:pPr>
        <w:ind w:left="1004" w:hanging="360"/>
      </w:pPr>
      <w:rPr>
        <w:rFonts w:ascii="Symbol" w:hAnsi="Symbol"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29" w15:restartNumberingAfterBreak="0">
    <w:nsid w:val="3B0203BB"/>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0" w15:restartNumberingAfterBreak="0">
    <w:nsid w:val="3B5600CB"/>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1" w15:restartNumberingAfterBreak="0">
    <w:nsid w:val="3DE407DF"/>
    <w:multiLevelType w:val="multilevel"/>
    <w:tmpl w:val="5F32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5A18AF"/>
    <w:multiLevelType w:val="hybridMultilevel"/>
    <w:tmpl w:val="15D0459C"/>
    <w:lvl w:ilvl="0" w:tplc="1788111E">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33" w15:restartNumberingAfterBreak="0">
    <w:nsid w:val="40BB79F3"/>
    <w:multiLevelType w:val="hybridMultilevel"/>
    <w:tmpl w:val="156ACB56"/>
    <w:lvl w:ilvl="0" w:tplc="08070001">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4" w15:restartNumberingAfterBreak="0">
    <w:nsid w:val="412A2779"/>
    <w:multiLevelType w:val="multilevel"/>
    <w:tmpl w:val="F42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A47E6"/>
    <w:multiLevelType w:val="hybridMultilevel"/>
    <w:tmpl w:val="F1946828"/>
    <w:lvl w:ilvl="0" w:tplc="5FEEA650">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44581F58"/>
    <w:multiLevelType w:val="hybridMultilevel"/>
    <w:tmpl w:val="474ED9F6"/>
    <w:lvl w:ilvl="0" w:tplc="08070001">
      <w:start w:val="1"/>
      <w:numFmt w:val="bullet"/>
      <w:lvlText w:val=""/>
      <w:lvlJc w:val="left"/>
      <w:pPr>
        <w:ind w:left="1004" w:hanging="360"/>
      </w:pPr>
      <w:rPr>
        <w:rFonts w:ascii="Symbol" w:hAnsi="Symbol"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37" w15:restartNumberingAfterBreak="0">
    <w:nsid w:val="45273C72"/>
    <w:multiLevelType w:val="hybridMultilevel"/>
    <w:tmpl w:val="4F8E599E"/>
    <w:lvl w:ilvl="0" w:tplc="412A4730">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46724BB3"/>
    <w:multiLevelType w:val="hybridMultilevel"/>
    <w:tmpl w:val="C97AEBB2"/>
    <w:lvl w:ilvl="0" w:tplc="BAE449C6">
      <w:numFmt w:val="bullet"/>
      <w:lvlText w:val="-"/>
      <w:lvlJc w:val="left"/>
      <w:pPr>
        <w:ind w:left="644" w:hanging="360"/>
      </w:pPr>
      <w:rPr>
        <w:rFonts w:ascii="Book Antiqua" w:eastAsia="Times New Roman" w:hAnsi="Book Antiqua" w:cs="Times New Roman"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39" w15:restartNumberingAfterBreak="0">
    <w:nsid w:val="4DA3191E"/>
    <w:multiLevelType w:val="multilevel"/>
    <w:tmpl w:val="6FF2FB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0" w15:restartNumberingAfterBreak="0">
    <w:nsid w:val="4EBB20B5"/>
    <w:multiLevelType w:val="hybridMultilevel"/>
    <w:tmpl w:val="E6A259E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41" w15:restartNumberingAfterBreak="0">
    <w:nsid w:val="559D360F"/>
    <w:multiLevelType w:val="hybridMultilevel"/>
    <w:tmpl w:val="7318FEA2"/>
    <w:lvl w:ilvl="0" w:tplc="0807000F">
      <w:start w:val="1"/>
      <w:numFmt w:val="decimal"/>
      <w:lvlText w:val="%1."/>
      <w:lvlJc w:val="left"/>
      <w:pPr>
        <w:ind w:left="1004" w:hanging="360"/>
      </w:pPr>
      <w:rPr>
        <w:rFonts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42" w15:restartNumberingAfterBreak="0">
    <w:nsid w:val="560D6AF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785573B"/>
    <w:multiLevelType w:val="multilevel"/>
    <w:tmpl w:val="551E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3B643A"/>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45" w15:restartNumberingAfterBreak="0">
    <w:nsid w:val="59705956"/>
    <w:multiLevelType w:val="multilevel"/>
    <w:tmpl w:val="DE5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6F0DCB"/>
    <w:multiLevelType w:val="hybridMultilevel"/>
    <w:tmpl w:val="59E2CE80"/>
    <w:lvl w:ilvl="0" w:tplc="5E46F750">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B1D3667"/>
    <w:multiLevelType w:val="hybridMultilevel"/>
    <w:tmpl w:val="36E2F178"/>
    <w:lvl w:ilvl="0" w:tplc="08070001">
      <w:start w:val="1"/>
      <w:numFmt w:val="bullet"/>
      <w:lvlText w:val=""/>
      <w:lvlJc w:val="left"/>
      <w:pPr>
        <w:ind w:left="1004" w:hanging="360"/>
      </w:pPr>
      <w:rPr>
        <w:rFonts w:ascii="Symbol" w:hAnsi="Symbol" w:hint="default"/>
      </w:rPr>
    </w:lvl>
    <w:lvl w:ilvl="1" w:tplc="08070003">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48" w15:restartNumberingAfterBreak="0">
    <w:nsid w:val="5B8B2143"/>
    <w:multiLevelType w:val="hybridMultilevel"/>
    <w:tmpl w:val="5B2044B6"/>
    <w:lvl w:ilvl="0" w:tplc="8C5ADA26">
      <w:start w:val="1"/>
      <w:numFmt w:val="decimal"/>
      <w:lvlText w:val="%1."/>
      <w:lvlJc w:val="left"/>
      <w:pPr>
        <w:ind w:left="1004" w:hanging="360"/>
      </w:pPr>
      <w:rPr>
        <w:rFonts w:hint="default"/>
        <w:b/>
        <w:bCs/>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9" w15:restartNumberingAfterBreak="0">
    <w:nsid w:val="63433E7E"/>
    <w:multiLevelType w:val="multilevel"/>
    <w:tmpl w:val="0E02C874"/>
    <w:lvl w:ilvl="0">
      <w:start w:val="1"/>
      <w:numFmt w:val="bullet"/>
      <w:lvlText w:val=""/>
      <w:lvlJc w:val="left"/>
      <w:pPr>
        <w:ind w:left="360" w:hanging="360"/>
      </w:pPr>
      <w:rPr>
        <w:rFonts w:ascii="Symbol" w:hAnsi="Symbol"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0" w15:restartNumberingAfterBreak="0">
    <w:nsid w:val="656C2F14"/>
    <w:multiLevelType w:val="hybridMultilevel"/>
    <w:tmpl w:val="2972421A"/>
    <w:lvl w:ilvl="0" w:tplc="FDB80FDE">
      <w:start w:val="1"/>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51" w15:restartNumberingAfterBreak="0">
    <w:nsid w:val="66CB56F1"/>
    <w:multiLevelType w:val="hybridMultilevel"/>
    <w:tmpl w:val="652E3614"/>
    <w:lvl w:ilvl="0" w:tplc="08070001">
      <w:start w:val="1"/>
      <w:numFmt w:val="bullet"/>
      <w:lvlText w:val=""/>
      <w:lvlJc w:val="left"/>
      <w:pPr>
        <w:ind w:left="1004" w:hanging="360"/>
      </w:pPr>
      <w:rPr>
        <w:rFonts w:ascii="Symbol" w:hAnsi="Symbol"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52" w15:restartNumberingAfterBreak="0">
    <w:nsid w:val="6C5C5E4A"/>
    <w:multiLevelType w:val="hybridMultilevel"/>
    <w:tmpl w:val="DB165756"/>
    <w:lvl w:ilvl="0" w:tplc="A9743D8E">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FDF1C04"/>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4" w15:restartNumberingAfterBreak="0">
    <w:nsid w:val="72352742"/>
    <w:multiLevelType w:val="hybridMultilevel"/>
    <w:tmpl w:val="1A6A9B1E"/>
    <w:lvl w:ilvl="0" w:tplc="F058E508">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55" w15:restartNumberingAfterBreak="0">
    <w:nsid w:val="72A577DB"/>
    <w:multiLevelType w:val="hybridMultilevel"/>
    <w:tmpl w:val="80F2480C"/>
    <w:lvl w:ilvl="0" w:tplc="6F8A8E60">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56" w15:restartNumberingAfterBreak="0">
    <w:nsid w:val="73387521"/>
    <w:multiLevelType w:val="hybridMultilevel"/>
    <w:tmpl w:val="A380F26E"/>
    <w:lvl w:ilvl="0" w:tplc="802EE76C">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7" w15:restartNumberingAfterBreak="0">
    <w:nsid w:val="78494AAE"/>
    <w:multiLevelType w:val="hybridMultilevel"/>
    <w:tmpl w:val="4562259C"/>
    <w:lvl w:ilvl="0" w:tplc="2160B580">
      <w:start w:val="1"/>
      <w:numFmt w:val="decimal"/>
      <w:lvlText w:val="%1."/>
      <w:lvlJc w:val="left"/>
      <w:pPr>
        <w:ind w:left="644" w:hanging="360"/>
      </w:pPr>
      <w:rPr>
        <w:rFonts w:hint="default"/>
        <w:b/>
        <w:bCs/>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58" w15:restartNumberingAfterBreak="0">
    <w:nsid w:val="794B12AB"/>
    <w:multiLevelType w:val="hybridMultilevel"/>
    <w:tmpl w:val="99746C5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59" w15:restartNumberingAfterBreak="0">
    <w:nsid w:val="7A5C6F45"/>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60" w15:restartNumberingAfterBreak="0">
    <w:nsid w:val="7C1A46DC"/>
    <w:multiLevelType w:val="hybridMultilevel"/>
    <w:tmpl w:val="DC2AC3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7C384249"/>
    <w:multiLevelType w:val="hybridMultilevel"/>
    <w:tmpl w:val="7AC6814A"/>
    <w:lvl w:ilvl="0" w:tplc="0402F8F6">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62" w15:restartNumberingAfterBreak="0">
    <w:nsid w:val="7D587EEB"/>
    <w:multiLevelType w:val="hybridMultilevel"/>
    <w:tmpl w:val="7F44FC10"/>
    <w:lvl w:ilvl="0" w:tplc="04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3" w15:restartNumberingAfterBreak="0">
    <w:nsid w:val="7E6A7EF9"/>
    <w:multiLevelType w:val="hybridMultilevel"/>
    <w:tmpl w:val="AC5A9A30"/>
    <w:lvl w:ilvl="0" w:tplc="4F64032A">
      <w:start w:val="1"/>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64" w15:restartNumberingAfterBreak="0">
    <w:nsid w:val="7E7C37B7"/>
    <w:multiLevelType w:val="hybridMultilevel"/>
    <w:tmpl w:val="CABA00F8"/>
    <w:lvl w:ilvl="0" w:tplc="A57E620A">
      <w:start w:val="1"/>
      <w:numFmt w:val="bullet"/>
      <w:lvlText w:val=""/>
      <w:lvlJc w:val="left"/>
      <w:pPr>
        <w:ind w:left="360" w:hanging="360"/>
      </w:pPr>
      <w:rPr>
        <w:rFonts w:ascii="Symbol" w:hAnsi="Symbol" w:hint="default"/>
        <w:sz w:val="20"/>
        <w:szCs w:val="2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num w:numId="1" w16cid:durableId="1160347244">
    <w:abstractNumId w:val="2"/>
  </w:num>
  <w:num w:numId="2" w16cid:durableId="1137532814">
    <w:abstractNumId w:val="36"/>
  </w:num>
  <w:num w:numId="3" w16cid:durableId="234049300">
    <w:abstractNumId w:val="33"/>
  </w:num>
  <w:num w:numId="4" w16cid:durableId="1916549102">
    <w:abstractNumId w:val="32"/>
  </w:num>
  <w:num w:numId="5" w16cid:durableId="1705136616">
    <w:abstractNumId w:val="34"/>
  </w:num>
  <w:num w:numId="6" w16cid:durableId="30696325">
    <w:abstractNumId w:val="22"/>
  </w:num>
  <w:num w:numId="7" w16cid:durableId="570503069">
    <w:abstractNumId w:val="31"/>
  </w:num>
  <w:num w:numId="8" w16cid:durableId="1211264155">
    <w:abstractNumId w:val="41"/>
  </w:num>
  <w:num w:numId="9" w16cid:durableId="1074090203">
    <w:abstractNumId w:val="48"/>
  </w:num>
  <w:num w:numId="10" w16cid:durableId="615450728">
    <w:abstractNumId w:val="21"/>
  </w:num>
  <w:num w:numId="11" w16cid:durableId="945581128">
    <w:abstractNumId w:val="18"/>
  </w:num>
  <w:num w:numId="12" w16cid:durableId="1412121847">
    <w:abstractNumId w:val="14"/>
  </w:num>
  <w:num w:numId="13" w16cid:durableId="2064988306">
    <w:abstractNumId w:val="47"/>
  </w:num>
  <w:num w:numId="14" w16cid:durableId="1967201957">
    <w:abstractNumId w:val="28"/>
  </w:num>
  <w:num w:numId="15" w16cid:durableId="1671252811">
    <w:abstractNumId w:val="55"/>
  </w:num>
  <w:num w:numId="16" w16cid:durableId="859779120">
    <w:abstractNumId w:val="12"/>
  </w:num>
  <w:num w:numId="17" w16cid:durableId="1368986560">
    <w:abstractNumId w:val="45"/>
  </w:num>
  <w:num w:numId="18" w16cid:durableId="1512916081">
    <w:abstractNumId w:val="10"/>
  </w:num>
  <w:num w:numId="19" w16cid:durableId="1823353549">
    <w:abstractNumId w:val="7"/>
  </w:num>
  <w:num w:numId="20" w16cid:durableId="966662416">
    <w:abstractNumId w:val="38"/>
  </w:num>
  <w:num w:numId="21" w16cid:durableId="800416135">
    <w:abstractNumId w:val="43"/>
  </w:num>
  <w:num w:numId="22" w16cid:durableId="829055116">
    <w:abstractNumId w:val="0"/>
  </w:num>
  <w:num w:numId="23" w16cid:durableId="762459162">
    <w:abstractNumId w:val="49"/>
  </w:num>
  <w:num w:numId="24" w16cid:durableId="162277751">
    <w:abstractNumId w:val="1"/>
  </w:num>
  <w:num w:numId="25" w16cid:durableId="1870677318">
    <w:abstractNumId w:val="9"/>
  </w:num>
  <w:num w:numId="26" w16cid:durableId="1436051891">
    <w:abstractNumId w:val="57"/>
  </w:num>
  <w:num w:numId="27" w16cid:durableId="1104377116">
    <w:abstractNumId w:val="16"/>
  </w:num>
  <w:num w:numId="28" w16cid:durableId="1961566359">
    <w:abstractNumId w:val="4"/>
  </w:num>
  <w:num w:numId="29" w16cid:durableId="1867717720">
    <w:abstractNumId w:val="51"/>
  </w:num>
  <w:num w:numId="30" w16cid:durableId="103118835">
    <w:abstractNumId w:val="42"/>
  </w:num>
  <w:num w:numId="31" w16cid:durableId="1699357883">
    <w:abstractNumId w:val="30"/>
  </w:num>
  <w:num w:numId="32" w16cid:durableId="1555045664">
    <w:abstractNumId w:val="11"/>
  </w:num>
  <w:num w:numId="33" w16cid:durableId="392697257">
    <w:abstractNumId w:val="62"/>
  </w:num>
  <w:num w:numId="34" w16cid:durableId="707873318">
    <w:abstractNumId w:val="64"/>
  </w:num>
  <w:num w:numId="35" w16cid:durableId="1519539506">
    <w:abstractNumId w:val="53"/>
  </w:num>
  <w:num w:numId="36" w16cid:durableId="781263239">
    <w:abstractNumId w:val="5"/>
  </w:num>
  <w:num w:numId="37" w16cid:durableId="1855922681">
    <w:abstractNumId w:val="44"/>
  </w:num>
  <w:num w:numId="38" w16cid:durableId="2008902802">
    <w:abstractNumId w:val="26"/>
  </w:num>
  <w:num w:numId="39" w16cid:durableId="1683629441">
    <w:abstractNumId w:val="54"/>
  </w:num>
  <w:num w:numId="40" w16cid:durableId="2116049900">
    <w:abstractNumId w:val="27"/>
  </w:num>
  <w:num w:numId="41" w16cid:durableId="1172570932">
    <w:abstractNumId w:val="20"/>
  </w:num>
  <w:num w:numId="42" w16cid:durableId="443619960">
    <w:abstractNumId w:val="61"/>
  </w:num>
  <w:num w:numId="43" w16cid:durableId="807823732">
    <w:abstractNumId w:val="17"/>
  </w:num>
  <w:num w:numId="44" w16cid:durableId="1532916749">
    <w:abstractNumId w:val="8"/>
  </w:num>
  <w:num w:numId="45" w16cid:durableId="1807770121">
    <w:abstractNumId w:val="3"/>
  </w:num>
  <w:num w:numId="46" w16cid:durableId="1028607880">
    <w:abstractNumId w:val="63"/>
  </w:num>
  <w:num w:numId="47" w16cid:durableId="1594437345">
    <w:abstractNumId w:val="23"/>
  </w:num>
  <w:num w:numId="48" w16cid:durableId="945578867">
    <w:abstractNumId w:val="37"/>
  </w:num>
  <w:num w:numId="49" w16cid:durableId="2070379240">
    <w:abstractNumId w:val="59"/>
  </w:num>
  <w:num w:numId="50" w16cid:durableId="1941795609">
    <w:abstractNumId w:val="60"/>
  </w:num>
  <w:num w:numId="51" w16cid:durableId="1769496965">
    <w:abstractNumId w:val="35"/>
  </w:num>
  <w:num w:numId="52" w16cid:durableId="1777598737">
    <w:abstractNumId w:val="13"/>
  </w:num>
  <w:num w:numId="53" w16cid:durableId="549731063">
    <w:abstractNumId w:val="6"/>
  </w:num>
  <w:num w:numId="54" w16cid:durableId="1393894961">
    <w:abstractNumId w:val="40"/>
  </w:num>
  <w:num w:numId="55" w16cid:durableId="1585339986">
    <w:abstractNumId w:val="50"/>
  </w:num>
  <w:num w:numId="56" w16cid:durableId="1200900194">
    <w:abstractNumId w:val="58"/>
  </w:num>
  <w:num w:numId="57" w16cid:durableId="417411846">
    <w:abstractNumId w:val="15"/>
  </w:num>
  <w:num w:numId="58" w16cid:durableId="918297295">
    <w:abstractNumId w:val="24"/>
  </w:num>
  <w:num w:numId="59" w16cid:durableId="938953824">
    <w:abstractNumId w:val="39"/>
  </w:num>
  <w:num w:numId="60" w16cid:durableId="1304851039">
    <w:abstractNumId w:val="29"/>
  </w:num>
  <w:num w:numId="61" w16cid:durableId="2039354912">
    <w:abstractNumId w:val="19"/>
  </w:num>
  <w:num w:numId="62" w16cid:durableId="1936672169">
    <w:abstractNumId w:val="46"/>
  </w:num>
  <w:num w:numId="63" w16cid:durableId="547499872">
    <w:abstractNumId w:val="25"/>
  </w:num>
  <w:num w:numId="64" w16cid:durableId="934436064">
    <w:abstractNumId w:val="52"/>
  </w:num>
  <w:num w:numId="65" w16cid:durableId="1170608093">
    <w:abstractNumId w:val="5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grammar="clean"/>
  <w:attachedTemplate r:id="rId1"/>
  <w:defaultTabStop w:val="708"/>
  <w:autoHyphenation/>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E88"/>
    <w:rsid w:val="0000020A"/>
    <w:rsid w:val="00000367"/>
    <w:rsid w:val="000006AB"/>
    <w:rsid w:val="00000F12"/>
    <w:rsid w:val="000010B2"/>
    <w:rsid w:val="0000137E"/>
    <w:rsid w:val="00001575"/>
    <w:rsid w:val="00002548"/>
    <w:rsid w:val="000033C7"/>
    <w:rsid w:val="0000374B"/>
    <w:rsid w:val="00003941"/>
    <w:rsid w:val="00003A30"/>
    <w:rsid w:val="00003AD4"/>
    <w:rsid w:val="00003BFA"/>
    <w:rsid w:val="00003C42"/>
    <w:rsid w:val="000045B9"/>
    <w:rsid w:val="00004621"/>
    <w:rsid w:val="000046EB"/>
    <w:rsid w:val="00004A61"/>
    <w:rsid w:val="00004C3E"/>
    <w:rsid w:val="000059D0"/>
    <w:rsid w:val="000064D2"/>
    <w:rsid w:val="00006565"/>
    <w:rsid w:val="000065D7"/>
    <w:rsid w:val="00006680"/>
    <w:rsid w:val="000106B5"/>
    <w:rsid w:val="00010711"/>
    <w:rsid w:val="0001092D"/>
    <w:rsid w:val="00010E5C"/>
    <w:rsid w:val="00010F73"/>
    <w:rsid w:val="0001174A"/>
    <w:rsid w:val="00011A61"/>
    <w:rsid w:val="00012091"/>
    <w:rsid w:val="00012434"/>
    <w:rsid w:val="00013C20"/>
    <w:rsid w:val="00013F9B"/>
    <w:rsid w:val="000142D3"/>
    <w:rsid w:val="000152E0"/>
    <w:rsid w:val="00015391"/>
    <w:rsid w:val="0001559D"/>
    <w:rsid w:val="0001573B"/>
    <w:rsid w:val="0001597F"/>
    <w:rsid w:val="000167C9"/>
    <w:rsid w:val="00016A23"/>
    <w:rsid w:val="00016C30"/>
    <w:rsid w:val="00016C3D"/>
    <w:rsid w:val="00016D42"/>
    <w:rsid w:val="00016FF3"/>
    <w:rsid w:val="00017A64"/>
    <w:rsid w:val="00017DD3"/>
    <w:rsid w:val="0002017C"/>
    <w:rsid w:val="00020924"/>
    <w:rsid w:val="000212DA"/>
    <w:rsid w:val="00022D6A"/>
    <w:rsid w:val="000232F0"/>
    <w:rsid w:val="00023CF3"/>
    <w:rsid w:val="00024336"/>
    <w:rsid w:val="000244CF"/>
    <w:rsid w:val="00024681"/>
    <w:rsid w:val="0002491B"/>
    <w:rsid w:val="00024B29"/>
    <w:rsid w:val="00024E22"/>
    <w:rsid w:val="000255F6"/>
    <w:rsid w:val="0002563F"/>
    <w:rsid w:val="00025B53"/>
    <w:rsid w:val="00025C38"/>
    <w:rsid w:val="00026B71"/>
    <w:rsid w:val="00026D27"/>
    <w:rsid w:val="000272F9"/>
    <w:rsid w:val="00027609"/>
    <w:rsid w:val="000277D6"/>
    <w:rsid w:val="00027F68"/>
    <w:rsid w:val="0003153C"/>
    <w:rsid w:val="00031AC6"/>
    <w:rsid w:val="00031F8F"/>
    <w:rsid w:val="00032025"/>
    <w:rsid w:val="00032767"/>
    <w:rsid w:val="00032F04"/>
    <w:rsid w:val="000336AE"/>
    <w:rsid w:val="000338B5"/>
    <w:rsid w:val="00034095"/>
    <w:rsid w:val="0003460B"/>
    <w:rsid w:val="00034725"/>
    <w:rsid w:val="000348C9"/>
    <w:rsid w:val="000348F9"/>
    <w:rsid w:val="000349DC"/>
    <w:rsid w:val="00034D44"/>
    <w:rsid w:val="00035119"/>
    <w:rsid w:val="00035318"/>
    <w:rsid w:val="00035968"/>
    <w:rsid w:val="0003599C"/>
    <w:rsid w:val="000366F2"/>
    <w:rsid w:val="00036BC2"/>
    <w:rsid w:val="00036EBD"/>
    <w:rsid w:val="00037661"/>
    <w:rsid w:val="000382EB"/>
    <w:rsid w:val="0004002D"/>
    <w:rsid w:val="00040412"/>
    <w:rsid w:val="000406F6"/>
    <w:rsid w:val="00040DB8"/>
    <w:rsid w:val="00040E51"/>
    <w:rsid w:val="0004153F"/>
    <w:rsid w:val="00041764"/>
    <w:rsid w:val="000418DD"/>
    <w:rsid w:val="00041B14"/>
    <w:rsid w:val="00041D37"/>
    <w:rsid w:val="00041E29"/>
    <w:rsid w:val="0004265A"/>
    <w:rsid w:val="000426FA"/>
    <w:rsid w:val="00042701"/>
    <w:rsid w:val="0004285E"/>
    <w:rsid w:val="00042EE7"/>
    <w:rsid w:val="00042F34"/>
    <w:rsid w:val="000439EA"/>
    <w:rsid w:val="00043B0E"/>
    <w:rsid w:val="00043C96"/>
    <w:rsid w:val="00043E35"/>
    <w:rsid w:val="0004437F"/>
    <w:rsid w:val="00044B87"/>
    <w:rsid w:val="0004520D"/>
    <w:rsid w:val="000453E8"/>
    <w:rsid w:val="00045579"/>
    <w:rsid w:val="000464A7"/>
    <w:rsid w:val="00046973"/>
    <w:rsid w:val="000469AB"/>
    <w:rsid w:val="00046B21"/>
    <w:rsid w:val="00046D02"/>
    <w:rsid w:val="00046E01"/>
    <w:rsid w:val="00047F2F"/>
    <w:rsid w:val="000500E3"/>
    <w:rsid w:val="00050237"/>
    <w:rsid w:val="00050748"/>
    <w:rsid w:val="00050999"/>
    <w:rsid w:val="0005099C"/>
    <w:rsid w:val="000513A1"/>
    <w:rsid w:val="000518F7"/>
    <w:rsid w:val="000520A9"/>
    <w:rsid w:val="000523E4"/>
    <w:rsid w:val="00053051"/>
    <w:rsid w:val="00053FD3"/>
    <w:rsid w:val="0005448A"/>
    <w:rsid w:val="000546B3"/>
    <w:rsid w:val="0005482D"/>
    <w:rsid w:val="00054BCA"/>
    <w:rsid w:val="0005519E"/>
    <w:rsid w:val="000559A2"/>
    <w:rsid w:val="00055C63"/>
    <w:rsid w:val="00055C7B"/>
    <w:rsid w:val="00055C91"/>
    <w:rsid w:val="00055FCF"/>
    <w:rsid w:val="00056604"/>
    <w:rsid w:val="00056AAC"/>
    <w:rsid w:val="00056DE1"/>
    <w:rsid w:val="0005713F"/>
    <w:rsid w:val="000571F0"/>
    <w:rsid w:val="00057371"/>
    <w:rsid w:val="00057D9B"/>
    <w:rsid w:val="00061077"/>
    <w:rsid w:val="00061E39"/>
    <w:rsid w:val="00062AC5"/>
    <w:rsid w:val="00062CDF"/>
    <w:rsid w:val="0006335C"/>
    <w:rsid w:val="00063443"/>
    <w:rsid w:val="00063793"/>
    <w:rsid w:val="00064136"/>
    <w:rsid w:val="00064385"/>
    <w:rsid w:val="00064397"/>
    <w:rsid w:val="000644E1"/>
    <w:rsid w:val="00065270"/>
    <w:rsid w:val="00065391"/>
    <w:rsid w:val="000653CE"/>
    <w:rsid w:val="00066014"/>
    <w:rsid w:val="00066FA0"/>
    <w:rsid w:val="000675C7"/>
    <w:rsid w:val="00067CD1"/>
    <w:rsid w:val="000700D2"/>
    <w:rsid w:val="00070250"/>
    <w:rsid w:val="00070A7A"/>
    <w:rsid w:val="00070C38"/>
    <w:rsid w:val="00070C56"/>
    <w:rsid w:val="0007115F"/>
    <w:rsid w:val="00071979"/>
    <w:rsid w:val="000727AF"/>
    <w:rsid w:val="00072C53"/>
    <w:rsid w:val="0007371E"/>
    <w:rsid w:val="0007379B"/>
    <w:rsid w:val="000738DF"/>
    <w:rsid w:val="00073CC0"/>
    <w:rsid w:val="0007416D"/>
    <w:rsid w:val="00074428"/>
    <w:rsid w:val="00075551"/>
    <w:rsid w:val="000756A2"/>
    <w:rsid w:val="00075754"/>
    <w:rsid w:val="00075988"/>
    <w:rsid w:val="00076350"/>
    <w:rsid w:val="000768B3"/>
    <w:rsid w:val="0007724A"/>
    <w:rsid w:val="00077C98"/>
    <w:rsid w:val="00080C9D"/>
    <w:rsid w:val="0008198D"/>
    <w:rsid w:val="00081C17"/>
    <w:rsid w:val="000823CA"/>
    <w:rsid w:val="0008247A"/>
    <w:rsid w:val="00083323"/>
    <w:rsid w:val="000833F1"/>
    <w:rsid w:val="000835AD"/>
    <w:rsid w:val="0008435E"/>
    <w:rsid w:val="000843CF"/>
    <w:rsid w:val="00084A76"/>
    <w:rsid w:val="00084BAC"/>
    <w:rsid w:val="00084D70"/>
    <w:rsid w:val="000856A0"/>
    <w:rsid w:val="00085C0C"/>
    <w:rsid w:val="00085D76"/>
    <w:rsid w:val="00085DDC"/>
    <w:rsid w:val="0008605B"/>
    <w:rsid w:val="0008617D"/>
    <w:rsid w:val="000861A8"/>
    <w:rsid w:val="00086230"/>
    <w:rsid w:val="00086450"/>
    <w:rsid w:val="00086B96"/>
    <w:rsid w:val="00086D7E"/>
    <w:rsid w:val="00086FFD"/>
    <w:rsid w:val="000875D5"/>
    <w:rsid w:val="00087A83"/>
    <w:rsid w:val="00090849"/>
    <w:rsid w:val="00090BE6"/>
    <w:rsid w:val="000911B7"/>
    <w:rsid w:val="000913AB"/>
    <w:rsid w:val="00091652"/>
    <w:rsid w:val="00091BBC"/>
    <w:rsid w:val="00091FFB"/>
    <w:rsid w:val="000922C6"/>
    <w:rsid w:val="00092300"/>
    <w:rsid w:val="00092483"/>
    <w:rsid w:val="00092AAA"/>
    <w:rsid w:val="000930EF"/>
    <w:rsid w:val="000937DE"/>
    <w:rsid w:val="000937EF"/>
    <w:rsid w:val="000937F4"/>
    <w:rsid w:val="00093857"/>
    <w:rsid w:val="00093D18"/>
    <w:rsid w:val="00094438"/>
    <w:rsid w:val="00094540"/>
    <w:rsid w:val="000945A5"/>
    <w:rsid w:val="00094FD7"/>
    <w:rsid w:val="0009519F"/>
    <w:rsid w:val="0009545A"/>
    <w:rsid w:val="00095475"/>
    <w:rsid w:val="00095FC7"/>
    <w:rsid w:val="00096BB0"/>
    <w:rsid w:val="00096DC7"/>
    <w:rsid w:val="000971D9"/>
    <w:rsid w:val="000A0577"/>
    <w:rsid w:val="000A0C61"/>
    <w:rsid w:val="000A1529"/>
    <w:rsid w:val="000A1541"/>
    <w:rsid w:val="000A16A6"/>
    <w:rsid w:val="000A17EB"/>
    <w:rsid w:val="000A1A98"/>
    <w:rsid w:val="000A1F1F"/>
    <w:rsid w:val="000A21BB"/>
    <w:rsid w:val="000A2212"/>
    <w:rsid w:val="000A237E"/>
    <w:rsid w:val="000A33C3"/>
    <w:rsid w:val="000A3D66"/>
    <w:rsid w:val="000A3D75"/>
    <w:rsid w:val="000A4E75"/>
    <w:rsid w:val="000A53DA"/>
    <w:rsid w:val="000A5469"/>
    <w:rsid w:val="000A5868"/>
    <w:rsid w:val="000A596E"/>
    <w:rsid w:val="000A5D2A"/>
    <w:rsid w:val="000A5DF4"/>
    <w:rsid w:val="000A5FB1"/>
    <w:rsid w:val="000A60FC"/>
    <w:rsid w:val="000A6754"/>
    <w:rsid w:val="000A6C92"/>
    <w:rsid w:val="000A6E0A"/>
    <w:rsid w:val="000A702A"/>
    <w:rsid w:val="000A7084"/>
    <w:rsid w:val="000A70BD"/>
    <w:rsid w:val="000A718B"/>
    <w:rsid w:val="000A7C5C"/>
    <w:rsid w:val="000A7E42"/>
    <w:rsid w:val="000B0840"/>
    <w:rsid w:val="000B0B91"/>
    <w:rsid w:val="000B0F80"/>
    <w:rsid w:val="000B1C2C"/>
    <w:rsid w:val="000B2E8C"/>
    <w:rsid w:val="000B3419"/>
    <w:rsid w:val="000B36B8"/>
    <w:rsid w:val="000B39ED"/>
    <w:rsid w:val="000B3F0A"/>
    <w:rsid w:val="000B4656"/>
    <w:rsid w:val="000B48FF"/>
    <w:rsid w:val="000B49EC"/>
    <w:rsid w:val="000B5B3F"/>
    <w:rsid w:val="000B65DA"/>
    <w:rsid w:val="000B683F"/>
    <w:rsid w:val="000B6B93"/>
    <w:rsid w:val="000B731A"/>
    <w:rsid w:val="000B7F53"/>
    <w:rsid w:val="000C0B55"/>
    <w:rsid w:val="000C130D"/>
    <w:rsid w:val="000C1772"/>
    <w:rsid w:val="000C1834"/>
    <w:rsid w:val="000C184B"/>
    <w:rsid w:val="000C1C35"/>
    <w:rsid w:val="000C2714"/>
    <w:rsid w:val="000C2D96"/>
    <w:rsid w:val="000C2F76"/>
    <w:rsid w:val="000C367A"/>
    <w:rsid w:val="000C3711"/>
    <w:rsid w:val="000C381B"/>
    <w:rsid w:val="000C480C"/>
    <w:rsid w:val="000C4A25"/>
    <w:rsid w:val="000C55A0"/>
    <w:rsid w:val="000C55FA"/>
    <w:rsid w:val="000C65EB"/>
    <w:rsid w:val="000C74FA"/>
    <w:rsid w:val="000D030F"/>
    <w:rsid w:val="000D0594"/>
    <w:rsid w:val="000D0738"/>
    <w:rsid w:val="000D079D"/>
    <w:rsid w:val="000D0FFC"/>
    <w:rsid w:val="000D1AE2"/>
    <w:rsid w:val="000D1F73"/>
    <w:rsid w:val="000D232F"/>
    <w:rsid w:val="000D23A8"/>
    <w:rsid w:val="000D2C22"/>
    <w:rsid w:val="000D2ECC"/>
    <w:rsid w:val="000D3162"/>
    <w:rsid w:val="000D383E"/>
    <w:rsid w:val="000D39CA"/>
    <w:rsid w:val="000D3B7D"/>
    <w:rsid w:val="000D4F89"/>
    <w:rsid w:val="000D6014"/>
    <w:rsid w:val="000D6027"/>
    <w:rsid w:val="000D6078"/>
    <w:rsid w:val="000D61B3"/>
    <w:rsid w:val="000D6676"/>
    <w:rsid w:val="000D7CC8"/>
    <w:rsid w:val="000E01C1"/>
    <w:rsid w:val="000E05BA"/>
    <w:rsid w:val="000E0CDA"/>
    <w:rsid w:val="000E0E54"/>
    <w:rsid w:val="000E1569"/>
    <w:rsid w:val="000E1D80"/>
    <w:rsid w:val="000E20D3"/>
    <w:rsid w:val="000E2AE8"/>
    <w:rsid w:val="000E2FB3"/>
    <w:rsid w:val="000E4148"/>
    <w:rsid w:val="000E4191"/>
    <w:rsid w:val="000E43B1"/>
    <w:rsid w:val="000E4816"/>
    <w:rsid w:val="000E4A05"/>
    <w:rsid w:val="000E4D0F"/>
    <w:rsid w:val="000E4F51"/>
    <w:rsid w:val="000E52FE"/>
    <w:rsid w:val="000E592B"/>
    <w:rsid w:val="000E595C"/>
    <w:rsid w:val="000E5A57"/>
    <w:rsid w:val="000E5B43"/>
    <w:rsid w:val="000E62B9"/>
    <w:rsid w:val="000E678F"/>
    <w:rsid w:val="000E6A01"/>
    <w:rsid w:val="000E6D6C"/>
    <w:rsid w:val="000E705B"/>
    <w:rsid w:val="000E76D4"/>
    <w:rsid w:val="000E7913"/>
    <w:rsid w:val="000F0486"/>
    <w:rsid w:val="000F0698"/>
    <w:rsid w:val="000F0743"/>
    <w:rsid w:val="000F07DE"/>
    <w:rsid w:val="000F10D8"/>
    <w:rsid w:val="000F116D"/>
    <w:rsid w:val="000F1937"/>
    <w:rsid w:val="000F1CC9"/>
    <w:rsid w:val="000F2085"/>
    <w:rsid w:val="000F286C"/>
    <w:rsid w:val="000F34A4"/>
    <w:rsid w:val="000F3A17"/>
    <w:rsid w:val="000F3BEF"/>
    <w:rsid w:val="000F3E9A"/>
    <w:rsid w:val="000F3F2B"/>
    <w:rsid w:val="000F421A"/>
    <w:rsid w:val="000F4711"/>
    <w:rsid w:val="000F49BB"/>
    <w:rsid w:val="000F49F1"/>
    <w:rsid w:val="000F4D77"/>
    <w:rsid w:val="000F4EF7"/>
    <w:rsid w:val="000F4FA4"/>
    <w:rsid w:val="000F5290"/>
    <w:rsid w:val="000F5742"/>
    <w:rsid w:val="000F577B"/>
    <w:rsid w:val="000F5C6E"/>
    <w:rsid w:val="000F5EA8"/>
    <w:rsid w:val="000F65BC"/>
    <w:rsid w:val="000F6769"/>
    <w:rsid w:val="000F6A83"/>
    <w:rsid w:val="000F7E91"/>
    <w:rsid w:val="00100916"/>
    <w:rsid w:val="00100ADA"/>
    <w:rsid w:val="00101839"/>
    <w:rsid w:val="00101F37"/>
    <w:rsid w:val="001028B8"/>
    <w:rsid w:val="00103916"/>
    <w:rsid w:val="00104066"/>
    <w:rsid w:val="00104C50"/>
    <w:rsid w:val="00104F0A"/>
    <w:rsid w:val="001050EB"/>
    <w:rsid w:val="00105805"/>
    <w:rsid w:val="0010584B"/>
    <w:rsid w:val="001058D4"/>
    <w:rsid w:val="00105C76"/>
    <w:rsid w:val="00105D68"/>
    <w:rsid w:val="00105F66"/>
    <w:rsid w:val="001060CB"/>
    <w:rsid w:val="001061A5"/>
    <w:rsid w:val="00106528"/>
    <w:rsid w:val="00106A68"/>
    <w:rsid w:val="00106B9E"/>
    <w:rsid w:val="00106D6D"/>
    <w:rsid w:val="00107188"/>
    <w:rsid w:val="00107AA5"/>
    <w:rsid w:val="00107B2D"/>
    <w:rsid w:val="00107D3C"/>
    <w:rsid w:val="001105B9"/>
    <w:rsid w:val="001105E1"/>
    <w:rsid w:val="00110D59"/>
    <w:rsid w:val="00111E7A"/>
    <w:rsid w:val="00111FFF"/>
    <w:rsid w:val="00112637"/>
    <w:rsid w:val="001129A2"/>
    <w:rsid w:val="0011366C"/>
    <w:rsid w:val="001145D1"/>
    <w:rsid w:val="00114744"/>
    <w:rsid w:val="00114F29"/>
    <w:rsid w:val="00115813"/>
    <w:rsid w:val="0011627C"/>
    <w:rsid w:val="0011695F"/>
    <w:rsid w:val="00116DEB"/>
    <w:rsid w:val="00116E68"/>
    <w:rsid w:val="001174AC"/>
    <w:rsid w:val="001176A7"/>
    <w:rsid w:val="0011788A"/>
    <w:rsid w:val="00117A21"/>
    <w:rsid w:val="001203BA"/>
    <w:rsid w:val="001203BB"/>
    <w:rsid w:val="001204A2"/>
    <w:rsid w:val="0012074D"/>
    <w:rsid w:val="00120988"/>
    <w:rsid w:val="001209FA"/>
    <w:rsid w:val="00120B1D"/>
    <w:rsid w:val="00122578"/>
    <w:rsid w:val="001228B5"/>
    <w:rsid w:val="00122DD8"/>
    <w:rsid w:val="00123222"/>
    <w:rsid w:val="001232B0"/>
    <w:rsid w:val="00123477"/>
    <w:rsid w:val="00124350"/>
    <w:rsid w:val="00124DC2"/>
    <w:rsid w:val="00124FFB"/>
    <w:rsid w:val="00125094"/>
    <w:rsid w:val="0012511B"/>
    <w:rsid w:val="0012567B"/>
    <w:rsid w:val="001259B2"/>
    <w:rsid w:val="00126833"/>
    <w:rsid w:val="00126B31"/>
    <w:rsid w:val="0012732E"/>
    <w:rsid w:val="00127C3B"/>
    <w:rsid w:val="0013028D"/>
    <w:rsid w:val="001308C8"/>
    <w:rsid w:val="00130A89"/>
    <w:rsid w:val="00131009"/>
    <w:rsid w:val="00131527"/>
    <w:rsid w:val="00131A80"/>
    <w:rsid w:val="001329EC"/>
    <w:rsid w:val="00132D1B"/>
    <w:rsid w:val="00132D72"/>
    <w:rsid w:val="00133B16"/>
    <w:rsid w:val="001342B4"/>
    <w:rsid w:val="0013450B"/>
    <w:rsid w:val="001347C4"/>
    <w:rsid w:val="00134F37"/>
    <w:rsid w:val="00135890"/>
    <w:rsid w:val="00135910"/>
    <w:rsid w:val="001359D9"/>
    <w:rsid w:val="00135ABD"/>
    <w:rsid w:val="00135C4D"/>
    <w:rsid w:val="00135CB1"/>
    <w:rsid w:val="00135CB7"/>
    <w:rsid w:val="00136459"/>
    <w:rsid w:val="00136720"/>
    <w:rsid w:val="001368D9"/>
    <w:rsid w:val="00136AE0"/>
    <w:rsid w:val="00136F86"/>
    <w:rsid w:val="00136FDC"/>
    <w:rsid w:val="001370BD"/>
    <w:rsid w:val="001373CE"/>
    <w:rsid w:val="0013757F"/>
    <w:rsid w:val="00137DEA"/>
    <w:rsid w:val="001401EA"/>
    <w:rsid w:val="001402CC"/>
    <w:rsid w:val="001403BD"/>
    <w:rsid w:val="00140854"/>
    <w:rsid w:val="00140864"/>
    <w:rsid w:val="00140A2C"/>
    <w:rsid w:val="00140C17"/>
    <w:rsid w:val="00140EF2"/>
    <w:rsid w:val="0014100D"/>
    <w:rsid w:val="00141533"/>
    <w:rsid w:val="00141820"/>
    <w:rsid w:val="00141B56"/>
    <w:rsid w:val="00142192"/>
    <w:rsid w:val="0014270F"/>
    <w:rsid w:val="00142A8B"/>
    <w:rsid w:val="001432AA"/>
    <w:rsid w:val="001433A4"/>
    <w:rsid w:val="001433F4"/>
    <w:rsid w:val="00144402"/>
    <w:rsid w:val="001456E0"/>
    <w:rsid w:val="00145D43"/>
    <w:rsid w:val="001466CC"/>
    <w:rsid w:val="00147436"/>
    <w:rsid w:val="00147839"/>
    <w:rsid w:val="00147D98"/>
    <w:rsid w:val="001503EC"/>
    <w:rsid w:val="00150A4B"/>
    <w:rsid w:val="00150F3C"/>
    <w:rsid w:val="00151907"/>
    <w:rsid w:val="00151CD4"/>
    <w:rsid w:val="00151FD7"/>
    <w:rsid w:val="00152088"/>
    <w:rsid w:val="0015208B"/>
    <w:rsid w:val="001520B3"/>
    <w:rsid w:val="00152B5C"/>
    <w:rsid w:val="00152F7D"/>
    <w:rsid w:val="00153662"/>
    <w:rsid w:val="0015395D"/>
    <w:rsid w:val="00153B4C"/>
    <w:rsid w:val="0015410A"/>
    <w:rsid w:val="0015435C"/>
    <w:rsid w:val="00155129"/>
    <w:rsid w:val="00155FEA"/>
    <w:rsid w:val="001565FD"/>
    <w:rsid w:val="0015663E"/>
    <w:rsid w:val="00156B25"/>
    <w:rsid w:val="0015718B"/>
    <w:rsid w:val="001577C5"/>
    <w:rsid w:val="00157802"/>
    <w:rsid w:val="00157A14"/>
    <w:rsid w:val="00157B3E"/>
    <w:rsid w:val="00157F6D"/>
    <w:rsid w:val="001600CC"/>
    <w:rsid w:val="001614F7"/>
    <w:rsid w:val="001617D0"/>
    <w:rsid w:val="00161A72"/>
    <w:rsid w:val="00161E00"/>
    <w:rsid w:val="00163275"/>
    <w:rsid w:val="00163C21"/>
    <w:rsid w:val="00164139"/>
    <w:rsid w:val="0016439E"/>
    <w:rsid w:val="001644C2"/>
    <w:rsid w:val="00164765"/>
    <w:rsid w:val="00165076"/>
    <w:rsid w:val="001651FA"/>
    <w:rsid w:val="00165914"/>
    <w:rsid w:val="001659F5"/>
    <w:rsid w:val="00165A0F"/>
    <w:rsid w:val="00165AE0"/>
    <w:rsid w:val="00166599"/>
    <w:rsid w:val="00166853"/>
    <w:rsid w:val="00166F28"/>
    <w:rsid w:val="00166F75"/>
    <w:rsid w:val="001678AC"/>
    <w:rsid w:val="0017023E"/>
    <w:rsid w:val="0017039A"/>
    <w:rsid w:val="0017085B"/>
    <w:rsid w:val="00170B01"/>
    <w:rsid w:val="00170D0C"/>
    <w:rsid w:val="00170E10"/>
    <w:rsid w:val="0017115E"/>
    <w:rsid w:val="001719EF"/>
    <w:rsid w:val="00171A07"/>
    <w:rsid w:val="00171A91"/>
    <w:rsid w:val="00171BAD"/>
    <w:rsid w:val="00172293"/>
    <w:rsid w:val="0017313F"/>
    <w:rsid w:val="001731FE"/>
    <w:rsid w:val="001733C7"/>
    <w:rsid w:val="00173E5B"/>
    <w:rsid w:val="00173EBE"/>
    <w:rsid w:val="00173FDB"/>
    <w:rsid w:val="00174730"/>
    <w:rsid w:val="00174A6A"/>
    <w:rsid w:val="00174E91"/>
    <w:rsid w:val="001750EA"/>
    <w:rsid w:val="0017549E"/>
    <w:rsid w:val="00175942"/>
    <w:rsid w:val="00175E0F"/>
    <w:rsid w:val="00176B14"/>
    <w:rsid w:val="00176BBA"/>
    <w:rsid w:val="00176BE8"/>
    <w:rsid w:val="00176C02"/>
    <w:rsid w:val="00177BEF"/>
    <w:rsid w:val="0018009B"/>
    <w:rsid w:val="001809CF"/>
    <w:rsid w:val="00180A4B"/>
    <w:rsid w:val="00180F20"/>
    <w:rsid w:val="00181034"/>
    <w:rsid w:val="001817B0"/>
    <w:rsid w:val="00181967"/>
    <w:rsid w:val="00181BED"/>
    <w:rsid w:val="00181D03"/>
    <w:rsid w:val="00181E4C"/>
    <w:rsid w:val="001822ED"/>
    <w:rsid w:val="00182F32"/>
    <w:rsid w:val="00182F33"/>
    <w:rsid w:val="00183EEB"/>
    <w:rsid w:val="0018401D"/>
    <w:rsid w:val="0018428B"/>
    <w:rsid w:val="00184680"/>
    <w:rsid w:val="001849FA"/>
    <w:rsid w:val="00185057"/>
    <w:rsid w:val="001852E0"/>
    <w:rsid w:val="0018603C"/>
    <w:rsid w:val="00186251"/>
    <w:rsid w:val="00186CDB"/>
    <w:rsid w:val="00186F68"/>
    <w:rsid w:val="00187F86"/>
    <w:rsid w:val="00190E11"/>
    <w:rsid w:val="001929DA"/>
    <w:rsid w:val="0019352D"/>
    <w:rsid w:val="001935FD"/>
    <w:rsid w:val="00193860"/>
    <w:rsid w:val="00193C0C"/>
    <w:rsid w:val="00194159"/>
    <w:rsid w:val="0019443A"/>
    <w:rsid w:val="00194500"/>
    <w:rsid w:val="001946E3"/>
    <w:rsid w:val="00194713"/>
    <w:rsid w:val="001956AD"/>
    <w:rsid w:val="00196F50"/>
    <w:rsid w:val="001972F8"/>
    <w:rsid w:val="001973EC"/>
    <w:rsid w:val="00197837"/>
    <w:rsid w:val="00197976"/>
    <w:rsid w:val="001A0148"/>
    <w:rsid w:val="001A078E"/>
    <w:rsid w:val="001A0E91"/>
    <w:rsid w:val="001A100C"/>
    <w:rsid w:val="001A113B"/>
    <w:rsid w:val="001A1DF0"/>
    <w:rsid w:val="001A24A0"/>
    <w:rsid w:val="001A26FB"/>
    <w:rsid w:val="001A2A95"/>
    <w:rsid w:val="001A2BCB"/>
    <w:rsid w:val="001A2E0A"/>
    <w:rsid w:val="001A2F25"/>
    <w:rsid w:val="001A327D"/>
    <w:rsid w:val="001A3758"/>
    <w:rsid w:val="001A3B13"/>
    <w:rsid w:val="001A3FFE"/>
    <w:rsid w:val="001A407B"/>
    <w:rsid w:val="001A44A2"/>
    <w:rsid w:val="001A4C32"/>
    <w:rsid w:val="001A4C46"/>
    <w:rsid w:val="001A50A8"/>
    <w:rsid w:val="001A59BB"/>
    <w:rsid w:val="001A5A4F"/>
    <w:rsid w:val="001A61DD"/>
    <w:rsid w:val="001A63E8"/>
    <w:rsid w:val="001A72DF"/>
    <w:rsid w:val="001A76C5"/>
    <w:rsid w:val="001A7DA6"/>
    <w:rsid w:val="001B0072"/>
    <w:rsid w:val="001B0112"/>
    <w:rsid w:val="001B02AB"/>
    <w:rsid w:val="001B09A8"/>
    <w:rsid w:val="001B1749"/>
    <w:rsid w:val="001B24FD"/>
    <w:rsid w:val="001B27D1"/>
    <w:rsid w:val="001B2ADF"/>
    <w:rsid w:val="001B2C4E"/>
    <w:rsid w:val="001B36EC"/>
    <w:rsid w:val="001B37DF"/>
    <w:rsid w:val="001B3CF5"/>
    <w:rsid w:val="001B4598"/>
    <w:rsid w:val="001B4D2E"/>
    <w:rsid w:val="001B5795"/>
    <w:rsid w:val="001B5BE1"/>
    <w:rsid w:val="001B5ECC"/>
    <w:rsid w:val="001B60FD"/>
    <w:rsid w:val="001B658A"/>
    <w:rsid w:val="001B6ED9"/>
    <w:rsid w:val="001B70A8"/>
    <w:rsid w:val="001B7183"/>
    <w:rsid w:val="001B786B"/>
    <w:rsid w:val="001B7F99"/>
    <w:rsid w:val="001C0017"/>
    <w:rsid w:val="001C0410"/>
    <w:rsid w:val="001C0A8A"/>
    <w:rsid w:val="001C1881"/>
    <w:rsid w:val="001C1AA6"/>
    <w:rsid w:val="001C1AE3"/>
    <w:rsid w:val="001C216B"/>
    <w:rsid w:val="001C2672"/>
    <w:rsid w:val="001C26C5"/>
    <w:rsid w:val="001C2876"/>
    <w:rsid w:val="001C2E1A"/>
    <w:rsid w:val="001C3503"/>
    <w:rsid w:val="001C3739"/>
    <w:rsid w:val="001C3837"/>
    <w:rsid w:val="001C39FE"/>
    <w:rsid w:val="001C43D8"/>
    <w:rsid w:val="001C46D8"/>
    <w:rsid w:val="001C48BA"/>
    <w:rsid w:val="001C5136"/>
    <w:rsid w:val="001C51D9"/>
    <w:rsid w:val="001C51FA"/>
    <w:rsid w:val="001C526D"/>
    <w:rsid w:val="001C545D"/>
    <w:rsid w:val="001C57F9"/>
    <w:rsid w:val="001C5E85"/>
    <w:rsid w:val="001C6151"/>
    <w:rsid w:val="001C6191"/>
    <w:rsid w:val="001C621D"/>
    <w:rsid w:val="001C65EF"/>
    <w:rsid w:val="001C7221"/>
    <w:rsid w:val="001C7A00"/>
    <w:rsid w:val="001C7A45"/>
    <w:rsid w:val="001D0089"/>
    <w:rsid w:val="001D031A"/>
    <w:rsid w:val="001D09F8"/>
    <w:rsid w:val="001D0E36"/>
    <w:rsid w:val="001D1DE7"/>
    <w:rsid w:val="001D2162"/>
    <w:rsid w:val="001D2434"/>
    <w:rsid w:val="001D28A3"/>
    <w:rsid w:val="001D2C89"/>
    <w:rsid w:val="001D3098"/>
    <w:rsid w:val="001D33BA"/>
    <w:rsid w:val="001D3F1E"/>
    <w:rsid w:val="001D411D"/>
    <w:rsid w:val="001D41FF"/>
    <w:rsid w:val="001D42F1"/>
    <w:rsid w:val="001D48C4"/>
    <w:rsid w:val="001D4AA2"/>
    <w:rsid w:val="001D4B0A"/>
    <w:rsid w:val="001D4B64"/>
    <w:rsid w:val="001D4EE5"/>
    <w:rsid w:val="001D547B"/>
    <w:rsid w:val="001D5528"/>
    <w:rsid w:val="001D5571"/>
    <w:rsid w:val="001D5DC2"/>
    <w:rsid w:val="001D6454"/>
    <w:rsid w:val="001D6EFA"/>
    <w:rsid w:val="001D7225"/>
    <w:rsid w:val="001D74FD"/>
    <w:rsid w:val="001D76A7"/>
    <w:rsid w:val="001D7791"/>
    <w:rsid w:val="001D79D6"/>
    <w:rsid w:val="001E08DE"/>
    <w:rsid w:val="001E1114"/>
    <w:rsid w:val="001E14CD"/>
    <w:rsid w:val="001E1EA9"/>
    <w:rsid w:val="001E23A4"/>
    <w:rsid w:val="001E25E1"/>
    <w:rsid w:val="001E2D7B"/>
    <w:rsid w:val="001E2F95"/>
    <w:rsid w:val="001E33C9"/>
    <w:rsid w:val="001E341D"/>
    <w:rsid w:val="001E359E"/>
    <w:rsid w:val="001E38E6"/>
    <w:rsid w:val="001E4142"/>
    <w:rsid w:val="001E4802"/>
    <w:rsid w:val="001E4D66"/>
    <w:rsid w:val="001E4F07"/>
    <w:rsid w:val="001E5551"/>
    <w:rsid w:val="001E5EC3"/>
    <w:rsid w:val="001E61BF"/>
    <w:rsid w:val="001E6206"/>
    <w:rsid w:val="001E7A30"/>
    <w:rsid w:val="001E7FD2"/>
    <w:rsid w:val="001F00AA"/>
    <w:rsid w:val="001F06B8"/>
    <w:rsid w:val="001F0713"/>
    <w:rsid w:val="001F0BCA"/>
    <w:rsid w:val="001F1819"/>
    <w:rsid w:val="001F250A"/>
    <w:rsid w:val="001F312A"/>
    <w:rsid w:val="001F36A2"/>
    <w:rsid w:val="001F37AF"/>
    <w:rsid w:val="001F39DB"/>
    <w:rsid w:val="001F4070"/>
    <w:rsid w:val="001F40CD"/>
    <w:rsid w:val="001F42A0"/>
    <w:rsid w:val="001F51E6"/>
    <w:rsid w:val="001F5B86"/>
    <w:rsid w:val="001F61A2"/>
    <w:rsid w:val="001F6254"/>
    <w:rsid w:val="001F631D"/>
    <w:rsid w:val="001F64A8"/>
    <w:rsid w:val="001F665C"/>
    <w:rsid w:val="001F7AF0"/>
    <w:rsid w:val="002001F2"/>
    <w:rsid w:val="00200567"/>
    <w:rsid w:val="00200774"/>
    <w:rsid w:val="002012D5"/>
    <w:rsid w:val="00201DD2"/>
    <w:rsid w:val="00201FBA"/>
    <w:rsid w:val="002023C9"/>
    <w:rsid w:val="00202A3A"/>
    <w:rsid w:val="00202BCC"/>
    <w:rsid w:val="00204840"/>
    <w:rsid w:val="00205074"/>
    <w:rsid w:val="002053A9"/>
    <w:rsid w:val="00205CBE"/>
    <w:rsid w:val="00205D0E"/>
    <w:rsid w:val="00205F39"/>
    <w:rsid w:val="002065D5"/>
    <w:rsid w:val="00206869"/>
    <w:rsid w:val="002073C2"/>
    <w:rsid w:val="002076DA"/>
    <w:rsid w:val="00207751"/>
    <w:rsid w:val="00207C47"/>
    <w:rsid w:val="002106E4"/>
    <w:rsid w:val="0021070C"/>
    <w:rsid w:val="00210AC8"/>
    <w:rsid w:val="00210EBF"/>
    <w:rsid w:val="002112DD"/>
    <w:rsid w:val="00211493"/>
    <w:rsid w:val="00211676"/>
    <w:rsid w:val="002117EA"/>
    <w:rsid w:val="00211A4B"/>
    <w:rsid w:val="00211D93"/>
    <w:rsid w:val="00212314"/>
    <w:rsid w:val="00212791"/>
    <w:rsid w:val="00212A5D"/>
    <w:rsid w:val="00212FE6"/>
    <w:rsid w:val="00213015"/>
    <w:rsid w:val="002130AD"/>
    <w:rsid w:val="00213302"/>
    <w:rsid w:val="00213526"/>
    <w:rsid w:val="00213586"/>
    <w:rsid w:val="002135DA"/>
    <w:rsid w:val="0021379F"/>
    <w:rsid w:val="002137D0"/>
    <w:rsid w:val="00213A9D"/>
    <w:rsid w:val="00213F2E"/>
    <w:rsid w:val="002149B6"/>
    <w:rsid w:val="00214E3F"/>
    <w:rsid w:val="00215104"/>
    <w:rsid w:val="002151ED"/>
    <w:rsid w:val="0021547D"/>
    <w:rsid w:val="002156DB"/>
    <w:rsid w:val="00215D6C"/>
    <w:rsid w:val="002160DD"/>
    <w:rsid w:val="0021633F"/>
    <w:rsid w:val="00216AC7"/>
    <w:rsid w:val="002176A6"/>
    <w:rsid w:val="002176F7"/>
    <w:rsid w:val="00217AE2"/>
    <w:rsid w:val="00217E27"/>
    <w:rsid w:val="00220298"/>
    <w:rsid w:val="002204C8"/>
    <w:rsid w:val="0022071C"/>
    <w:rsid w:val="00220A4E"/>
    <w:rsid w:val="00220AFB"/>
    <w:rsid w:val="00220EB2"/>
    <w:rsid w:val="00220F37"/>
    <w:rsid w:val="00220FBD"/>
    <w:rsid w:val="00221EC5"/>
    <w:rsid w:val="0022241E"/>
    <w:rsid w:val="00222A58"/>
    <w:rsid w:val="00223662"/>
    <w:rsid w:val="002237C9"/>
    <w:rsid w:val="00223AAF"/>
    <w:rsid w:val="002245C5"/>
    <w:rsid w:val="00224CB7"/>
    <w:rsid w:val="0022518F"/>
    <w:rsid w:val="00225697"/>
    <w:rsid w:val="00226730"/>
    <w:rsid w:val="00226E20"/>
    <w:rsid w:val="0022736D"/>
    <w:rsid w:val="002276D6"/>
    <w:rsid w:val="002277B2"/>
    <w:rsid w:val="0023031F"/>
    <w:rsid w:val="00230A50"/>
    <w:rsid w:val="00230CF9"/>
    <w:rsid w:val="00231082"/>
    <w:rsid w:val="0023112A"/>
    <w:rsid w:val="002316DC"/>
    <w:rsid w:val="002320EE"/>
    <w:rsid w:val="002321F0"/>
    <w:rsid w:val="00232709"/>
    <w:rsid w:val="00232C71"/>
    <w:rsid w:val="00232F28"/>
    <w:rsid w:val="00233450"/>
    <w:rsid w:val="002335E4"/>
    <w:rsid w:val="002340E1"/>
    <w:rsid w:val="00235140"/>
    <w:rsid w:val="002354D3"/>
    <w:rsid w:val="0023566A"/>
    <w:rsid w:val="002358CF"/>
    <w:rsid w:val="00235DF9"/>
    <w:rsid w:val="00235E2D"/>
    <w:rsid w:val="002367D0"/>
    <w:rsid w:val="00236DE9"/>
    <w:rsid w:val="0023787A"/>
    <w:rsid w:val="00237A28"/>
    <w:rsid w:val="00237BEC"/>
    <w:rsid w:val="00237F6A"/>
    <w:rsid w:val="00237FA5"/>
    <w:rsid w:val="002408AD"/>
    <w:rsid w:val="00240D96"/>
    <w:rsid w:val="00240EE9"/>
    <w:rsid w:val="00241216"/>
    <w:rsid w:val="002412B8"/>
    <w:rsid w:val="002414CE"/>
    <w:rsid w:val="00241ADB"/>
    <w:rsid w:val="00241EF3"/>
    <w:rsid w:val="0024297D"/>
    <w:rsid w:val="00242A60"/>
    <w:rsid w:val="00242F87"/>
    <w:rsid w:val="002440EA"/>
    <w:rsid w:val="00244D1C"/>
    <w:rsid w:val="002451E4"/>
    <w:rsid w:val="00245CB9"/>
    <w:rsid w:val="00246025"/>
    <w:rsid w:val="002463A8"/>
    <w:rsid w:val="002463D3"/>
    <w:rsid w:val="00246B18"/>
    <w:rsid w:val="00246FD7"/>
    <w:rsid w:val="002473DA"/>
    <w:rsid w:val="00250306"/>
    <w:rsid w:val="0025098A"/>
    <w:rsid w:val="00251B93"/>
    <w:rsid w:val="00251BC9"/>
    <w:rsid w:val="00251ED1"/>
    <w:rsid w:val="00251FE7"/>
    <w:rsid w:val="00252332"/>
    <w:rsid w:val="00252424"/>
    <w:rsid w:val="00252552"/>
    <w:rsid w:val="00252615"/>
    <w:rsid w:val="00252711"/>
    <w:rsid w:val="002527D7"/>
    <w:rsid w:val="00252D49"/>
    <w:rsid w:val="00252F48"/>
    <w:rsid w:val="00253EF5"/>
    <w:rsid w:val="00254228"/>
    <w:rsid w:val="002548E8"/>
    <w:rsid w:val="0025493C"/>
    <w:rsid w:val="00254994"/>
    <w:rsid w:val="002549BD"/>
    <w:rsid w:val="00254EFE"/>
    <w:rsid w:val="00255808"/>
    <w:rsid w:val="00255969"/>
    <w:rsid w:val="00255C57"/>
    <w:rsid w:val="00255C64"/>
    <w:rsid w:val="002561BD"/>
    <w:rsid w:val="002561CA"/>
    <w:rsid w:val="002562A1"/>
    <w:rsid w:val="002562EB"/>
    <w:rsid w:val="00256463"/>
    <w:rsid w:val="0025650B"/>
    <w:rsid w:val="00256B29"/>
    <w:rsid w:val="00257470"/>
    <w:rsid w:val="0025752C"/>
    <w:rsid w:val="00260C35"/>
    <w:rsid w:val="00260F5F"/>
    <w:rsid w:val="002611CD"/>
    <w:rsid w:val="00261618"/>
    <w:rsid w:val="00261721"/>
    <w:rsid w:val="00262109"/>
    <w:rsid w:val="002621F2"/>
    <w:rsid w:val="002637CC"/>
    <w:rsid w:val="00263893"/>
    <w:rsid w:val="00263F67"/>
    <w:rsid w:val="00264048"/>
    <w:rsid w:val="00264067"/>
    <w:rsid w:val="00264E70"/>
    <w:rsid w:val="00264E80"/>
    <w:rsid w:val="0026524D"/>
    <w:rsid w:val="00265B76"/>
    <w:rsid w:val="00266383"/>
    <w:rsid w:val="00266D23"/>
    <w:rsid w:val="00266D3C"/>
    <w:rsid w:val="00266D70"/>
    <w:rsid w:val="00267282"/>
    <w:rsid w:val="0026776A"/>
    <w:rsid w:val="002678A5"/>
    <w:rsid w:val="00267C39"/>
    <w:rsid w:val="00267C68"/>
    <w:rsid w:val="00270421"/>
    <w:rsid w:val="0027075B"/>
    <w:rsid w:val="00271488"/>
    <w:rsid w:val="00271515"/>
    <w:rsid w:val="002715EE"/>
    <w:rsid w:val="00271CE5"/>
    <w:rsid w:val="00271FD8"/>
    <w:rsid w:val="00272290"/>
    <w:rsid w:val="0027241E"/>
    <w:rsid w:val="0027256D"/>
    <w:rsid w:val="002727AC"/>
    <w:rsid w:val="002728B7"/>
    <w:rsid w:val="00272BB2"/>
    <w:rsid w:val="002733EC"/>
    <w:rsid w:val="00273A11"/>
    <w:rsid w:val="00274652"/>
    <w:rsid w:val="00274C59"/>
    <w:rsid w:val="00275BC7"/>
    <w:rsid w:val="0027611A"/>
    <w:rsid w:val="0027715D"/>
    <w:rsid w:val="002803C2"/>
    <w:rsid w:val="0028065B"/>
    <w:rsid w:val="00280A43"/>
    <w:rsid w:val="00280FE5"/>
    <w:rsid w:val="00281451"/>
    <w:rsid w:val="00282158"/>
    <w:rsid w:val="0028253A"/>
    <w:rsid w:val="002827D2"/>
    <w:rsid w:val="00282ACC"/>
    <w:rsid w:val="0028302C"/>
    <w:rsid w:val="00283C19"/>
    <w:rsid w:val="0028442E"/>
    <w:rsid w:val="00284A83"/>
    <w:rsid w:val="00284EB6"/>
    <w:rsid w:val="00285484"/>
    <w:rsid w:val="0028585C"/>
    <w:rsid w:val="00285992"/>
    <w:rsid w:val="00285F14"/>
    <w:rsid w:val="0028602C"/>
    <w:rsid w:val="00286921"/>
    <w:rsid w:val="002878BC"/>
    <w:rsid w:val="00287E20"/>
    <w:rsid w:val="0029055E"/>
    <w:rsid w:val="002905EE"/>
    <w:rsid w:val="00290D82"/>
    <w:rsid w:val="002913E0"/>
    <w:rsid w:val="0029148C"/>
    <w:rsid w:val="002917FD"/>
    <w:rsid w:val="002919D2"/>
    <w:rsid w:val="00291E73"/>
    <w:rsid w:val="00292760"/>
    <w:rsid w:val="00292A7E"/>
    <w:rsid w:val="00292EFB"/>
    <w:rsid w:val="002933A3"/>
    <w:rsid w:val="00293A85"/>
    <w:rsid w:val="00294794"/>
    <w:rsid w:val="00294BD5"/>
    <w:rsid w:val="00296E94"/>
    <w:rsid w:val="00297794"/>
    <w:rsid w:val="00297925"/>
    <w:rsid w:val="00297C37"/>
    <w:rsid w:val="002A02C0"/>
    <w:rsid w:val="002A02C2"/>
    <w:rsid w:val="002A071B"/>
    <w:rsid w:val="002A09DB"/>
    <w:rsid w:val="002A10BF"/>
    <w:rsid w:val="002A10F2"/>
    <w:rsid w:val="002A1284"/>
    <w:rsid w:val="002A2425"/>
    <w:rsid w:val="002A25AF"/>
    <w:rsid w:val="002A2609"/>
    <w:rsid w:val="002A3169"/>
    <w:rsid w:val="002A3289"/>
    <w:rsid w:val="002A367F"/>
    <w:rsid w:val="002A370B"/>
    <w:rsid w:val="002A3928"/>
    <w:rsid w:val="002A4404"/>
    <w:rsid w:val="002A4434"/>
    <w:rsid w:val="002A478B"/>
    <w:rsid w:val="002A4B10"/>
    <w:rsid w:val="002A4B73"/>
    <w:rsid w:val="002A5256"/>
    <w:rsid w:val="002A56E4"/>
    <w:rsid w:val="002A5B2F"/>
    <w:rsid w:val="002A5E60"/>
    <w:rsid w:val="002A60E2"/>
    <w:rsid w:val="002A6C75"/>
    <w:rsid w:val="002A7567"/>
    <w:rsid w:val="002A78D4"/>
    <w:rsid w:val="002A7929"/>
    <w:rsid w:val="002B0164"/>
    <w:rsid w:val="002B0341"/>
    <w:rsid w:val="002B0433"/>
    <w:rsid w:val="002B057F"/>
    <w:rsid w:val="002B05A7"/>
    <w:rsid w:val="002B07B8"/>
    <w:rsid w:val="002B0985"/>
    <w:rsid w:val="002B0AC1"/>
    <w:rsid w:val="002B0B61"/>
    <w:rsid w:val="002B1252"/>
    <w:rsid w:val="002B130E"/>
    <w:rsid w:val="002B1641"/>
    <w:rsid w:val="002B168E"/>
    <w:rsid w:val="002B16E1"/>
    <w:rsid w:val="002B1F08"/>
    <w:rsid w:val="002B2D1D"/>
    <w:rsid w:val="002B307C"/>
    <w:rsid w:val="002B3308"/>
    <w:rsid w:val="002B34AD"/>
    <w:rsid w:val="002B394B"/>
    <w:rsid w:val="002B3FB0"/>
    <w:rsid w:val="002B40AF"/>
    <w:rsid w:val="002B496C"/>
    <w:rsid w:val="002B4F2B"/>
    <w:rsid w:val="002B5582"/>
    <w:rsid w:val="002B573A"/>
    <w:rsid w:val="002B593E"/>
    <w:rsid w:val="002B5F82"/>
    <w:rsid w:val="002B6419"/>
    <w:rsid w:val="002B681A"/>
    <w:rsid w:val="002B6D8C"/>
    <w:rsid w:val="002B7297"/>
    <w:rsid w:val="002C0577"/>
    <w:rsid w:val="002C0BA3"/>
    <w:rsid w:val="002C0DBD"/>
    <w:rsid w:val="002C0EFC"/>
    <w:rsid w:val="002C108C"/>
    <w:rsid w:val="002C1468"/>
    <w:rsid w:val="002C1776"/>
    <w:rsid w:val="002C17F3"/>
    <w:rsid w:val="002C1B18"/>
    <w:rsid w:val="002C21C8"/>
    <w:rsid w:val="002C2AA0"/>
    <w:rsid w:val="002C3410"/>
    <w:rsid w:val="002C366C"/>
    <w:rsid w:val="002C472F"/>
    <w:rsid w:val="002C4891"/>
    <w:rsid w:val="002C49A6"/>
    <w:rsid w:val="002C52E5"/>
    <w:rsid w:val="002C543B"/>
    <w:rsid w:val="002C5C39"/>
    <w:rsid w:val="002C6AE4"/>
    <w:rsid w:val="002C6B49"/>
    <w:rsid w:val="002C6ECD"/>
    <w:rsid w:val="002C710C"/>
    <w:rsid w:val="002C7527"/>
    <w:rsid w:val="002C7EE7"/>
    <w:rsid w:val="002D008F"/>
    <w:rsid w:val="002D06D2"/>
    <w:rsid w:val="002D06DE"/>
    <w:rsid w:val="002D0CCF"/>
    <w:rsid w:val="002D0D80"/>
    <w:rsid w:val="002D0F03"/>
    <w:rsid w:val="002D0F94"/>
    <w:rsid w:val="002D13D3"/>
    <w:rsid w:val="002D2778"/>
    <w:rsid w:val="002D2C36"/>
    <w:rsid w:val="002D2E55"/>
    <w:rsid w:val="002D2FEE"/>
    <w:rsid w:val="002D359F"/>
    <w:rsid w:val="002D364F"/>
    <w:rsid w:val="002D386B"/>
    <w:rsid w:val="002D38E4"/>
    <w:rsid w:val="002D3CFA"/>
    <w:rsid w:val="002D3E60"/>
    <w:rsid w:val="002D4D58"/>
    <w:rsid w:val="002D4F8A"/>
    <w:rsid w:val="002D5443"/>
    <w:rsid w:val="002D5934"/>
    <w:rsid w:val="002D5DF1"/>
    <w:rsid w:val="002D5F6E"/>
    <w:rsid w:val="002D6588"/>
    <w:rsid w:val="002D6702"/>
    <w:rsid w:val="002D7493"/>
    <w:rsid w:val="002D77C0"/>
    <w:rsid w:val="002D7A20"/>
    <w:rsid w:val="002D7CA0"/>
    <w:rsid w:val="002E006E"/>
    <w:rsid w:val="002E01FB"/>
    <w:rsid w:val="002E022C"/>
    <w:rsid w:val="002E0E36"/>
    <w:rsid w:val="002E1AE4"/>
    <w:rsid w:val="002E1B1A"/>
    <w:rsid w:val="002E1E56"/>
    <w:rsid w:val="002E2A4A"/>
    <w:rsid w:val="002E346F"/>
    <w:rsid w:val="002E35A9"/>
    <w:rsid w:val="002E36CE"/>
    <w:rsid w:val="002E4105"/>
    <w:rsid w:val="002E4124"/>
    <w:rsid w:val="002E4173"/>
    <w:rsid w:val="002E4888"/>
    <w:rsid w:val="002E4D5B"/>
    <w:rsid w:val="002E5836"/>
    <w:rsid w:val="002E5BED"/>
    <w:rsid w:val="002E5E11"/>
    <w:rsid w:val="002E5E55"/>
    <w:rsid w:val="002E658D"/>
    <w:rsid w:val="002E6608"/>
    <w:rsid w:val="002E6A54"/>
    <w:rsid w:val="002E6D72"/>
    <w:rsid w:val="002E6F91"/>
    <w:rsid w:val="002E73DF"/>
    <w:rsid w:val="002E7ABF"/>
    <w:rsid w:val="002E7E57"/>
    <w:rsid w:val="002F0A7A"/>
    <w:rsid w:val="002F0E5F"/>
    <w:rsid w:val="002F1871"/>
    <w:rsid w:val="002F18A8"/>
    <w:rsid w:val="002F2547"/>
    <w:rsid w:val="002F2829"/>
    <w:rsid w:val="002F28A2"/>
    <w:rsid w:val="002F2997"/>
    <w:rsid w:val="002F2A11"/>
    <w:rsid w:val="002F2FD8"/>
    <w:rsid w:val="002F303F"/>
    <w:rsid w:val="002F4443"/>
    <w:rsid w:val="002F480B"/>
    <w:rsid w:val="002F4B2F"/>
    <w:rsid w:val="002F4B5A"/>
    <w:rsid w:val="002F4FE9"/>
    <w:rsid w:val="002F5233"/>
    <w:rsid w:val="002F531C"/>
    <w:rsid w:val="002F5C32"/>
    <w:rsid w:val="002F6722"/>
    <w:rsid w:val="002F7266"/>
    <w:rsid w:val="002F756C"/>
    <w:rsid w:val="002F75A9"/>
    <w:rsid w:val="002F7B5C"/>
    <w:rsid w:val="00300008"/>
    <w:rsid w:val="00300B24"/>
    <w:rsid w:val="00301117"/>
    <w:rsid w:val="0030154B"/>
    <w:rsid w:val="00301777"/>
    <w:rsid w:val="0030177F"/>
    <w:rsid w:val="003017B1"/>
    <w:rsid w:val="0030191F"/>
    <w:rsid w:val="00301B8E"/>
    <w:rsid w:val="003022CD"/>
    <w:rsid w:val="00302394"/>
    <w:rsid w:val="0030252B"/>
    <w:rsid w:val="00302669"/>
    <w:rsid w:val="00302800"/>
    <w:rsid w:val="00302BDC"/>
    <w:rsid w:val="00303076"/>
    <w:rsid w:val="0030318C"/>
    <w:rsid w:val="0030335A"/>
    <w:rsid w:val="003040A5"/>
    <w:rsid w:val="003041FF"/>
    <w:rsid w:val="00304B1C"/>
    <w:rsid w:val="00305830"/>
    <w:rsid w:val="00306D3D"/>
    <w:rsid w:val="0030781C"/>
    <w:rsid w:val="00310557"/>
    <w:rsid w:val="00310FD1"/>
    <w:rsid w:val="0031149A"/>
    <w:rsid w:val="003114E7"/>
    <w:rsid w:val="00311B6E"/>
    <w:rsid w:val="00311ED1"/>
    <w:rsid w:val="003126E7"/>
    <w:rsid w:val="00312A9E"/>
    <w:rsid w:val="00312DFA"/>
    <w:rsid w:val="00313198"/>
    <w:rsid w:val="003131C8"/>
    <w:rsid w:val="0031347E"/>
    <w:rsid w:val="003136CF"/>
    <w:rsid w:val="00313DA9"/>
    <w:rsid w:val="00314184"/>
    <w:rsid w:val="00314725"/>
    <w:rsid w:val="00314956"/>
    <w:rsid w:val="00314BA8"/>
    <w:rsid w:val="00314BE2"/>
    <w:rsid w:val="0031586F"/>
    <w:rsid w:val="003159CC"/>
    <w:rsid w:val="00316B05"/>
    <w:rsid w:val="00316E63"/>
    <w:rsid w:val="00317B4E"/>
    <w:rsid w:val="00317C4D"/>
    <w:rsid w:val="00317D70"/>
    <w:rsid w:val="003202EB"/>
    <w:rsid w:val="003202F9"/>
    <w:rsid w:val="0032066C"/>
    <w:rsid w:val="0032090F"/>
    <w:rsid w:val="00320C27"/>
    <w:rsid w:val="00320FB9"/>
    <w:rsid w:val="00321313"/>
    <w:rsid w:val="003217AC"/>
    <w:rsid w:val="00321B10"/>
    <w:rsid w:val="00321E25"/>
    <w:rsid w:val="00322214"/>
    <w:rsid w:val="00322AF6"/>
    <w:rsid w:val="00322C94"/>
    <w:rsid w:val="00322E91"/>
    <w:rsid w:val="00322EEC"/>
    <w:rsid w:val="00323080"/>
    <w:rsid w:val="0032339A"/>
    <w:rsid w:val="003238FD"/>
    <w:rsid w:val="00323C81"/>
    <w:rsid w:val="00323D79"/>
    <w:rsid w:val="00324658"/>
    <w:rsid w:val="0032468F"/>
    <w:rsid w:val="0032509E"/>
    <w:rsid w:val="00325481"/>
    <w:rsid w:val="00326828"/>
    <w:rsid w:val="00326EBE"/>
    <w:rsid w:val="003270B3"/>
    <w:rsid w:val="003271DA"/>
    <w:rsid w:val="00327A17"/>
    <w:rsid w:val="00327C74"/>
    <w:rsid w:val="003306FB"/>
    <w:rsid w:val="00330796"/>
    <w:rsid w:val="003312E9"/>
    <w:rsid w:val="003313CE"/>
    <w:rsid w:val="00331BD3"/>
    <w:rsid w:val="00331F02"/>
    <w:rsid w:val="003325B8"/>
    <w:rsid w:val="0033309C"/>
    <w:rsid w:val="003334E6"/>
    <w:rsid w:val="00333D10"/>
    <w:rsid w:val="00333D66"/>
    <w:rsid w:val="00333DEE"/>
    <w:rsid w:val="00333F11"/>
    <w:rsid w:val="00334640"/>
    <w:rsid w:val="0033473C"/>
    <w:rsid w:val="0033546C"/>
    <w:rsid w:val="00335BE9"/>
    <w:rsid w:val="0033625F"/>
    <w:rsid w:val="003362D7"/>
    <w:rsid w:val="00336977"/>
    <w:rsid w:val="00336A76"/>
    <w:rsid w:val="00336BC9"/>
    <w:rsid w:val="003372C4"/>
    <w:rsid w:val="003372DC"/>
    <w:rsid w:val="0033798D"/>
    <w:rsid w:val="003379EE"/>
    <w:rsid w:val="00337CCF"/>
    <w:rsid w:val="003408AC"/>
    <w:rsid w:val="00340936"/>
    <w:rsid w:val="003412B8"/>
    <w:rsid w:val="00341CE5"/>
    <w:rsid w:val="00341D1E"/>
    <w:rsid w:val="0034223A"/>
    <w:rsid w:val="003429DE"/>
    <w:rsid w:val="00343313"/>
    <w:rsid w:val="00343A80"/>
    <w:rsid w:val="00343EC0"/>
    <w:rsid w:val="00344469"/>
    <w:rsid w:val="0034467D"/>
    <w:rsid w:val="00344A5A"/>
    <w:rsid w:val="00344BE6"/>
    <w:rsid w:val="0034500D"/>
    <w:rsid w:val="003450FE"/>
    <w:rsid w:val="003456CE"/>
    <w:rsid w:val="00345BDB"/>
    <w:rsid w:val="00345E10"/>
    <w:rsid w:val="00345F16"/>
    <w:rsid w:val="00345FE4"/>
    <w:rsid w:val="003461B3"/>
    <w:rsid w:val="003469BB"/>
    <w:rsid w:val="00346B76"/>
    <w:rsid w:val="00346BFB"/>
    <w:rsid w:val="00346C58"/>
    <w:rsid w:val="00347BC2"/>
    <w:rsid w:val="00347F6E"/>
    <w:rsid w:val="003507F1"/>
    <w:rsid w:val="00350BC9"/>
    <w:rsid w:val="00350FC4"/>
    <w:rsid w:val="00351687"/>
    <w:rsid w:val="00351A48"/>
    <w:rsid w:val="00351EDF"/>
    <w:rsid w:val="003529B8"/>
    <w:rsid w:val="00352D58"/>
    <w:rsid w:val="00354957"/>
    <w:rsid w:val="00354CF4"/>
    <w:rsid w:val="00354F36"/>
    <w:rsid w:val="00355351"/>
    <w:rsid w:val="003555C8"/>
    <w:rsid w:val="00355679"/>
    <w:rsid w:val="003560BA"/>
    <w:rsid w:val="00356440"/>
    <w:rsid w:val="00356479"/>
    <w:rsid w:val="003566C2"/>
    <w:rsid w:val="00356724"/>
    <w:rsid w:val="00356953"/>
    <w:rsid w:val="00356C86"/>
    <w:rsid w:val="00357015"/>
    <w:rsid w:val="00357A7D"/>
    <w:rsid w:val="00357AB2"/>
    <w:rsid w:val="0036070B"/>
    <w:rsid w:val="00360D67"/>
    <w:rsid w:val="00361136"/>
    <w:rsid w:val="00361261"/>
    <w:rsid w:val="003615D9"/>
    <w:rsid w:val="00361D1D"/>
    <w:rsid w:val="003625FC"/>
    <w:rsid w:val="003628D7"/>
    <w:rsid w:val="003630F1"/>
    <w:rsid w:val="0036395B"/>
    <w:rsid w:val="0036435B"/>
    <w:rsid w:val="0036438E"/>
    <w:rsid w:val="00364416"/>
    <w:rsid w:val="00364E66"/>
    <w:rsid w:val="0036522B"/>
    <w:rsid w:val="0036529B"/>
    <w:rsid w:val="00365380"/>
    <w:rsid w:val="003654CC"/>
    <w:rsid w:val="0036561A"/>
    <w:rsid w:val="003664A3"/>
    <w:rsid w:val="0036674C"/>
    <w:rsid w:val="00367E02"/>
    <w:rsid w:val="0037046A"/>
    <w:rsid w:val="00370C12"/>
    <w:rsid w:val="003715F3"/>
    <w:rsid w:val="00371A81"/>
    <w:rsid w:val="00372421"/>
    <w:rsid w:val="0037284A"/>
    <w:rsid w:val="00372985"/>
    <w:rsid w:val="00372A35"/>
    <w:rsid w:val="00373554"/>
    <w:rsid w:val="003744D2"/>
    <w:rsid w:val="00374838"/>
    <w:rsid w:val="00375459"/>
    <w:rsid w:val="003754BB"/>
    <w:rsid w:val="003763F0"/>
    <w:rsid w:val="003771D6"/>
    <w:rsid w:val="00377728"/>
    <w:rsid w:val="0037777C"/>
    <w:rsid w:val="0038029C"/>
    <w:rsid w:val="00380681"/>
    <w:rsid w:val="00381259"/>
    <w:rsid w:val="00381CFF"/>
    <w:rsid w:val="003822E8"/>
    <w:rsid w:val="00382465"/>
    <w:rsid w:val="0038296E"/>
    <w:rsid w:val="00382B89"/>
    <w:rsid w:val="0038300D"/>
    <w:rsid w:val="00383575"/>
    <w:rsid w:val="003845F0"/>
    <w:rsid w:val="00384674"/>
    <w:rsid w:val="00384898"/>
    <w:rsid w:val="00385771"/>
    <w:rsid w:val="003859CC"/>
    <w:rsid w:val="00386573"/>
    <w:rsid w:val="00387857"/>
    <w:rsid w:val="0038797D"/>
    <w:rsid w:val="00387B0B"/>
    <w:rsid w:val="00387B17"/>
    <w:rsid w:val="003902DE"/>
    <w:rsid w:val="00390D33"/>
    <w:rsid w:val="003915D9"/>
    <w:rsid w:val="003915F3"/>
    <w:rsid w:val="00391F3A"/>
    <w:rsid w:val="0039219D"/>
    <w:rsid w:val="003921D8"/>
    <w:rsid w:val="00392AE8"/>
    <w:rsid w:val="00392FCC"/>
    <w:rsid w:val="00393049"/>
    <w:rsid w:val="00393232"/>
    <w:rsid w:val="00393E1F"/>
    <w:rsid w:val="00393E62"/>
    <w:rsid w:val="00394B2F"/>
    <w:rsid w:val="00395AF2"/>
    <w:rsid w:val="00395D29"/>
    <w:rsid w:val="0039618E"/>
    <w:rsid w:val="003964A6"/>
    <w:rsid w:val="00397078"/>
    <w:rsid w:val="00397BF1"/>
    <w:rsid w:val="00397D28"/>
    <w:rsid w:val="00397E99"/>
    <w:rsid w:val="003A0CF6"/>
    <w:rsid w:val="003A0F6C"/>
    <w:rsid w:val="003A10D0"/>
    <w:rsid w:val="003A1614"/>
    <w:rsid w:val="003A18F4"/>
    <w:rsid w:val="003A1C7D"/>
    <w:rsid w:val="003A1DDE"/>
    <w:rsid w:val="003A1E8F"/>
    <w:rsid w:val="003A1EEF"/>
    <w:rsid w:val="003A21D4"/>
    <w:rsid w:val="003A2531"/>
    <w:rsid w:val="003A2917"/>
    <w:rsid w:val="003A3BF8"/>
    <w:rsid w:val="003A442E"/>
    <w:rsid w:val="003A46C9"/>
    <w:rsid w:val="003A4910"/>
    <w:rsid w:val="003A4E60"/>
    <w:rsid w:val="003A4F7A"/>
    <w:rsid w:val="003A4FDE"/>
    <w:rsid w:val="003A56AE"/>
    <w:rsid w:val="003A6643"/>
    <w:rsid w:val="003A69AD"/>
    <w:rsid w:val="003A7A55"/>
    <w:rsid w:val="003B043A"/>
    <w:rsid w:val="003B06B6"/>
    <w:rsid w:val="003B07E0"/>
    <w:rsid w:val="003B08D0"/>
    <w:rsid w:val="003B0EA2"/>
    <w:rsid w:val="003B1CDE"/>
    <w:rsid w:val="003B2626"/>
    <w:rsid w:val="003B2643"/>
    <w:rsid w:val="003B287C"/>
    <w:rsid w:val="003B2AC6"/>
    <w:rsid w:val="003B4171"/>
    <w:rsid w:val="003B4797"/>
    <w:rsid w:val="003B51EC"/>
    <w:rsid w:val="003B5217"/>
    <w:rsid w:val="003B54AF"/>
    <w:rsid w:val="003B56D2"/>
    <w:rsid w:val="003B574C"/>
    <w:rsid w:val="003B5DE6"/>
    <w:rsid w:val="003B5E50"/>
    <w:rsid w:val="003B6160"/>
    <w:rsid w:val="003B654B"/>
    <w:rsid w:val="003B6666"/>
    <w:rsid w:val="003B6C71"/>
    <w:rsid w:val="003B6CCB"/>
    <w:rsid w:val="003B6FD8"/>
    <w:rsid w:val="003B7166"/>
    <w:rsid w:val="003B718C"/>
    <w:rsid w:val="003B7D2A"/>
    <w:rsid w:val="003C04B6"/>
    <w:rsid w:val="003C0B2B"/>
    <w:rsid w:val="003C1014"/>
    <w:rsid w:val="003C1352"/>
    <w:rsid w:val="003C1D76"/>
    <w:rsid w:val="003C2BEC"/>
    <w:rsid w:val="003C3551"/>
    <w:rsid w:val="003C3BC5"/>
    <w:rsid w:val="003C3D79"/>
    <w:rsid w:val="003C43A7"/>
    <w:rsid w:val="003C4FEE"/>
    <w:rsid w:val="003C505E"/>
    <w:rsid w:val="003C523E"/>
    <w:rsid w:val="003C53B2"/>
    <w:rsid w:val="003C5B04"/>
    <w:rsid w:val="003C61AD"/>
    <w:rsid w:val="003C6952"/>
    <w:rsid w:val="003C6CC1"/>
    <w:rsid w:val="003C7389"/>
    <w:rsid w:val="003C7569"/>
    <w:rsid w:val="003C78C5"/>
    <w:rsid w:val="003C79AE"/>
    <w:rsid w:val="003C7D93"/>
    <w:rsid w:val="003D01CB"/>
    <w:rsid w:val="003D04E3"/>
    <w:rsid w:val="003D0651"/>
    <w:rsid w:val="003D08B9"/>
    <w:rsid w:val="003D0C6A"/>
    <w:rsid w:val="003D0F09"/>
    <w:rsid w:val="003D14BE"/>
    <w:rsid w:val="003D1705"/>
    <w:rsid w:val="003D1AEE"/>
    <w:rsid w:val="003D22AC"/>
    <w:rsid w:val="003D2693"/>
    <w:rsid w:val="003D2A4A"/>
    <w:rsid w:val="003D2F84"/>
    <w:rsid w:val="003D347E"/>
    <w:rsid w:val="003D40A1"/>
    <w:rsid w:val="003D521D"/>
    <w:rsid w:val="003D524E"/>
    <w:rsid w:val="003D536D"/>
    <w:rsid w:val="003D5C99"/>
    <w:rsid w:val="003D66BB"/>
    <w:rsid w:val="003D67B8"/>
    <w:rsid w:val="003D67BE"/>
    <w:rsid w:val="003D6B50"/>
    <w:rsid w:val="003E0689"/>
    <w:rsid w:val="003E137F"/>
    <w:rsid w:val="003E16BA"/>
    <w:rsid w:val="003E20D1"/>
    <w:rsid w:val="003E2107"/>
    <w:rsid w:val="003E2291"/>
    <w:rsid w:val="003E22FA"/>
    <w:rsid w:val="003E260B"/>
    <w:rsid w:val="003E2A7D"/>
    <w:rsid w:val="003E33F9"/>
    <w:rsid w:val="003E3727"/>
    <w:rsid w:val="003E3EBF"/>
    <w:rsid w:val="003E406F"/>
    <w:rsid w:val="003E4C47"/>
    <w:rsid w:val="003E5024"/>
    <w:rsid w:val="003E50CD"/>
    <w:rsid w:val="003E51F6"/>
    <w:rsid w:val="003E5BE4"/>
    <w:rsid w:val="003E5C2D"/>
    <w:rsid w:val="003E5C56"/>
    <w:rsid w:val="003E5CB0"/>
    <w:rsid w:val="003E66DC"/>
    <w:rsid w:val="003E6BDA"/>
    <w:rsid w:val="003E6D89"/>
    <w:rsid w:val="003E6F4E"/>
    <w:rsid w:val="003E716C"/>
    <w:rsid w:val="003E7B40"/>
    <w:rsid w:val="003E7FFB"/>
    <w:rsid w:val="003F05F1"/>
    <w:rsid w:val="003F063B"/>
    <w:rsid w:val="003F0BF1"/>
    <w:rsid w:val="003F0CD5"/>
    <w:rsid w:val="003F1413"/>
    <w:rsid w:val="003F1715"/>
    <w:rsid w:val="003F1833"/>
    <w:rsid w:val="003F194E"/>
    <w:rsid w:val="003F1FAD"/>
    <w:rsid w:val="003F2715"/>
    <w:rsid w:val="003F2C76"/>
    <w:rsid w:val="003F2CF3"/>
    <w:rsid w:val="003F2E20"/>
    <w:rsid w:val="003F41B3"/>
    <w:rsid w:val="003F427F"/>
    <w:rsid w:val="003F4D81"/>
    <w:rsid w:val="003F5017"/>
    <w:rsid w:val="003F50C3"/>
    <w:rsid w:val="003F5B14"/>
    <w:rsid w:val="003F6391"/>
    <w:rsid w:val="003F660A"/>
    <w:rsid w:val="00400420"/>
    <w:rsid w:val="00400874"/>
    <w:rsid w:val="00400BD5"/>
    <w:rsid w:val="0040126F"/>
    <w:rsid w:val="004012A1"/>
    <w:rsid w:val="004017A8"/>
    <w:rsid w:val="004029D0"/>
    <w:rsid w:val="00403685"/>
    <w:rsid w:val="004039D3"/>
    <w:rsid w:val="00403B91"/>
    <w:rsid w:val="004048E0"/>
    <w:rsid w:val="00405583"/>
    <w:rsid w:val="00405ABC"/>
    <w:rsid w:val="00405F8D"/>
    <w:rsid w:val="00406AAA"/>
    <w:rsid w:val="00407475"/>
    <w:rsid w:val="00407B99"/>
    <w:rsid w:val="0041018D"/>
    <w:rsid w:val="00410522"/>
    <w:rsid w:val="00410A14"/>
    <w:rsid w:val="00410AC6"/>
    <w:rsid w:val="00410C02"/>
    <w:rsid w:val="00410D83"/>
    <w:rsid w:val="00410E09"/>
    <w:rsid w:val="00411628"/>
    <w:rsid w:val="004117CD"/>
    <w:rsid w:val="00412322"/>
    <w:rsid w:val="004127BE"/>
    <w:rsid w:val="00413289"/>
    <w:rsid w:val="0041333C"/>
    <w:rsid w:val="004137F1"/>
    <w:rsid w:val="004138CC"/>
    <w:rsid w:val="00413B10"/>
    <w:rsid w:val="0041458A"/>
    <w:rsid w:val="0041493F"/>
    <w:rsid w:val="0041505F"/>
    <w:rsid w:val="00415DB8"/>
    <w:rsid w:val="00416F32"/>
    <w:rsid w:val="00417000"/>
    <w:rsid w:val="0041705B"/>
    <w:rsid w:val="0041738A"/>
    <w:rsid w:val="00417566"/>
    <w:rsid w:val="00417A74"/>
    <w:rsid w:val="004203FC"/>
    <w:rsid w:val="004209FC"/>
    <w:rsid w:val="00420A7C"/>
    <w:rsid w:val="00420E09"/>
    <w:rsid w:val="0042127C"/>
    <w:rsid w:val="00422429"/>
    <w:rsid w:val="00422F9B"/>
    <w:rsid w:val="004244A7"/>
    <w:rsid w:val="00424A37"/>
    <w:rsid w:val="00424AF5"/>
    <w:rsid w:val="00424B1D"/>
    <w:rsid w:val="0042505F"/>
    <w:rsid w:val="00425AB4"/>
    <w:rsid w:val="00425C2D"/>
    <w:rsid w:val="00425D9B"/>
    <w:rsid w:val="00426361"/>
    <w:rsid w:val="0042636A"/>
    <w:rsid w:val="00426603"/>
    <w:rsid w:val="00426C7E"/>
    <w:rsid w:val="00430973"/>
    <w:rsid w:val="004309A6"/>
    <w:rsid w:val="00431403"/>
    <w:rsid w:val="00431857"/>
    <w:rsid w:val="0043209D"/>
    <w:rsid w:val="004323F6"/>
    <w:rsid w:val="0043244D"/>
    <w:rsid w:val="00433228"/>
    <w:rsid w:val="0043328D"/>
    <w:rsid w:val="0043363D"/>
    <w:rsid w:val="0043386E"/>
    <w:rsid w:val="00434412"/>
    <w:rsid w:val="00434537"/>
    <w:rsid w:val="00434CC1"/>
    <w:rsid w:val="004353C2"/>
    <w:rsid w:val="004357D5"/>
    <w:rsid w:val="00435BF4"/>
    <w:rsid w:val="00436A5F"/>
    <w:rsid w:val="00436CEA"/>
    <w:rsid w:val="004371FC"/>
    <w:rsid w:val="00437988"/>
    <w:rsid w:val="00437E3B"/>
    <w:rsid w:val="004403DF"/>
    <w:rsid w:val="00440412"/>
    <w:rsid w:val="00440FDE"/>
    <w:rsid w:val="0044109C"/>
    <w:rsid w:val="0044142C"/>
    <w:rsid w:val="004417A3"/>
    <w:rsid w:val="00441D7F"/>
    <w:rsid w:val="0044237F"/>
    <w:rsid w:val="00442AF1"/>
    <w:rsid w:val="00442BF6"/>
    <w:rsid w:val="004438E4"/>
    <w:rsid w:val="00443AA5"/>
    <w:rsid w:val="00443DE4"/>
    <w:rsid w:val="00443EFC"/>
    <w:rsid w:val="00443F80"/>
    <w:rsid w:val="00443FE6"/>
    <w:rsid w:val="0044403B"/>
    <w:rsid w:val="004440AD"/>
    <w:rsid w:val="004445FE"/>
    <w:rsid w:val="00444B10"/>
    <w:rsid w:val="00445336"/>
    <w:rsid w:val="00445509"/>
    <w:rsid w:val="0044553A"/>
    <w:rsid w:val="00446DD5"/>
    <w:rsid w:val="00446F23"/>
    <w:rsid w:val="00447347"/>
    <w:rsid w:val="004475C7"/>
    <w:rsid w:val="00447607"/>
    <w:rsid w:val="0045069F"/>
    <w:rsid w:val="00450957"/>
    <w:rsid w:val="0045101B"/>
    <w:rsid w:val="00451110"/>
    <w:rsid w:val="00451783"/>
    <w:rsid w:val="00452922"/>
    <w:rsid w:val="00452ACA"/>
    <w:rsid w:val="0045337B"/>
    <w:rsid w:val="004535D4"/>
    <w:rsid w:val="00453B6D"/>
    <w:rsid w:val="00453C40"/>
    <w:rsid w:val="004550C7"/>
    <w:rsid w:val="00456694"/>
    <w:rsid w:val="004568F7"/>
    <w:rsid w:val="00456A8C"/>
    <w:rsid w:val="00456D85"/>
    <w:rsid w:val="004575F5"/>
    <w:rsid w:val="0045796A"/>
    <w:rsid w:val="004601B8"/>
    <w:rsid w:val="00460460"/>
    <w:rsid w:val="0046049C"/>
    <w:rsid w:val="00460690"/>
    <w:rsid w:val="00460A25"/>
    <w:rsid w:val="00460E39"/>
    <w:rsid w:val="004611B6"/>
    <w:rsid w:val="0046127D"/>
    <w:rsid w:val="00461B94"/>
    <w:rsid w:val="00461C1E"/>
    <w:rsid w:val="00461FB4"/>
    <w:rsid w:val="0046208B"/>
    <w:rsid w:val="00462C53"/>
    <w:rsid w:val="00463119"/>
    <w:rsid w:val="0046527B"/>
    <w:rsid w:val="004656DF"/>
    <w:rsid w:val="00465876"/>
    <w:rsid w:val="004658BB"/>
    <w:rsid w:val="004658D1"/>
    <w:rsid w:val="00465A88"/>
    <w:rsid w:val="00465C7B"/>
    <w:rsid w:val="00465EC0"/>
    <w:rsid w:val="00465ECD"/>
    <w:rsid w:val="00466014"/>
    <w:rsid w:val="00466E57"/>
    <w:rsid w:val="004675ED"/>
    <w:rsid w:val="004678E1"/>
    <w:rsid w:val="0046793C"/>
    <w:rsid w:val="0047017D"/>
    <w:rsid w:val="00471F5A"/>
    <w:rsid w:val="004720E6"/>
    <w:rsid w:val="004722B6"/>
    <w:rsid w:val="0047337C"/>
    <w:rsid w:val="004734CE"/>
    <w:rsid w:val="00474220"/>
    <w:rsid w:val="00474346"/>
    <w:rsid w:val="0047478D"/>
    <w:rsid w:val="00474F2A"/>
    <w:rsid w:val="004750AF"/>
    <w:rsid w:val="00475457"/>
    <w:rsid w:val="00475491"/>
    <w:rsid w:val="00475BF3"/>
    <w:rsid w:val="00475C0E"/>
    <w:rsid w:val="00475D7D"/>
    <w:rsid w:val="004762E3"/>
    <w:rsid w:val="00476840"/>
    <w:rsid w:val="004768A6"/>
    <w:rsid w:val="004778DA"/>
    <w:rsid w:val="0047790C"/>
    <w:rsid w:val="00477D13"/>
    <w:rsid w:val="00477DD5"/>
    <w:rsid w:val="004819D2"/>
    <w:rsid w:val="00481F31"/>
    <w:rsid w:val="00482707"/>
    <w:rsid w:val="004832F8"/>
    <w:rsid w:val="004835DB"/>
    <w:rsid w:val="0048364E"/>
    <w:rsid w:val="004849EE"/>
    <w:rsid w:val="004858FA"/>
    <w:rsid w:val="00485A80"/>
    <w:rsid w:val="00487447"/>
    <w:rsid w:val="00487F54"/>
    <w:rsid w:val="00490280"/>
    <w:rsid w:val="004902D7"/>
    <w:rsid w:val="004906E7"/>
    <w:rsid w:val="00491786"/>
    <w:rsid w:val="004917ED"/>
    <w:rsid w:val="00492008"/>
    <w:rsid w:val="00492297"/>
    <w:rsid w:val="004924FD"/>
    <w:rsid w:val="0049328B"/>
    <w:rsid w:val="00493C07"/>
    <w:rsid w:val="00494367"/>
    <w:rsid w:val="0049476E"/>
    <w:rsid w:val="004948C9"/>
    <w:rsid w:val="00494F77"/>
    <w:rsid w:val="00495FD0"/>
    <w:rsid w:val="00496054"/>
    <w:rsid w:val="00496A3F"/>
    <w:rsid w:val="00496D45"/>
    <w:rsid w:val="004972F3"/>
    <w:rsid w:val="00497B20"/>
    <w:rsid w:val="00497C1E"/>
    <w:rsid w:val="00497C50"/>
    <w:rsid w:val="004A0068"/>
    <w:rsid w:val="004A00D0"/>
    <w:rsid w:val="004A0606"/>
    <w:rsid w:val="004A0E5F"/>
    <w:rsid w:val="004A0F52"/>
    <w:rsid w:val="004A1212"/>
    <w:rsid w:val="004A15AE"/>
    <w:rsid w:val="004A171A"/>
    <w:rsid w:val="004A1F85"/>
    <w:rsid w:val="004A213E"/>
    <w:rsid w:val="004A26EE"/>
    <w:rsid w:val="004A2F47"/>
    <w:rsid w:val="004A2FD3"/>
    <w:rsid w:val="004A33CA"/>
    <w:rsid w:val="004A347B"/>
    <w:rsid w:val="004A44EA"/>
    <w:rsid w:val="004A457E"/>
    <w:rsid w:val="004A4D72"/>
    <w:rsid w:val="004A4E92"/>
    <w:rsid w:val="004A5097"/>
    <w:rsid w:val="004A5141"/>
    <w:rsid w:val="004A5257"/>
    <w:rsid w:val="004A55A0"/>
    <w:rsid w:val="004A55A2"/>
    <w:rsid w:val="004A575F"/>
    <w:rsid w:val="004A58A1"/>
    <w:rsid w:val="004A5A48"/>
    <w:rsid w:val="004A6549"/>
    <w:rsid w:val="004A68F7"/>
    <w:rsid w:val="004A6A1B"/>
    <w:rsid w:val="004A6A53"/>
    <w:rsid w:val="004A6C45"/>
    <w:rsid w:val="004A784C"/>
    <w:rsid w:val="004B1268"/>
    <w:rsid w:val="004B13B2"/>
    <w:rsid w:val="004B16C2"/>
    <w:rsid w:val="004B178A"/>
    <w:rsid w:val="004B1D76"/>
    <w:rsid w:val="004B2181"/>
    <w:rsid w:val="004B2372"/>
    <w:rsid w:val="004B2E2A"/>
    <w:rsid w:val="004B3606"/>
    <w:rsid w:val="004B390A"/>
    <w:rsid w:val="004B3B1F"/>
    <w:rsid w:val="004B40CF"/>
    <w:rsid w:val="004B4116"/>
    <w:rsid w:val="004B4F54"/>
    <w:rsid w:val="004B53BF"/>
    <w:rsid w:val="004B5756"/>
    <w:rsid w:val="004B58FD"/>
    <w:rsid w:val="004B5D0E"/>
    <w:rsid w:val="004B5F0D"/>
    <w:rsid w:val="004B6261"/>
    <w:rsid w:val="004B6466"/>
    <w:rsid w:val="004B6544"/>
    <w:rsid w:val="004B74DC"/>
    <w:rsid w:val="004B7BF1"/>
    <w:rsid w:val="004B7DCF"/>
    <w:rsid w:val="004C01D0"/>
    <w:rsid w:val="004C021A"/>
    <w:rsid w:val="004C0BF5"/>
    <w:rsid w:val="004C122C"/>
    <w:rsid w:val="004C1B54"/>
    <w:rsid w:val="004C2B1F"/>
    <w:rsid w:val="004C2EEE"/>
    <w:rsid w:val="004C2F3F"/>
    <w:rsid w:val="004C2FC8"/>
    <w:rsid w:val="004C32BA"/>
    <w:rsid w:val="004C34BF"/>
    <w:rsid w:val="004C36A7"/>
    <w:rsid w:val="004C3942"/>
    <w:rsid w:val="004C3EE2"/>
    <w:rsid w:val="004C417C"/>
    <w:rsid w:val="004C49EE"/>
    <w:rsid w:val="004C4C51"/>
    <w:rsid w:val="004C4E00"/>
    <w:rsid w:val="004C4E7B"/>
    <w:rsid w:val="004C5036"/>
    <w:rsid w:val="004C53CE"/>
    <w:rsid w:val="004C5403"/>
    <w:rsid w:val="004C5C45"/>
    <w:rsid w:val="004C6048"/>
    <w:rsid w:val="004C6406"/>
    <w:rsid w:val="004C69D8"/>
    <w:rsid w:val="004C6E1B"/>
    <w:rsid w:val="004C700F"/>
    <w:rsid w:val="004C7668"/>
    <w:rsid w:val="004C76E2"/>
    <w:rsid w:val="004C7886"/>
    <w:rsid w:val="004C7F62"/>
    <w:rsid w:val="004D0342"/>
    <w:rsid w:val="004D0616"/>
    <w:rsid w:val="004D07F5"/>
    <w:rsid w:val="004D0999"/>
    <w:rsid w:val="004D193B"/>
    <w:rsid w:val="004D1A1C"/>
    <w:rsid w:val="004D1CE8"/>
    <w:rsid w:val="004D1EF8"/>
    <w:rsid w:val="004D20D9"/>
    <w:rsid w:val="004D2E40"/>
    <w:rsid w:val="004D33F9"/>
    <w:rsid w:val="004D3556"/>
    <w:rsid w:val="004D3848"/>
    <w:rsid w:val="004D38E0"/>
    <w:rsid w:val="004D3AC7"/>
    <w:rsid w:val="004D3D7C"/>
    <w:rsid w:val="004D45EB"/>
    <w:rsid w:val="004D4C71"/>
    <w:rsid w:val="004D4FF0"/>
    <w:rsid w:val="004D5167"/>
    <w:rsid w:val="004D57DA"/>
    <w:rsid w:val="004D5BAD"/>
    <w:rsid w:val="004D5C00"/>
    <w:rsid w:val="004D5C8F"/>
    <w:rsid w:val="004D6308"/>
    <w:rsid w:val="004D6A7A"/>
    <w:rsid w:val="004D7914"/>
    <w:rsid w:val="004D7C86"/>
    <w:rsid w:val="004D7D19"/>
    <w:rsid w:val="004E0F23"/>
    <w:rsid w:val="004E151E"/>
    <w:rsid w:val="004E1895"/>
    <w:rsid w:val="004E1D9F"/>
    <w:rsid w:val="004E1F06"/>
    <w:rsid w:val="004E2524"/>
    <w:rsid w:val="004E269F"/>
    <w:rsid w:val="004E26C0"/>
    <w:rsid w:val="004E2C8E"/>
    <w:rsid w:val="004E3742"/>
    <w:rsid w:val="004E3764"/>
    <w:rsid w:val="004E3931"/>
    <w:rsid w:val="004E3D22"/>
    <w:rsid w:val="004E4068"/>
    <w:rsid w:val="004E42F3"/>
    <w:rsid w:val="004E453D"/>
    <w:rsid w:val="004E4E3E"/>
    <w:rsid w:val="004E56A3"/>
    <w:rsid w:val="004E5B8D"/>
    <w:rsid w:val="004E63B7"/>
    <w:rsid w:val="004E691E"/>
    <w:rsid w:val="004E6B50"/>
    <w:rsid w:val="004E7D1F"/>
    <w:rsid w:val="004F021D"/>
    <w:rsid w:val="004F0A83"/>
    <w:rsid w:val="004F0B49"/>
    <w:rsid w:val="004F12BF"/>
    <w:rsid w:val="004F1626"/>
    <w:rsid w:val="004F1D0D"/>
    <w:rsid w:val="004F1D1B"/>
    <w:rsid w:val="004F2C93"/>
    <w:rsid w:val="004F2D2F"/>
    <w:rsid w:val="004F2E89"/>
    <w:rsid w:val="004F31B3"/>
    <w:rsid w:val="004F367C"/>
    <w:rsid w:val="004F3690"/>
    <w:rsid w:val="004F40FF"/>
    <w:rsid w:val="004F48FB"/>
    <w:rsid w:val="004F4E17"/>
    <w:rsid w:val="004F532F"/>
    <w:rsid w:val="004F5895"/>
    <w:rsid w:val="004F5986"/>
    <w:rsid w:val="004F59F9"/>
    <w:rsid w:val="004F5A0A"/>
    <w:rsid w:val="004F6A00"/>
    <w:rsid w:val="004F6AEA"/>
    <w:rsid w:val="004F6CEC"/>
    <w:rsid w:val="004F72E6"/>
    <w:rsid w:val="004F7348"/>
    <w:rsid w:val="004F785E"/>
    <w:rsid w:val="004F79CA"/>
    <w:rsid w:val="0050020D"/>
    <w:rsid w:val="00500297"/>
    <w:rsid w:val="00500E10"/>
    <w:rsid w:val="00500FBA"/>
    <w:rsid w:val="0050119D"/>
    <w:rsid w:val="005012C2"/>
    <w:rsid w:val="005019D7"/>
    <w:rsid w:val="00501A46"/>
    <w:rsid w:val="00501BE9"/>
    <w:rsid w:val="00502732"/>
    <w:rsid w:val="00503119"/>
    <w:rsid w:val="0050392F"/>
    <w:rsid w:val="00503A30"/>
    <w:rsid w:val="00503FBE"/>
    <w:rsid w:val="00504660"/>
    <w:rsid w:val="005046AC"/>
    <w:rsid w:val="00504BEE"/>
    <w:rsid w:val="00504EA7"/>
    <w:rsid w:val="00504FE0"/>
    <w:rsid w:val="005059B5"/>
    <w:rsid w:val="00505B51"/>
    <w:rsid w:val="00506127"/>
    <w:rsid w:val="00506C7C"/>
    <w:rsid w:val="00506E3B"/>
    <w:rsid w:val="005072C6"/>
    <w:rsid w:val="00510265"/>
    <w:rsid w:val="00510267"/>
    <w:rsid w:val="00510294"/>
    <w:rsid w:val="00510F07"/>
    <w:rsid w:val="00511701"/>
    <w:rsid w:val="0051179F"/>
    <w:rsid w:val="00511B27"/>
    <w:rsid w:val="00512212"/>
    <w:rsid w:val="005125DD"/>
    <w:rsid w:val="005127DC"/>
    <w:rsid w:val="00512A62"/>
    <w:rsid w:val="00512EA8"/>
    <w:rsid w:val="00513655"/>
    <w:rsid w:val="005146EF"/>
    <w:rsid w:val="00514C00"/>
    <w:rsid w:val="00514FAA"/>
    <w:rsid w:val="005151EF"/>
    <w:rsid w:val="0051540C"/>
    <w:rsid w:val="00515464"/>
    <w:rsid w:val="0051566F"/>
    <w:rsid w:val="00515B66"/>
    <w:rsid w:val="00516460"/>
    <w:rsid w:val="005167A0"/>
    <w:rsid w:val="00516A61"/>
    <w:rsid w:val="00516B79"/>
    <w:rsid w:val="005172DA"/>
    <w:rsid w:val="00517B1D"/>
    <w:rsid w:val="00517C64"/>
    <w:rsid w:val="00520101"/>
    <w:rsid w:val="00520867"/>
    <w:rsid w:val="00520E01"/>
    <w:rsid w:val="00521842"/>
    <w:rsid w:val="005219FA"/>
    <w:rsid w:val="00521C9E"/>
    <w:rsid w:val="00521CE2"/>
    <w:rsid w:val="00521D26"/>
    <w:rsid w:val="00522342"/>
    <w:rsid w:val="00522419"/>
    <w:rsid w:val="00522492"/>
    <w:rsid w:val="005227C2"/>
    <w:rsid w:val="00523107"/>
    <w:rsid w:val="00523B8A"/>
    <w:rsid w:val="00523B91"/>
    <w:rsid w:val="00523BC6"/>
    <w:rsid w:val="005250F4"/>
    <w:rsid w:val="00525588"/>
    <w:rsid w:val="005259CE"/>
    <w:rsid w:val="00525AFB"/>
    <w:rsid w:val="00525EB6"/>
    <w:rsid w:val="00526086"/>
    <w:rsid w:val="005260E4"/>
    <w:rsid w:val="0052652B"/>
    <w:rsid w:val="0052660D"/>
    <w:rsid w:val="005268D6"/>
    <w:rsid w:val="00526B0D"/>
    <w:rsid w:val="00526CFE"/>
    <w:rsid w:val="00526D51"/>
    <w:rsid w:val="00526E84"/>
    <w:rsid w:val="00526FE5"/>
    <w:rsid w:val="00530847"/>
    <w:rsid w:val="0053122A"/>
    <w:rsid w:val="00531273"/>
    <w:rsid w:val="005312B8"/>
    <w:rsid w:val="00531BBB"/>
    <w:rsid w:val="00532092"/>
    <w:rsid w:val="00532829"/>
    <w:rsid w:val="00533660"/>
    <w:rsid w:val="005337BC"/>
    <w:rsid w:val="0053412D"/>
    <w:rsid w:val="005354E1"/>
    <w:rsid w:val="005357D0"/>
    <w:rsid w:val="00536054"/>
    <w:rsid w:val="00536171"/>
    <w:rsid w:val="00536962"/>
    <w:rsid w:val="005369F3"/>
    <w:rsid w:val="00536F91"/>
    <w:rsid w:val="00537498"/>
    <w:rsid w:val="005377B0"/>
    <w:rsid w:val="00537836"/>
    <w:rsid w:val="00537F7C"/>
    <w:rsid w:val="005403E9"/>
    <w:rsid w:val="005411FF"/>
    <w:rsid w:val="005413BA"/>
    <w:rsid w:val="005415FD"/>
    <w:rsid w:val="00541A21"/>
    <w:rsid w:val="00541C3C"/>
    <w:rsid w:val="00541DAC"/>
    <w:rsid w:val="00541E3A"/>
    <w:rsid w:val="00543816"/>
    <w:rsid w:val="00543BD0"/>
    <w:rsid w:val="00543C7B"/>
    <w:rsid w:val="00543EE5"/>
    <w:rsid w:val="00544068"/>
    <w:rsid w:val="00544236"/>
    <w:rsid w:val="005446AE"/>
    <w:rsid w:val="005449D9"/>
    <w:rsid w:val="00545C2E"/>
    <w:rsid w:val="00546175"/>
    <w:rsid w:val="005462C8"/>
    <w:rsid w:val="00546562"/>
    <w:rsid w:val="00546605"/>
    <w:rsid w:val="00546E02"/>
    <w:rsid w:val="00547603"/>
    <w:rsid w:val="005478E9"/>
    <w:rsid w:val="00547A5A"/>
    <w:rsid w:val="00547A90"/>
    <w:rsid w:val="00547DC6"/>
    <w:rsid w:val="00550A19"/>
    <w:rsid w:val="0055110E"/>
    <w:rsid w:val="00551250"/>
    <w:rsid w:val="00551E23"/>
    <w:rsid w:val="00552643"/>
    <w:rsid w:val="00553261"/>
    <w:rsid w:val="00553A66"/>
    <w:rsid w:val="00553B64"/>
    <w:rsid w:val="00553C3B"/>
    <w:rsid w:val="00553FED"/>
    <w:rsid w:val="00554054"/>
    <w:rsid w:val="005544A1"/>
    <w:rsid w:val="00554988"/>
    <w:rsid w:val="00554E51"/>
    <w:rsid w:val="00554EBA"/>
    <w:rsid w:val="0055553B"/>
    <w:rsid w:val="00555560"/>
    <w:rsid w:val="005557FB"/>
    <w:rsid w:val="00555E98"/>
    <w:rsid w:val="00556110"/>
    <w:rsid w:val="005565E6"/>
    <w:rsid w:val="0055663B"/>
    <w:rsid w:val="00556678"/>
    <w:rsid w:val="00556D8C"/>
    <w:rsid w:val="0055776F"/>
    <w:rsid w:val="00557C06"/>
    <w:rsid w:val="00557FC5"/>
    <w:rsid w:val="005607A7"/>
    <w:rsid w:val="00560834"/>
    <w:rsid w:val="00560EA3"/>
    <w:rsid w:val="0056133F"/>
    <w:rsid w:val="005613F2"/>
    <w:rsid w:val="00561C41"/>
    <w:rsid w:val="00561E53"/>
    <w:rsid w:val="005622D8"/>
    <w:rsid w:val="0056235A"/>
    <w:rsid w:val="00562456"/>
    <w:rsid w:val="005626A9"/>
    <w:rsid w:val="00562AB4"/>
    <w:rsid w:val="00562CF2"/>
    <w:rsid w:val="00562DE4"/>
    <w:rsid w:val="005634F2"/>
    <w:rsid w:val="0056379A"/>
    <w:rsid w:val="00563DCE"/>
    <w:rsid w:val="005645B4"/>
    <w:rsid w:val="005646BA"/>
    <w:rsid w:val="00564E79"/>
    <w:rsid w:val="00564E94"/>
    <w:rsid w:val="00564FD1"/>
    <w:rsid w:val="00565157"/>
    <w:rsid w:val="0056571A"/>
    <w:rsid w:val="005658D7"/>
    <w:rsid w:val="005659B5"/>
    <w:rsid w:val="00565E7A"/>
    <w:rsid w:val="0056633C"/>
    <w:rsid w:val="0056674A"/>
    <w:rsid w:val="0056677A"/>
    <w:rsid w:val="00566810"/>
    <w:rsid w:val="005672A6"/>
    <w:rsid w:val="005675DD"/>
    <w:rsid w:val="00567747"/>
    <w:rsid w:val="00567B6B"/>
    <w:rsid w:val="005701F4"/>
    <w:rsid w:val="00570297"/>
    <w:rsid w:val="00570696"/>
    <w:rsid w:val="00570768"/>
    <w:rsid w:val="00570FC2"/>
    <w:rsid w:val="00571073"/>
    <w:rsid w:val="005717CA"/>
    <w:rsid w:val="00571857"/>
    <w:rsid w:val="005728C2"/>
    <w:rsid w:val="00573247"/>
    <w:rsid w:val="005733B4"/>
    <w:rsid w:val="005738CB"/>
    <w:rsid w:val="0057485D"/>
    <w:rsid w:val="00574A51"/>
    <w:rsid w:val="00574A64"/>
    <w:rsid w:val="00574B53"/>
    <w:rsid w:val="00574F42"/>
    <w:rsid w:val="00575201"/>
    <w:rsid w:val="0057576F"/>
    <w:rsid w:val="0057605E"/>
    <w:rsid w:val="0057794B"/>
    <w:rsid w:val="005804B8"/>
    <w:rsid w:val="005805C6"/>
    <w:rsid w:val="00581688"/>
    <w:rsid w:val="005818FE"/>
    <w:rsid w:val="00582DD4"/>
    <w:rsid w:val="005832B9"/>
    <w:rsid w:val="00583D81"/>
    <w:rsid w:val="00583DCF"/>
    <w:rsid w:val="00583F99"/>
    <w:rsid w:val="005846FE"/>
    <w:rsid w:val="00585063"/>
    <w:rsid w:val="00585C38"/>
    <w:rsid w:val="00585CC8"/>
    <w:rsid w:val="00585FC5"/>
    <w:rsid w:val="00586BB6"/>
    <w:rsid w:val="005876E2"/>
    <w:rsid w:val="005878DA"/>
    <w:rsid w:val="005879B5"/>
    <w:rsid w:val="00587A92"/>
    <w:rsid w:val="00587AA3"/>
    <w:rsid w:val="00587F85"/>
    <w:rsid w:val="0059062A"/>
    <w:rsid w:val="0059074A"/>
    <w:rsid w:val="00590A91"/>
    <w:rsid w:val="00591304"/>
    <w:rsid w:val="00591ACB"/>
    <w:rsid w:val="00591C15"/>
    <w:rsid w:val="00591C5A"/>
    <w:rsid w:val="00591D8C"/>
    <w:rsid w:val="00591ECD"/>
    <w:rsid w:val="0059212C"/>
    <w:rsid w:val="00592C10"/>
    <w:rsid w:val="00593037"/>
    <w:rsid w:val="0059309D"/>
    <w:rsid w:val="0059353B"/>
    <w:rsid w:val="00593B88"/>
    <w:rsid w:val="00593DAE"/>
    <w:rsid w:val="00593F49"/>
    <w:rsid w:val="005940EA"/>
    <w:rsid w:val="00594887"/>
    <w:rsid w:val="005961CB"/>
    <w:rsid w:val="005961D5"/>
    <w:rsid w:val="005965CC"/>
    <w:rsid w:val="00596654"/>
    <w:rsid w:val="00596731"/>
    <w:rsid w:val="0059679E"/>
    <w:rsid w:val="00596AEA"/>
    <w:rsid w:val="00596C75"/>
    <w:rsid w:val="00597005"/>
    <w:rsid w:val="0059702A"/>
    <w:rsid w:val="005974F4"/>
    <w:rsid w:val="005975FC"/>
    <w:rsid w:val="00597889"/>
    <w:rsid w:val="00597BBC"/>
    <w:rsid w:val="005A0564"/>
    <w:rsid w:val="005A0D0F"/>
    <w:rsid w:val="005A17C0"/>
    <w:rsid w:val="005A1882"/>
    <w:rsid w:val="005A1A98"/>
    <w:rsid w:val="005A21D1"/>
    <w:rsid w:val="005A23D5"/>
    <w:rsid w:val="005A2503"/>
    <w:rsid w:val="005A27E4"/>
    <w:rsid w:val="005A2D11"/>
    <w:rsid w:val="005A2F66"/>
    <w:rsid w:val="005A2FB3"/>
    <w:rsid w:val="005A302E"/>
    <w:rsid w:val="005A3DF3"/>
    <w:rsid w:val="005A460A"/>
    <w:rsid w:val="005A46D3"/>
    <w:rsid w:val="005A558A"/>
    <w:rsid w:val="005A57F9"/>
    <w:rsid w:val="005A5E17"/>
    <w:rsid w:val="005A5EC8"/>
    <w:rsid w:val="005A6369"/>
    <w:rsid w:val="005A63BF"/>
    <w:rsid w:val="005A652F"/>
    <w:rsid w:val="005A66DF"/>
    <w:rsid w:val="005A71F9"/>
    <w:rsid w:val="005A7530"/>
    <w:rsid w:val="005A7C10"/>
    <w:rsid w:val="005A7C30"/>
    <w:rsid w:val="005A7C53"/>
    <w:rsid w:val="005B022F"/>
    <w:rsid w:val="005B0355"/>
    <w:rsid w:val="005B06FB"/>
    <w:rsid w:val="005B0AE5"/>
    <w:rsid w:val="005B103D"/>
    <w:rsid w:val="005B10BC"/>
    <w:rsid w:val="005B18F9"/>
    <w:rsid w:val="005B19B4"/>
    <w:rsid w:val="005B1A88"/>
    <w:rsid w:val="005B1B5E"/>
    <w:rsid w:val="005B1E73"/>
    <w:rsid w:val="005B2125"/>
    <w:rsid w:val="005B219A"/>
    <w:rsid w:val="005B23B2"/>
    <w:rsid w:val="005B240E"/>
    <w:rsid w:val="005B29D4"/>
    <w:rsid w:val="005B2DC5"/>
    <w:rsid w:val="005B3019"/>
    <w:rsid w:val="005B3218"/>
    <w:rsid w:val="005B3621"/>
    <w:rsid w:val="005B40C2"/>
    <w:rsid w:val="005B4104"/>
    <w:rsid w:val="005B4B02"/>
    <w:rsid w:val="005B51CF"/>
    <w:rsid w:val="005B58A4"/>
    <w:rsid w:val="005B6020"/>
    <w:rsid w:val="005B691B"/>
    <w:rsid w:val="005B69A6"/>
    <w:rsid w:val="005B6A8B"/>
    <w:rsid w:val="005B6C08"/>
    <w:rsid w:val="005B6C7A"/>
    <w:rsid w:val="005B6FD4"/>
    <w:rsid w:val="005B71BB"/>
    <w:rsid w:val="005B7441"/>
    <w:rsid w:val="005B7839"/>
    <w:rsid w:val="005B7D53"/>
    <w:rsid w:val="005C02D4"/>
    <w:rsid w:val="005C0443"/>
    <w:rsid w:val="005C062B"/>
    <w:rsid w:val="005C197F"/>
    <w:rsid w:val="005C19BF"/>
    <w:rsid w:val="005C20CC"/>
    <w:rsid w:val="005C20ED"/>
    <w:rsid w:val="005C2540"/>
    <w:rsid w:val="005C25B1"/>
    <w:rsid w:val="005C27AC"/>
    <w:rsid w:val="005C27E2"/>
    <w:rsid w:val="005C283F"/>
    <w:rsid w:val="005C2C10"/>
    <w:rsid w:val="005C32DA"/>
    <w:rsid w:val="005C3692"/>
    <w:rsid w:val="005C4720"/>
    <w:rsid w:val="005C5036"/>
    <w:rsid w:val="005C54A2"/>
    <w:rsid w:val="005C5C17"/>
    <w:rsid w:val="005C5D22"/>
    <w:rsid w:val="005C5EC3"/>
    <w:rsid w:val="005C6CA7"/>
    <w:rsid w:val="005C733D"/>
    <w:rsid w:val="005C776C"/>
    <w:rsid w:val="005C779F"/>
    <w:rsid w:val="005C785C"/>
    <w:rsid w:val="005C7C69"/>
    <w:rsid w:val="005D00DB"/>
    <w:rsid w:val="005D02F0"/>
    <w:rsid w:val="005D0626"/>
    <w:rsid w:val="005D0812"/>
    <w:rsid w:val="005D0ABE"/>
    <w:rsid w:val="005D0C67"/>
    <w:rsid w:val="005D1ACB"/>
    <w:rsid w:val="005D1ADF"/>
    <w:rsid w:val="005D1DBF"/>
    <w:rsid w:val="005D1E6A"/>
    <w:rsid w:val="005D28D0"/>
    <w:rsid w:val="005D2A82"/>
    <w:rsid w:val="005D2AF6"/>
    <w:rsid w:val="005D3A97"/>
    <w:rsid w:val="005D3D6D"/>
    <w:rsid w:val="005D3DEC"/>
    <w:rsid w:val="005D40B4"/>
    <w:rsid w:val="005D41CC"/>
    <w:rsid w:val="005D4D58"/>
    <w:rsid w:val="005D55C5"/>
    <w:rsid w:val="005D56BF"/>
    <w:rsid w:val="005D5C86"/>
    <w:rsid w:val="005D5F96"/>
    <w:rsid w:val="005D6382"/>
    <w:rsid w:val="005D6E9E"/>
    <w:rsid w:val="005D757D"/>
    <w:rsid w:val="005D7D02"/>
    <w:rsid w:val="005D7D8A"/>
    <w:rsid w:val="005D7E30"/>
    <w:rsid w:val="005D7FD8"/>
    <w:rsid w:val="005E0723"/>
    <w:rsid w:val="005E1267"/>
    <w:rsid w:val="005E1275"/>
    <w:rsid w:val="005E2624"/>
    <w:rsid w:val="005E26D9"/>
    <w:rsid w:val="005E2898"/>
    <w:rsid w:val="005E37CD"/>
    <w:rsid w:val="005E398E"/>
    <w:rsid w:val="005E3B2A"/>
    <w:rsid w:val="005E3E6C"/>
    <w:rsid w:val="005E41B2"/>
    <w:rsid w:val="005E4225"/>
    <w:rsid w:val="005E42D3"/>
    <w:rsid w:val="005E4C0D"/>
    <w:rsid w:val="005E5276"/>
    <w:rsid w:val="005E61EB"/>
    <w:rsid w:val="005E657F"/>
    <w:rsid w:val="005E668A"/>
    <w:rsid w:val="005E6A08"/>
    <w:rsid w:val="005E74F4"/>
    <w:rsid w:val="005E7568"/>
    <w:rsid w:val="005E76B7"/>
    <w:rsid w:val="005E79FE"/>
    <w:rsid w:val="005F03ED"/>
    <w:rsid w:val="005F089B"/>
    <w:rsid w:val="005F0B98"/>
    <w:rsid w:val="005F0EDE"/>
    <w:rsid w:val="005F0FCA"/>
    <w:rsid w:val="005F113C"/>
    <w:rsid w:val="005F1243"/>
    <w:rsid w:val="005F17A5"/>
    <w:rsid w:val="005F1B03"/>
    <w:rsid w:val="005F1F19"/>
    <w:rsid w:val="005F24D4"/>
    <w:rsid w:val="005F276F"/>
    <w:rsid w:val="005F2819"/>
    <w:rsid w:val="005F2BC2"/>
    <w:rsid w:val="005F2D38"/>
    <w:rsid w:val="005F2E39"/>
    <w:rsid w:val="005F4370"/>
    <w:rsid w:val="005F440C"/>
    <w:rsid w:val="005F54D5"/>
    <w:rsid w:val="005F59FC"/>
    <w:rsid w:val="005F5D6E"/>
    <w:rsid w:val="005F5E8B"/>
    <w:rsid w:val="005F6079"/>
    <w:rsid w:val="005F6D8E"/>
    <w:rsid w:val="005F75D8"/>
    <w:rsid w:val="005F7685"/>
    <w:rsid w:val="005F768D"/>
    <w:rsid w:val="005F7AF5"/>
    <w:rsid w:val="005F7B8B"/>
    <w:rsid w:val="005F7E14"/>
    <w:rsid w:val="00600146"/>
    <w:rsid w:val="00600AD6"/>
    <w:rsid w:val="00600B45"/>
    <w:rsid w:val="00600C98"/>
    <w:rsid w:val="00600EC8"/>
    <w:rsid w:val="00600F19"/>
    <w:rsid w:val="006014A3"/>
    <w:rsid w:val="00601BD5"/>
    <w:rsid w:val="00601FA9"/>
    <w:rsid w:val="006023A7"/>
    <w:rsid w:val="00602B1C"/>
    <w:rsid w:val="00602F58"/>
    <w:rsid w:val="006037EB"/>
    <w:rsid w:val="00603999"/>
    <w:rsid w:val="00603BC3"/>
    <w:rsid w:val="00604D5F"/>
    <w:rsid w:val="00605888"/>
    <w:rsid w:val="006070B0"/>
    <w:rsid w:val="0060735E"/>
    <w:rsid w:val="00607D46"/>
    <w:rsid w:val="00610270"/>
    <w:rsid w:val="00610CFD"/>
    <w:rsid w:val="00610DBA"/>
    <w:rsid w:val="006114FF"/>
    <w:rsid w:val="00611EC8"/>
    <w:rsid w:val="0061256C"/>
    <w:rsid w:val="00612C67"/>
    <w:rsid w:val="00612DC5"/>
    <w:rsid w:val="00612FBD"/>
    <w:rsid w:val="0061306D"/>
    <w:rsid w:val="00613D46"/>
    <w:rsid w:val="0061407C"/>
    <w:rsid w:val="006145A4"/>
    <w:rsid w:val="00614C6B"/>
    <w:rsid w:val="00614D14"/>
    <w:rsid w:val="00615327"/>
    <w:rsid w:val="006154F6"/>
    <w:rsid w:val="00615B95"/>
    <w:rsid w:val="00616B01"/>
    <w:rsid w:val="00616BA7"/>
    <w:rsid w:val="00616C2C"/>
    <w:rsid w:val="006176A8"/>
    <w:rsid w:val="006178D9"/>
    <w:rsid w:val="006201EC"/>
    <w:rsid w:val="00620260"/>
    <w:rsid w:val="00620885"/>
    <w:rsid w:val="006208F1"/>
    <w:rsid w:val="006215D1"/>
    <w:rsid w:val="0062177D"/>
    <w:rsid w:val="00621A45"/>
    <w:rsid w:val="00621C08"/>
    <w:rsid w:val="00621C32"/>
    <w:rsid w:val="00621F60"/>
    <w:rsid w:val="00621FEB"/>
    <w:rsid w:val="00622048"/>
    <w:rsid w:val="00622182"/>
    <w:rsid w:val="006230A3"/>
    <w:rsid w:val="00623445"/>
    <w:rsid w:val="006236E3"/>
    <w:rsid w:val="00623830"/>
    <w:rsid w:val="00623B0D"/>
    <w:rsid w:val="006240D9"/>
    <w:rsid w:val="006241DC"/>
    <w:rsid w:val="00625032"/>
    <w:rsid w:val="00625374"/>
    <w:rsid w:val="0062673E"/>
    <w:rsid w:val="0062785B"/>
    <w:rsid w:val="00627C06"/>
    <w:rsid w:val="00627CB6"/>
    <w:rsid w:val="00627D11"/>
    <w:rsid w:val="006302B2"/>
    <w:rsid w:val="00630715"/>
    <w:rsid w:val="00630BFF"/>
    <w:rsid w:val="00630CB0"/>
    <w:rsid w:val="00632232"/>
    <w:rsid w:val="00632AC4"/>
    <w:rsid w:val="00633024"/>
    <w:rsid w:val="006332F9"/>
    <w:rsid w:val="0063331B"/>
    <w:rsid w:val="006335C2"/>
    <w:rsid w:val="006351A9"/>
    <w:rsid w:val="00635862"/>
    <w:rsid w:val="006359B1"/>
    <w:rsid w:val="00636222"/>
    <w:rsid w:val="00636324"/>
    <w:rsid w:val="00636410"/>
    <w:rsid w:val="006364FE"/>
    <w:rsid w:val="00636884"/>
    <w:rsid w:val="006368FC"/>
    <w:rsid w:val="0064063E"/>
    <w:rsid w:val="00640659"/>
    <w:rsid w:val="006411F3"/>
    <w:rsid w:val="006413FB"/>
    <w:rsid w:val="00641466"/>
    <w:rsid w:val="006417C3"/>
    <w:rsid w:val="00641873"/>
    <w:rsid w:val="006419AD"/>
    <w:rsid w:val="00641E1C"/>
    <w:rsid w:val="006423D2"/>
    <w:rsid w:val="00642464"/>
    <w:rsid w:val="0064250F"/>
    <w:rsid w:val="00642B93"/>
    <w:rsid w:val="00642CCB"/>
    <w:rsid w:val="00643952"/>
    <w:rsid w:val="00643D6D"/>
    <w:rsid w:val="00643EC8"/>
    <w:rsid w:val="00643F40"/>
    <w:rsid w:val="00643F79"/>
    <w:rsid w:val="00644E8B"/>
    <w:rsid w:val="00644E9F"/>
    <w:rsid w:val="00645030"/>
    <w:rsid w:val="006450B9"/>
    <w:rsid w:val="006456D0"/>
    <w:rsid w:val="0064573C"/>
    <w:rsid w:val="0064617A"/>
    <w:rsid w:val="006463BF"/>
    <w:rsid w:val="006464FF"/>
    <w:rsid w:val="00646EB8"/>
    <w:rsid w:val="00647030"/>
    <w:rsid w:val="00647049"/>
    <w:rsid w:val="00647396"/>
    <w:rsid w:val="00647AE8"/>
    <w:rsid w:val="006507F2"/>
    <w:rsid w:val="00650C4E"/>
    <w:rsid w:val="00651047"/>
    <w:rsid w:val="006525EC"/>
    <w:rsid w:val="00653477"/>
    <w:rsid w:val="00653533"/>
    <w:rsid w:val="00653714"/>
    <w:rsid w:val="006539A4"/>
    <w:rsid w:val="00654117"/>
    <w:rsid w:val="0065431F"/>
    <w:rsid w:val="00654470"/>
    <w:rsid w:val="00654DFA"/>
    <w:rsid w:val="0065502D"/>
    <w:rsid w:val="006555B1"/>
    <w:rsid w:val="00655FAC"/>
    <w:rsid w:val="00656085"/>
    <w:rsid w:val="00656198"/>
    <w:rsid w:val="0065630C"/>
    <w:rsid w:val="0065693B"/>
    <w:rsid w:val="00656CB9"/>
    <w:rsid w:val="006605C4"/>
    <w:rsid w:val="00662BB0"/>
    <w:rsid w:val="00663A14"/>
    <w:rsid w:val="00664780"/>
    <w:rsid w:val="00664A0F"/>
    <w:rsid w:val="00664B37"/>
    <w:rsid w:val="00664C02"/>
    <w:rsid w:val="00664FCB"/>
    <w:rsid w:val="00665C80"/>
    <w:rsid w:val="00665D83"/>
    <w:rsid w:val="00665DE4"/>
    <w:rsid w:val="00665E07"/>
    <w:rsid w:val="00666025"/>
    <w:rsid w:val="006664C4"/>
    <w:rsid w:val="00666937"/>
    <w:rsid w:val="0066696D"/>
    <w:rsid w:val="00666D46"/>
    <w:rsid w:val="006670BF"/>
    <w:rsid w:val="00667182"/>
    <w:rsid w:val="0066740A"/>
    <w:rsid w:val="006702FE"/>
    <w:rsid w:val="006703B6"/>
    <w:rsid w:val="00670A6E"/>
    <w:rsid w:val="006716B5"/>
    <w:rsid w:val="006720F1"/>
    <w:rsid w:val="00672C7E"/>
    <w:rsid w:val="00673055"/>
    <w:rsid w:val="00673A55"/>
    <w:rsid w:val="006743E5"/>
    <w:rsid w:val="00674BB0"/>
    <w:rsid w:val="00674FF9"/>
    <w:rsid w:val="0067517C"/>
    <w:rsid w:val="0067546F"/>
    <w:rsid w:val="006756ED"/>
    <w:rsid w:val="00675781"/>
    <w:rsid w:val="00675BA3"/>
    <w:rsid w:val="00675C40"/>
    <w:rsid w:val="00676E4C"/>
    <w:rsid w:val="006775AD"/>
    <w:rsid w:val="00677C5A"/>
    <w:rsid w:val="00677F32"/>
    <w:rsid w:val="00680E83"/>
    <w:rsid w:val="00680F58"/>
    <w:rsid w:val="006812CF"/>
    <w:rsid w:val="00681CC0"/>
    <w:rsid w:val="00681EAE"/>
    <w:rsid w:val="00682757"/>
    <w:rsid w:val="00682862"/>
    <w:rsid w:val="00682C4C"/>
    <w:rsid w:val="00682D8D"/>
    <w:rsid w:val="00682E70"/>
    <w:rsid w:val="00682EC5"/>
    <w:rsid w:val="00682F2E"/>
    <w:rsid w:val="006830E4"/>
    <w:rsid w:val="006831BE"/>
    <w:rsid w:val="00683754"/>
    <w:rsid w:val="00684453"/>
    <w:rsid w:val="0068461B"/>
    <w:rsid w:val="00684B19"/>
    <w:rsid w:val="00684CF8"/>
    <w:rsid w:val="0068512D"/>
    <w:rsid w:val="0068558F"/>
    <w:rsid w:val="0068574E"/>
    <w:rsid w:val="006863FB"/>
    <w:rsid w:val="006867E3"/>
    <w:rsid w:val="00687B40"/>
    <w:rsid w:val="00687C33"/>
    <w:rsid w:val="00687C4C"/>
    <w:rsid w:val="006905CC"/>
    <w:rsid w:val="006910AA"/>
    <w:rsid w:val="00691305"/>
    <w:rsid w:val="00691A73"/>
    <w:rsid w:val="0069258E"/>
    <w:rsid w:val="00692970"/>
    <w:rsid w:val="00693A77"/>
    <w:rsid w:val="00693AAA"/>
    <w:rsid w:val="00693BDF"/>
    <w:rsid w:val="00694584"/>
    <w:rsid w:val="00694D02"/>
    <w:rsid w:val="00694F99"/>
    <w:rsid w:val="00695446"/>
    <w:rsid w:val="006957F2"/>
    <w:rsid w:val="00695820"/>
    <w:rsid w:val="00695981"/>
    <w:rsid w:val="00695AC9"/>
    <w:rsid w:val="00695AD8"/>
    <w:rsid w:val="00695E11"/>
    <w:rsid w:val="006960A7"/>
    <w:rsid w:val="0069640A"/>
    <w:rsid w:val="006966CB"/>
    <w:rsid w:val="0069696A"/>
    <w:rsid w:val="00696A4C"/>
    <w:rsid w:val="00696E1E"/>
    <w:rsid w:val="006972A3"/>
    <w:rsid w:val="00697487"/>
    <w:rsid w:val="006979E8"/>
    <w:rsid w:val="00697BA2"/>
    <w:rsid w:val="006A0C8B"/>
    <w:rsid w:val="006A2167"/>
    <w:rsid w:val="006A28E0"/>
    <w:rsid w:val="006A340A"/>
    <w:rsid w:val="006A37B9"/>
    <w:rsid w:val="006A47A2"/>
    <w:rsid w:val="006A47AF"/>
    <w:rsid w:val="006A4C52"/>
    <w:rsid w:val="006A5D2D"/>
    <w:rsid w:val="006A5DBB"/>
    <w:rsid w:val="006A5F8A"/>
    <w:rsid w:val="006A603F"/>
    <w:rsid w:val="006A6244"/>
    <w:rsid w:val="006A6F5B"/>
    <w:rsid w:val="006A7568"/>
    <w:rsid w:val="006A7C02"/>
    <w:rsid w:val="006B0042"/>
    <w:rsid w:val="006B066F"/>
    <w:rsid w:val="006B0EEC"/>
    <w:rsid w:val="006B14D3"/>
    <w:rsid w:val="006B1910"/>
    <w:rsid w:val="006B1AA9"/>
    <w:rsid w:val="006B2281"/>
    <w:rsid w:val="006B2830"/>
    <w:rsid w:val="006B3399"/>
    <w:rsid w:val="006B3B4E"/>
    <w:rsid w:val="006B42BC"/>
    <w:rsid w:val="006B440D"/>
    <w:rsid w:val="006B4866"/>
    <w:rsid w:val="006B4ECE"/>
    <w:rsid w:val="006B5461"/>
    <w:rsid w:val="006B54AB"/>
    <w:rsid w:val="006B5762"/>
    <w:rsid w:val="006B6102"/>
    <w:rsid w:val="006B6471"/>
    <w:rsid w:val="006B64DA"/>
    <w:rsid w:val="006B6A98"/>
    <w:rsid w:val="006B7C27"/>
    <w:rsid w:val="006B7E7E"/>
    <w:rsid w:val="006C00B5"/>
    <w:rsid w:val="006C0622"/>
    <w:rsid w:val="006C0E83"/>
    <w:rsid w:val="006C26F9"/>
    <w:rsid w:val="006C2910"/>
    <w:rsid w:val="006C2C07"/>
    <w:rsid w:val="006C2EEE"/>
    <w:rsid w:val="006C301A"/>
    <w:rsid w:val="006C373D"/>
    <w:rsid w:val="006C3B44"/>
    <w:rsid w:val="006C3C2A"/>
    <w:rsid w:val="006C3E0E"/>
    <w:rsid w:val="006C3E2C"/>
    <w:rsid w:val="006C3F28"/>
    <w:rsid w:val="006C3F43"/>
    <w:rsid w:val="006C4790"/>
    <w:rsid w:val="006C4DCA"/>
    <w:rsid w:val="006C4F0F"/>
    <w:rsid w:val="006C63A4"/>
    <w:rsid w:val="006C6667"/>
    <w:rsid w:val="006C6B08"/>
    <w:rsid w:val="006C6C7E"/>
    <w:rsid w:val="006C6D91"/>
    <w:rsid w:val="006D12C3"/>
    <w:rsid w:val="006D1389"/>
    <w:rsid w:val="006D180F"/>
    <w:rsid w:val="006D1B5A"/>
    <w:rsid w:val="006D21A4"/>
    <w:rsid w:val="006D24B9"/>
    <w:rsid w:val="006D2786"/>
    <w:rsid w:val="006D28C9"/>
    <w:rsid w:val="006D2E61"/>
    <w:rsid w:val="006D2EF6"/>
    <w:rsid w:val="006D2F6C"/>
    <w:rsid w:val="006D32F5"/>
    <w:rsid w:val="006D343A"/>
    <w:rsid w:val="006D369B"/>
    <w:rsid w:val="006D3BCD"/>
    <w:rsid w:val="006D3BDB"/>
    <w:rsid w:val="006D53ED"/>
    <w:rsid w:val="006D6850"/>
    <w:rsid w:val="006D75E1"/>
    <w:rsid w:val="006D77F2"/>
    <w:rsid w:val="006D7898"/>
    <w:rsid w:val="006D7F4D"/>
    <w:rsid w:val="006D7FC3"/>
    <w:rsid w:val="006E0A7A"/>
    <w:rsid w:val="006E1054"/>
    <w:rsid w:val="006E1482"/>
    <w:rsid w:val="006E1528"/>
    <w:rsid w:val="006E1B6B"/>
    <w:rsid w:val="006E2601"/>
    <w:rsid w:val="006E2772"/>
    <w:rsid w:val="006E27B2"/>
    <w:rsid w:val="006E2865"/>
    <w:rsid w:val="006E31D7"/>
    <w:rsid w:val="006E4A8E"/>
    <w:rsid w:val="006E4CA1"/>
    <w:rsid w:val="006E4E1D"/>
    <w:rsid w:val="006E4F90"/>
    <w:rsid w:val="006E4F9A"/>
    <w:rsid w:val="006E5827"/>
    <w:rsid w:val="006E5BE3"/>
    <w:rsid w:val="006E5E46"/>
    <w:rsid w:val="006E5E72"/>
    <w:rsid w:val="006E6224"/>
    <w:rsid w:val="006E62D2"/>
    <w:rsid w:val="006E6742"/>
    <w:rsid w:val="006E7641"/>
    <w:rsid w:val="006E7AC0"/>
    <w:rsid w:val="006E7B4E"/>
    <w:rsid w:val="006E7B64"/>
    <w:rsid w:val="006E7C85"/>
    <w:rsid w:val="006F0209"/>
    <w:rsid w:val="006F0231"/>
    <w:rsid w:val="006F087D"/>
    <w:rsid w:val="006F130B"/>
    <w:rsid w:val="006F130F"/>
    <w:rsid w:val="006F1525"/>
    <w:rsid w:val="006F15E9"/>
    <w:rsid w:val="006F16FC"/>
    <w:rsid w:val="006F1809"/>
    <w:rsid w:val="006F1B21"/>
    <w:rsid w:val="006F2494"/>
    <w:rsid w:val="006F2577"/>
    <w:rsid w:val="006F2C6A"/>
    <w:rsid w:val="006F310B"/>
    <w:rsid w:val="006F35E5"/>
    <w:rsid w:val="006F386D"/>
    <w:rsid w:val="006F38F0"/>
    <w:rsid w:val="006F3C58"/>
    <w:rsid w:val="006F3FC3"/>
    <w:rsid w:val="006F4B2B"/>
    <w:rsid w:val="006F4C68"/>
    <w:rsid w:val="006F5777"/>
    <w:rsid w:val="006F590F"/>
    <w:rsid w:val="006F5D33"/>
    <w:rsid w:val="006F751D"/>
    <w:rsid w:val="006F7704"/>
    <w:rsid w:val="006F7822"/>
    <w:rsid w:val="006F7A27"/>
    <w:rsid w:val="007003B4"/>
    <w:rsid w:val="0070066A"/>
    <w:rsid w:val="00700B85"/>
    <w:rsid w:val="00700C5C"/>
    <w:rsid w:val="00700ECA"/>
    <w:rsid w:val="007011B4"/>
    <w:rsid w:val="00701427"/>
    <w:rsid w:val="00701873"/>
    <w:rsid w:val="00701DDD"/>
    <w:rsid w:val="00702750"/>
    <w:rsid w:val="0070322F"/>
    <w:rsid w:val="007032C2"/>
    <w:rsid w:val="0070341F"/>
    <w:rsid w:val="00703F3B"/>
    <w:rsid w:val="0070422B"/>
    <w:rsid w:val="00704A0D"/>
    <w:rsid w:val="00704FFD"/>
    <w:rsid w:val="00705B25"/>
    <w:rsid w:val="00705BF4"/>
    <w:rsid w:val="00706158"/>
    <w:rsid w:val="00706411"/>
    <w:rsid w:val="007066A3"/>
    <w:rsid w:val="00706791"/>
    <w:rsid w:val="00706B43"/>
    <w:rsid w:val="00706CFA"/>
    <w:rsid w:val="007079C3"/>
    <w:rsid w:val="00707F9C"/>
    <w:rsid w:val="0071002B"/>
    <w:rsid w:val="00710D06"/>
    <w:rsid w:val="00710D86"/>
    <w:rsid w:val="00711112"/>
    <w:rsid w:val="007118C3"/>
    <w:rsid w:val="00711D21"/>
    <w:rsid w:val="007124F2"/>
    <w:rsid w:val="00712C70"/>
    <w:rsid w:val="00712EFF"/>
    <w:rsid w:val="0071341E"/>
    <w:rsid w:val="0071365D"/>
    <w:rsid w:val="00713B68"/>
    <w:rsid w:val="00714566"/>
    <w:rsid w:val="0071485D"/>
    <w:rsid w:val="0071487B"/>
    <w:rsid w:val="00714956"/>
    <w:rsid w:val="007149B4"/>
    <w:rsid w:val="00714B37"/>
    <w:rsid w:val="00714B8A"/>
    <w:rsid w:val="0071541B"/>
    <w:rsid w:val="007160B1"/>
    <w:rsid w:val="007167EC"/>
    <w:rsid w:val="00716BC8"/>
    <w:rsid w:val="007175FB"/>
    <w:rsid w:val="00717DB4"/>
    <w:rsid w:val="0072024D"/>
    <w:rsid w:val="0072030D"/>
    <w:rsid w:val="00720A6C"/>
    <w:rsid w:val="007210C8"/>
    <w:rsid w:val="00721182"/>
    <w:rsid w:val="00721485"/>
    <w:rsid w:val="0072151C"/>
    <w:rsid w:val="00721857"/>
    <w:rsid w:val="00722043"/>
    <w:rsid w:val="00722C5A"/>
    <w:rsid w:val="007233AD"/>
    <w:rsid w:val="00723A35"/>
    <w:rsid w:val="00723A7E"/>
    <w:rsid w:val="00724204"/>
    <w:rsid w:val="007243B4"/>
    <w:rsid w:val="00724826"/>
    <w:rsid w:val="00724A36"/>
    <w:rsid w:val="0072522D"/>
    <w:rsid w:val="00725C64"/>
    <w:rsid w:val="00725DB4"/>
    <w:rsid w:val="00726087"/>
    <w:rsid w:val="0072628A"/>
    <w:rsid w:val="00726771"/>
    <w:rsid w:val="00726AFA"/>
    <w:rsid w:val="00726C1A"/>
    <w:rsid w:val="0072700B"/>
    <w:rsid w:val="00727144"/>
    <w:rsid w:val="00727306"/>
    <w:rsid w:val="0072767A"/>
    <w:rsid w:val="0072767F"/>
    <w:rsid w:val="00727A17"/>
    <w:rsid w:val="00727BE0"/>
    <w:rsid w:val="00730358"/>
    <w:rsid w:val="007303A2"/>
    <w:rsid w:val="00730B0E"/>
    <w:rsid w:val="00730BD3"/>
    <w:rsid w:val="00730C44"/>
    <w:rsid w:val="00730F21"/>
    <w:rsid w:val="0073118B"/>
    <w:rsid w:val="00732706"/>
    <w:rsid w:val="007328E6"/>
    <w:rsid w:val="00732C2C"/>
    <w:rsid w:val="00732C65"/>
    <w:rsid w:val="00732E6E"/>
    <w:rsid w:val="00732F6F"/>
    <w:rsid w:val="007330D0"/>
    <w:rsid w:val="007331FE"/>
    <w:rsid w:val="0073330D"/>
    <w:rsid w:val="00734437"/>
    <w:rsid w:val="007345C8"/>
    <w:rsid w:val="00734AC6"/>
    <w:rsid w:val="00734D50"/>
    <w:rsid w:val="007350FC"/>
    <w:rsid w:val="00735216"/>
    <w:rsid w:val="007355A9"/>
    <w:rsid w:val="007356E9"/>
    <w:rsid w:val="00735774"/>
    <w:rsid w:val="0073597C"/>
    <w:rsid w:val="007364AF"/>
    <w:rsid w:val="007365AD"/>
    <w:rsid w:val="00737893"/>
    <w:rsid w:val="007378F6"/>
    <w:rsid w:val="00737A11"/>
    <w:rsid w:val="0074007D"/>
    <w:rsid w:val="0074008C"/>
    <w:rsid w:val="00740586"/>
    <w:rsid w:val="0074081F"/>
    <w:rsid w:val="00740AD6"/>
    <w:rsid w:val="0074151C"/>
    <w:rsid w:val="007416B9"/>
    <w:rsid w:val="007418F6"/>
    <w:rsid w:val="0074208D"/>
    <w:rsid w:val="00742A1B"/>
    <w:rsid w:val="00742A77"/>
    <w:rsid w:val="00742C3D"/>
    <w:rsid w:val="007436EF"/>
    <w:rsid w:val="00744180"/>
    <w:rsid w:val="00744233"/>
    <w:rsid w:val="00744FF4"/>
    <w:rsid w:val="007451B7"/>
    <w:rsid w:val="007456EB"/>
    <w:rsid w:val="0074574A"/>
    <w:rsid w:val="00745C89"/>
    <w:rsid w:val="00745DBB"/>
    <w:rsid w:val="00746876"/>
    <w:rsid w:val="00746B67"/>
    <w:rsid w:val="0074777F"/>
    <w:rsid w:val="007477F8"/>
    <w:rsid w:val="00750421"/>
    <w:rsid w:val="00750616"/>
    <w:rsid w:val="00750F43"/>
    <w:rsid w:val="007510C5"/>
    <w:rsid w:val="0075153B"/>
    <w:rsid w:val="00751C01"/>
    <w:rsid w:val="00751D02"/>
    <w:rsid w:val="00751D45"/>
    <w:rsid w:val="00752211"/>
    <w:rsid w:val="00754039"/>
    <w:rsid w:val="00754381"/>
    <w:rsid w:val="007544FB"/>
    <w:rsid w:val="0075589C"/>
    <w:rsid w:val="0075606E"/>
    <w:rsid w:val="00756AE3"/>
    <w:rsid w:val="00756BFD"/>
    <w:rsid w:val="00756CAD"/>
    <w:rsid w:val="00757004"/>
    <w:rsid w:val="00757788"/>
    <w:rsid w:val="00757F40"/>
    <w:rsid w:val="0076001B"/>
    <w:rsid w:val="00760101"/>
    <w:rsid w:val="0076052B"/>
    <w:rsid w:val="00761357"/>
    <w:rsid w:val="007613A8"/>
    <w:rsid w:val="00761BF1"/>
    <w:rsid w:val="00761DDB"/>
    <w:rsid w:val="00762925"/>
    <w:rsid w:val="0076320C"/>
    <w:rsid w:val="007638F8"/>
    <w:rsid w:val="0076483B"/>
    <w:rsid w:val="00764960"/>
    <w:rsid w:val="00764CE2"/>
    <w:rsid w:val="007650AA"/>
    <w:rsid w:val="00765942"/>
    <w:rsid w:val="00765D42"/>
    <w:rsid w:val="00766108"/>
    <w:rsid w:val="007662E4"/>
    <w:rsid w:val="00766399"/>
    <w:rsid w:val="0076689A"/>
    <w:rsid w:val="00766AE6"/>
    <w:rsid w:val="00767963"/>
    <w:rsid w:val="00767AD2"/>
    <w:rsid w:val="00767B2E"/>
    <w:rsid w:val="007707DB"/>
    <w:rsid w:val="00770863"/>
    <w:rsid w:val="007718F7"/>
    <w:rsid w:val="007722AA"/>
    <w:rsid w:val="007723AD"/>
    <w:rsid w:val="007727BD"/>
    <w:rsid w:val="007728EA"/>
    <w:rsid w:val="00772AC3"/>
    <w:rsid w:val="00772FA6"/>
    <w:rsid w:val="00773312"/>
    <w:rsid w:val="00773585"/>
    <w:rsid w:val="007735DD"/>
    <w:rsid w:val="00773D26"/>
    <w:rsid w:val="00774346"/>
    <w:rsid w:val="00775949"/>
    <w:rsid w:val="00775A88"/>
    <w:rsid w:val="00775B94"/>
    <w:rsid w:val="0077660C"/>
    <w:rsid w:val="007768A5"/>
    <w:rsid w:val="007769F1"/>
    <w:rsid w:val="00776A45"/>
    <w:rsid w:val="00776C81"/>
    <w:rsid w:val="00777761"/>
    <w:rsid w:val="007777E5"/>
    <w:rsid w:val="00777922"/>
    <w:rsid w:val="007800EE"/>
    <w:rsid w:val="00780629"/>
    <w:rsid w:val="00780AC3"/>
    <w:rsid w:val="00781D53"/>
    <w:rsid w:val="00781D87"/>
    <w:rsid w:val="00781E82"/>
    <w:rsid w:val="00782444"/>
    <w:rsid w:val="007827B4"/>
    <w:rsid w:val="007827EB"/>
    <w:rsid w:val="00782B31"/>
    <w:rsid w:val="00782D9F"/>
    <w:rsid w:val="00782F31"/>
    <w:rsid w:val="007840A9"/>
    <w:rsid w:val="007843F9"/>
    <w:rsid w:val="00784CAE"/>
    <w:rsid w:val="00784EE5"/>
    <w:rsid w:val="00785F6B"/>
    <w:rsid w:val="0078600A"/>
    <w:rsid w:val="007865DF"/>
    <w:rsid w:val="00786639"/>
    <w:rsid w:val="007869F0"/>
    <w:rsid w:val="00786FE9"/>
    <w:rsid w:val="007872CA"/>
    <w:rsid w:val="00787E2B"/>
    <w:rsid w:val="007900FF"/>
    <w:rsid w:val="00790218"/>
    <w:rsid w:val="00790365"/>
    <w:rsid w:val="00790398"/>
    <w:rsid w:val="0079099C"/>
    <w:rsid w:val="007909FD"/>
    <w:rsid w:val="007911B2"/>
    <w:rsid w:val="00791404"/>
    <w:rsid w:val="007915DB"/>
    <w:rsid w:val="00791EBE"/>
    <w:rsid w:val="00792C7B"/>
    <w:rsid w:val="00793362"/>
    <w:rsid w:val="0079403B"/>
    <w:rsid w:val="0079417B"/>
    <w:rsid w:val="00794FC6"/>
    <w:rsid w:val="00795344"/>
    <w:rsid w:val="00795448"/>
    <w:rsid w:val="007956F5"/>
    <w:rsid w:val="00795D0F"/>
    <w:rsid w:val="007972E8"/>
    <w:rsid w:val="00797DD1"/>
    <w:rsid w:val="007A01AF"/>
    <w:rsid w:val="007A07E7"/>
    <w:rsid w:val="007A0BBC"/>
    <w:rsid w:val="007A0E41"/>
    <w:rsid w:val="007A101C"/>
    <w:rsid w:val="007A1833"/>
    <w:rsid w:val="007A1A0F"/>
    <w:rsid w:val="007A25DA"/>
    <w:rsid w:val="007A27F4"/>
    <w:rsid w:val="007A2C4E"/>
    <w:rsid w:val="007A2DFD"/>
    <w:rsid w:val="007A2F4C"/>
    <w:rsid w:val="007A2F5F"/>
    <w:rsid w:val="007A3080"/>
    <w:rsid w:val="007A330C"/>
    <w:rsid w:val="007A39FF"/>
    <w:rsid w:val="007A3D6E"/>
    <w:rsid w:val="007A4206"/>
    <w:rsid w:val="007A4858"/>
    <w:rsid w:val="007A4D4A"/>
    <w:rsid w:val="007A4D7E"/>
    <w:rsid w:val="007A4E94"/>
    <w:rsid w:val="007A5351"/>
    <w:rsid w:val="007A53BA"/>
    <w:rsid w:val="007A5458"/>
    <w:rsid w:val="007A550A"/>
    <w:rsid w:val="007A5515"/>
    <w:rsid w:val="007A5739"/>
    <w:rsid w:val="007A5B85"/>
    <w:rsid w:val="007A628C"/>
    <w:rsid w:val="007A630C"/>
    <w:rsid w:val="007A65DF"/>
    <w:rsid w:val="007A6933"/>
    <w:rsid w:val="007A6CB0"/>
    <w:rsid w:val="007A6D36"/>
    <w:rsid w:val="007A723D"/>
    <w:rsid w:val="007A7C74"/>
    <w:rsid w:val="007B1868"/>
    <w:rsid w:val="007B194F"/>
    <w:rsid w:val="007B23C4"/>
    <w:rsid w:val="007B2993"/>
    <w:rsid w:val="007B3578"/>
    <w:rsid w:val="007B3944"/>
    <w:rsid w:val="007B3976"/>
    <w:rsid w:val="007B4317"/>
    <w:rsid w:val="007B434C"/>
    <w:rsid w:val="007B43DD"/>
    <w:rsid w:val="007B463A"/>
    <w:rsid w:val="007B46DE"/>
    <w:rsid w:val="007B4BB4"/>
    <w:rsid w:val="007B4BFF"/>
    <w:rsid w:val="007B4C25"/>
    <w:rsid w:val="007B4F95"/>
    <w:rsid w:val="007B5007"/>
    <w:rsid w:val="007B51F1"/>
    <w:rsid w:val="007B525D"/>
    <w:rsid w:val="007B611A"/>
    <w:rsid w:val="007B6122"/>
    <w:rsid w:val="007B66CB"/>
    <w:rsid w:val="007B6D75"/>
    <w:rsid w:val="007B73F4"/>
    <w:rsid w:val="007B7580"/>
    <w:rsid w:val="007C02F8"/>
    <w:rsid w:val="007C02FA"/>
    <w:rsid w:val="007C078A"/>
    <w:rsid w:val="007C0BD1"/>
    <w:rsid w:val="007C14DB"/>
    <w:rsid w:val="007C1844"/>
    <w:rsid w:val="007C1AAF"/>
    <w:rsid w:val="007C2A62"/>
    <w:rsid w:val="007C2C2C"/>
    <w:rsid w:val="007C2D4F"/>
    <w:rsid w:val="007C31BB"/>
    <w:rsid w:val="007C32A2"/>
    <w:rsid w:val="007C336E"/>
    <w:rsid w:val="007C3732"/>
    <w:rsid w:val="007C3ABB"/>
    <w:rsid w:val="007C3D2B"/>
    <w:rsid w:val="007C406A"/>
    <w:rsid w:val="007C4512"/>
    <w:rsid w:val="007C535D"/>
    <w:rsid w:val="007C5585"/>
    <w:rsid w:val="007C57E1"/>
    <w:rsid w:val="007C5B0D"/>
    <w:rsid w:val="007C628F"/>
    <w:rsid w:val="007C6785"/>
    <w:rsid w:val="007C6E06"/>
    <w:rsid w:val="007C7BD1"/>
    <w:rsid w:val="007D02FD"/>
    <w:rsid w:val="007D0768"/>
    <w:rsid w:val="007D0B34"/>
    <w:rsid w:val="007D0BEE"/>
    <w:rsid w:val="007D0E58"/>
    <w:rsid w:val="007D15F6"/>
    <w:rsid w:val="007D17F5"/>
    <w:rsid w:val="007D1912"/>
    <w:rsid w:val="007D1DF6"/>
    <w:rsid w:val="007D2652"/>
    <w:rsid w:val="007D28AB"/>
    <w:rsid w:val="007D2AC7"/>
    <w:rsid w:val="007D2B4D"/>
    <w:rsid w:val="007D2D14"/>
    <w:rsid w:val="007D2EDF"/>
    <w:rsid w:val="007D40EB"/>
    <w:rsid w:val="007D4348"/>
    <w:rsid w:val="007D47A5"/>
    <w:rsid w:val="007D4964"/>
    <w:rsid w:val="007D4A94"/>
    <w:rsid w:val="007D53BF"/>
    <w:rsid w:val="007D5F29"/>
    <w:rsid w:val="007D64AE"/>
    <w:rsid w:val="007D6582"/>
    <w:rsid w:val="007D6BD1"/>
    <w:rsid w:val="007D6F78"/>
    <w:rsid w:val="007D73F4"/>
    <w:rsid w:val="007D756D"/>
    <w:rsid w:val="007D7A9A"/>
    <w:rsid w:val="007E0CD3"/>
    <w:rsid w:val="007E0F7B"/>
    <w:rsid w:val="007E1680"/>
    <w:rsid w:val="007E1763"/>
    <w:rsid w:val="007E201B"/>
    <w:rsid w:val="007E2539"/>
    <w:rsid w:val="007E332B"/>
    <w:rsid w:val="007E489C"/>
    <w:rsid w:val="007E4FA3"/>
    <w:rsid w:val="007E516A"/>
    <w:rsid w:val="007E5AD4"/>
    <w:rsid w:val="007E6748"/>
    <w:rsid w:val="007E67FE"/>
    <w:rsid w:val="007E6922"/>
    <w:rsid w:val="007E7212"/>
    <w:rsid w:val="007E7339"/>
    <w:rsid w:val="007E75A0"/>
    <w:rsid w:val="007E7DCB"/>
    <w:rsid w:val="007F05F0"/>
    <w:rsid w:val="007F06CF"/>
    <w:rsid w:val="007F0777"/>
    <w:rsid w:val="007F0E4C"/>
    <w:rsid w:val="007F1769"/>
    <w:rsid w:val="007F1E8C"/>
    <w:rsid w:val="007F1F7B"/>
    <w:rsid w:val="007F2325"/>
    <w:rsid w:val="007F2F0B"/>
    <w:rsid w:val="007F2FDC"/>
    <w:rsid w:val="007F3173"/>
    <w:rsid w:val="007F3B06"/>
    <w:rsid w:val="007F4635"/>
    <w:rsid w:val="007F48B5"/>
    <w:rsid w:val="007F4FE3"/>
    <w:rsid w:val="007F52FF"/>
    <w:rsid w:val="007F65B9"/>
    <w:rsid w:val="007F6D04"/>
    <w:rsid w:val="007F7328"/>
    <w:rsid w:val="007F783F"/>
    <w:rsid w:val="007F7A46"/>
    <w:rsid w:val="007F7F39"/>
    <w:rsid w:val="008001D9"/>
    <w:rsid w:val="008002C9"/>
    <w:rsid w:val="00800457"/>
    <w:rsid w:val="00800B71"/>
    <w:rsid w:val="0080169A"/>
    <w:rsid w:val="00801F37"/>
    <w:rsid w:val="0080218A"/>
    <w:rsid w:val="008021A6"/>
    <w:rsid w:val="008024B0"/>
    <w:rsid w:val="00802FC5"/>
    <w:rsid w:val="008032C1"/>
    <w:rsid w:val="00803455"/>
    <w:rsid w:val="0080357F"/>
    <w:rsid w:val="00803B1F"/>
    <w:rsid w:val="00803B42"/>
    <w:rsid w:val="008044D5"/>
    <w:rsid w:val="008045AC"/>
    <w:rsid w:val="00804FA4"/>
    <w:rsid w:val="00805A8B"/>
    <w:rsid w:val="00805D58"/>
    <w:rsid w:val="008062DD"/>
    <w:rsid w:val="0080636B"/>
    <w:rsid w:val="0080640A"/>
    <w:rsid w:val="00806766"/>
    <w:rsid w:val="0080677B"/>
    <w:rsid w:val="00806BA5"/>
    <w:rsid w:val="00806CBA"/>
    <w:rsid w:val="008075A6"/>
    <w:rsid w:val="008103F7"/>
    <w:rsid w:val="008106D5"/>
    <w:rsid w:val="008106DC"/>
    <w:rsid w:val="00810878"/>
    <w:rsid w:val="00810D8B"/>
    <w:rsid w:val="008114C8"/>
    <w:rsid w:val="00811597"/>
    <w:rsid w:val="00811884"/>
    <w:rsid w:val="00811A49"/>
    <w:rsid w:val="00811BA9"/>
    <w:rsid w:val="008123AF"/>
    <w:rsid w:val="008135CE"/>
    <w:rsid w:val="00814256"/>
    <w:rsid w:val="0081453B"/>
    <w:rsid w:val="00814CAE"/>
    <w:rsid w:val="00815642"/>
    <w:rsid w:val="0081612E"/>
    <w:rsid w:val="00816183"/>
    <w:rsid w:val="008169FC"/>
    <w:rsid w:val="0081724F"/>
    <w:rsid w:val="0081733D"/>
    <w:rsid w:val="00817342"/>
    <w:rsid w:val="0081738A"/>
    <w:rsid w:val="0081775B"/>
    <w:rsid w:val="00817F83"/>
    <w:rsid w:val="00820725"/>
    <w:rsid w:val="0082086C"/>
    <w:rsid w:val="00820C2D"/>
    <w:rsid w:val="0082249F"/>
    <w:rsid w:val="00822CFE"/>
    <w:rsid w:val="00822D1E"/>
    <w:rsid w:val="00822D3E"/>
    <w:rsid w:val="00823067"/>
    <w:rsid w:val="0082343F"/>
    <w:rsid w:val="008236C2"/>
    <w:rsid w:val="00823735"/>
    <w:rsid w:val="0082413B"/>
    <w:rsid w:val="0082437D"/>
    <w:rsid w:val="00824815"/>
    <w:rsid w:val="00824CF4"/>
    <w:rsid w:val="00824EFB"/>
    <w:rsid w:val="00826829"/>
    <w:rsid w:val="00826D03"/>
    <w:rsid w:val="00826DAC"/>
    <w:rsid w:val="00826F41"/>
    <w:rsid w:val="0082743B"/>
    <w:rsid w:val="0082745B"/>
    <w:rsid w:val="0082776F"/>
    <w:rsid w:val="0083026B"/>
    <w:rsid w:val="008303C5"/>
    <w:rsid w:val="00830983"/>
    <w:rsid w:val="0083250B"/>
    <w:rsid w:val="0083287F"/>
    <w:rsid w:val="008328E7"/>
    <w:rsid w:val="00832D21"/>
    <w:rsid w:val="00832F5A"/>
    <w:rsid w:val="008332B2"/>
    <w:rsid w:val="00833520"/>
    <w:rsid w:val="0083430B"/>
    <w:rsid w:val="00834480"/>
    <w:rsid w:val="00834665"/>
    <w:rsid w:val="008347C6"/>
    <w:rsid w:val="008349B4"/>
    <w:rsid w:val="00834A07"/>
    <w:rsid w:val="00834B10"/>
    <w:rsid w:val="00834CE5"/>
    <w:rsid w:val="00834D74"/>
    <w:rsid w:val="00834F82"/>
    <w:rsid w:val="0083562E"/>
    <w:rsid w:val="00835A96"/>
    <w:rsid w:val="00836D2A"/>
    <w:rsid w:val="00836F26"/>
    <w:rsid w:val="00836FC0"/>
    <w:rsid w:val="008372B9"/>
    <w:rsid w:val="008400F9"/>
    <w:rsid w:val="00840308"/>
    <w:rsid w:val="00840327"/>
    <w:rsid w:val="00840542"/>
    <w:rsid w:val="00840A30"/>
    <w:rsid w:val="008410D7"/>
    <w:rsid w:val="008412F6"/>
    <w:rsid w:val="00841397"/>
    <w:rsid w:val="00841881"/>
    <w:rsid w:val="00841941"/>
    <w:rsid w:val="00841CF0"/>
    <w:rsid w:val="008432C7"/>
    <w:rsid w:val="008433EF"/>
    <w:rsid w:val="008435F8"/>
    <w:rsid w:val="008436C1"/>
    <w:rsid w:val="00843A0D"/>
    <w:rsid w:val="00843AE4"/>
    <w:rsid w:val="00843F9B"/>
    <w:rsid w:val="00844362"/>
    <w:rsid w:val="0084466E"/>
    <w:rsid w:val="0084472F"/>
    <w:rsid w:val="00845601"/>
    <w:rsid w:val="00845C6D"/>
    <w:rsid w:val="00845E61"/>
    <w:rsid w:val="0084670D"/>
    <w:rsid w:val="00846C61"/>
    <w:rsid w:val="00847613"/>
    <w:rsid w:val="00847916"/>
    <w:rsid w:val="0084791C"/>
    <w:rsid w:val="00847CE9"/>
    <w:rsid w:val="008509F2"/>
    <w:rsid w:val="00850F61"/>
    <w:rsid w:val="00851042"/>
    <w:rsid w:val="00852B15"/>
    <w:rsid w:val="00852BD3"/>
    <w:rsid w:val="00853161"/>
    <w:rsid w:val="00853C06"/>
    <w:rsid w:val="008546E7"/>
    <w:rsid w:val="00854B4B"/>
    <w:rsid w:val="00854C12"/>
    <w:rsid w:val="00854CA6"/>
    <w:rsid w:val="00854DE2"/>
    <w:rsid w:val="00854F34"/>
    <w:rsid w:val="00855164"/>
    <w:rsid w:val="00855A05"/>
    <w:rsid w:val="00855EA0"/>
    <w:rsid w:val="00855EC4"/>
    <w:rsid w:val="0085621C"/>
    <w:rsid w:val="0085622E"/>
    <w:rsid w:val="00856D5E"/>
    <w:rsid w:val="008574EA"/>
    <w:rsid w:val="0085776E"/>
    <w:rsid w:val="00857E2C"/>
    <w:rsid w:val="0086049C"/>
    <w:rsid w:val="0086133D"/>
    <w:rsid w:val="00861F69"/>
    <w:rsid w:val="0086218B"/>
    <w:rsid w:val="00862FC4"/>
    <w:rsid w:val="008631E0"/>
    <w:rsid w:val="0086361C"/>
    <w:rsid w:val="00864003"/>
    <w:rsid w:val="0086425A"/>
    <w:rsid w:val="00864465"/>
    <w:rsid w:val="00865552"/>
    <w:rsid w:val="00865616"/>
    <w:rsid w:val="008658DD"/>
    <w:rsid w:val="008660F4"/>
    <w:rsid w:val="008668A8"/>
    <w:rsid w:val="0086749F"/>
    <w:rsid w:val="00867C0F"/>
    <w:rsid w:val="00867EA5"/>
    <w:rsid w:val="00867F49"/>
    <w:rsid w:val="00870026"/>
    <w:rsid w:val="008706DB"/>
    <w:rsid w:val="0087075A"/>
    <w:rsid w:val="008708A1"/>
    <w:rsid w:val="00870E81"/>
    <w:rsid w:val="00871043"/>
    <w:rsid w:val="00871534"/>
    <w:rsid w:val="00871618"/>
    <w:rsid w:val="0087177E"/>
    <w:rsid w:val="00871B91"/>
    <w:rsid w:val="00872ABD"/>
    <w:rsid w:val="00873276"/>
    <w:rsid w:val="008734C6"/>
    <w:rsid w:val="00873C79"/>
    <w:rsid w:val="00873E6C"/>
    <w:rsid w:val="00873F24"/>
    <w:rsid w:val="0087491B"/>
    <w:rsid w:val="00874CE5"/>
    <w:rsid w:val="00874D5E"/>
    <w:rsid w:val="008753F8"/>
    <w:rsid w:val="0087554A"/>
    <w:rsid w:val="00875734"/>
    <w:rsid w:val="00876055"/>
    <w:rsid w:val="00876EA2"/>
    <w:rsid w:val="008774C5"/>
    <w:rsid w:val="00877598"/>
    <w:rsid w:val="00877CF8"/>
    <w:rsid w:val="00877E0C"/>
    <w:rsid w:val="008807E6"/>
    <w:rsid w:val="00880929"/>
    <w:rsid w:val="00880B0B"/>
    <w:rsid w:val="00880DA5"/>
    <w:rsid w:val="00880F29"/>
    <w:rsid w:val="0088202F"/>
    <w:rsid w:val="00882CEF"/>
    <w:rsid w:val="00882E3C"/>
    <w:rsid w:val="00883B2C"/>
    <w:rsid w:val="00883BFC"/>
    <w:rsid w:val="00883D69"/>
    <w:rsid w:val="008846BB"/>
    <w:rsid w:val="00884866"/>
    <w:rsid w:val="00884B26"/>
    <w:rsid w:val="00884CC7"/>
    <w:rsid w:val="00885024"/>
    <w:rsid w:val="00885D0D"/>
    <w:rsid w:val="0088611D"/>
    <w:rsid w:val="008862F1"/>
    <w:rsid w:val="0088672A"/>
    <w:rsid w:val="00886EDA"/>
    <w:rsid w:val="00886F2F"/>
    <w:rsid w:val="00886FEF"/>
    <w:rsid w:val="008870BA"/>
    <w:rsid w:val="008875F1"/>
    <w:rsid w:val="00887BB8"/>
    <w:rsid w:val="00887FB2"/>
    <w:rsid w:val="00890126"/>
    <w:rsid w:val="008902D2"/>
    <w:rsid w:val="0089110C"/>
    <w:rsid w:val="00891822"/>
    <w:rsid w:val="00891C51"/>
    <w:rsid w:val="00891C54"/>
    <w:rsid w:val="00891E9E"/>
    <w:rsid w:val="0089205B"/>
    <w:rsid w:val="0089294A"/>
    <w:rsid w:val="00892E3C"/>
    <w:rsid w:val="0089383F"/>
    <w:rsid w:val="0089436A"/>
    <w:rsid w:val="0089436B"/>
    <w:rsid w:val="00894CAB"/>
    <w:rsid w:val="00895605"/>
    <w:rsid w:val="008959F7"/>
    <w:rsid w:val="008963AB"/>
    <w:rsid w:val="0089640D"/>
    <w:rsid w:val="0089695B"/>
    <w:rsid w:val="00896AC7"/>
    <w:rsid w:val="0089709F"/>
    <w:rsid w:val="0089768C"/>
    <w:rsid w:val="00897810"/>
    <w:rsid w:val="00897867"/>
    <w:rsid w:val="00897A9D"/>
    <w:rsid w:val="00897B42"/>
    <w:rsid w:val="00897B54"/>
    <w:rsid w:val="008A05B6"/>
    <w:rsid w:val="008A0712"/>
    <w:rsid w:val="008A07A8"/>
    <w:rsid w:val="008A09AB"/>
    <w:rsid w:val="008A19E4"/>
    <w:rsid w:val="008A1C77"/>
    <w:rsid w:val="008A28B5"/>
    <w:rsid w:val="008A3C24"/>
    <w:rsid w:val="008A4141"/>
    <w:rsid w:val="008A4370"/>
    <w:rsid w:val="008A46EB"/>
    <w:rsid w:val="008A47F5"/>
    <w:rsid w:val="008A49B3"/>
    <w:rsid w:val="008A4BB6"/>
    <w:rsid w:val="008A51F6"/>
    <w:rsid w:val="008A5A57"/>
    <w:rsid w:val="008A5CB1"/>
    <w:rsid w:val="008A5D2C"/>
    <w:rsid w:val="008A5DC6"/>
    <w:rsid w:val="008A69ED"/>
    <w:rsid w:val="008A6E86"/>
    <w:rsid w:val="008A7036"/>
    <w:rsid w:val="008A7280"/>
    <w:rsid w:val="008A73C8"/>
    <w:rsid w:val="008A746D"/>
    <w:rsid w:val="008A7636"/>
    <w:rsid w:val="008A7B5D"/>
    <w:rsid w:val="008A7D76"/>
    <w:rsid w:val="008A7F25"/>
    <w:rsid w:val="008B0B53"/>
    <w:rsid w:val="008B0C63"/>
    <w:rsid w:val="008B1086"/>
    <w:rsid w:val="008B1ACA"/>
    <w:rsid w:val="008B1CE3"/>
    <w:rsid w:val="008B1E01"/>
    <w:rsid w:val="008B1FF3"/>
    <w:rsid w:val="008B25AC"/>
    <w:rsid w:val="008B3BB1"/>
    <w:rsid w:val="008B475C"/>
    <w:rsid w:val="008B47B4"/>
    <w:rsid w:val="008B4B1D"/>
    <w:rsid w:val="008B4C4F"/>
    <w:rsid w:val="008B5154"/>
    <w:rsid w:val="008B5A1E"/>
    <w:rsid w:val="008B614C"/>
    <w:rsid w:val="008B651F"/>
    <w:rsid w:val="008B6A1B"/>
    <w:rsid w:val="008B6D21"/>
    <w:rsid w:val="008B7BEE"/>
    <w:rsid w:val="008B7D24"/>
    <w:rsid w:val="008C013D"/>
    <w:rsid w:val="008C0286"/>
    <w:rsid w:val="008C074D"/>
    <w:rsid w:val="008C0E09"/>
    <w:rsid w:val="008C0F9D"/>
    <w:rsid w:val="008C1058"/>
    <w:rsid w:val="008C1199"/>
    <w:rsid w:val="008C1357"/>
    <w:rsid w:val="008C18C0"/>
    <w:rsid w:val="008C251D"/>
    <w:rsid w:val="008C25D4"/>
    <w:rsid w:val="008C2AC1"/>
    <w:rsid w:val="008C2B5B"/>
    <w:rsid w:val="008C2C38"/>
    <w:rsid w:val="008C32B6"/>
    <w:rsid w:val="008C33A2"/>
    <w:rsid w:val="008C35D8"/>
    <w:rsid w:val="008C3CB7"/>
    <w:rsid w:val="008C4499"/>
    <w:rsid w:val="008C44DB"/>
    <w:rsid w:val="008C4992"/>
    <w:rsid w:val="008C4B99"/>
    <w:rsid w:val="008C4BCD"/>
    <w:rsid w:val="008C51EE"/>
    <w:rsid w:val="008C54AB"/>
    <w:rsid w:val="008C586F"/>
    <w:rsid w:val="008C5FB2"/>
    <w:rsid w:val="008C6EA9"/>
    <w:rsid w:val="008C719E"/>
    <w:rsid w:val="008C7BEF"/>
    <w:rsid w:val="008C7F46"/>
    <w:rsid w:val="008D0023"/>
    <w:rsid w:val="008D0479"/>
    <w:rsid w:val="008D04C0"/>
    <w:rsid w:val="008D0A3B"/>
    <w:rsid w:val="008D0DF6"/>
    <w:rsid w:val="008D1B59"/>
    <w:rsid w:val="008D283E"/>
    <w:rsid w:val="008D2853"/>
    <w:rsid w:val="008D31EF"/>
    <w:rsid w:val="008D3245"/>
    <w:rsid w:val="008D38C5"/>
    <w:rsid w:val="008D3F25"/>
    <w:rsid w:val="008D425E"/>
    <w:rsid w:val="008D5545"/>
    <w:rsid w:val="008D5767"/>
    <w:rsid w:val="008D5B9C"/>
    <w:rsid w:val="008D5C14"/>
    <w:rsid w:val="008D65C4"/>
    <w:rsid w:val="008D6C4B"/>
    <w:rsid w:val="008D6FB3"/>
    <w:rsid w:val="008D700F"/>
    <w:rsid w:val="008D73A2"/>
    <w:rsid w:val="008D7A4A"/>
    <w:rsid w:val="008D7E51"/>
    <w:rsid w:val="008E021E"/>
    <w:rsid w:val="008E035A"/>
    <w:rsid w:val="008E03D0"/>
    <w:rsid w:val="008E0C62"/>
    <w:rsid w:val="008E0E55"/>
    <w:rsid w:val="008E1023"/>
    <w:rsid w:val="008E13F4"/>
    <w:rsid w:val="008E17D4"/>
    <w:rsid w:val="008E1CAE"/>
    <w:rsid w:val="008E2331"/>
    <w:rsid w:val="008E2467"/>
    <w:rsid w:val="008E2609"/>
    <w:rsid w:val="008E2765"/>
    <w:rsid w:val="008E2772"/>
    <w:rsid w:val="008E30CA"/>
    <w:rsid w:val="008E31D8"/>
    <w:rsid w:val="008E32C4"/>
    <w:rsid w:val="008E33B5"/>
    <w:rsid w:val="008E3823"/>
    <w:rsid w:val="008E3B0A"/>
    <w:rsid w:val="008E4084"/>
    <w:rsid w:val="008E4645"/>
    <w:rsid w:val="008E4C60"/>
    <w:rsid w:val="008E4CB7"/>
    <w:rsid w:val="008E5A62"/>
    <w:rsid w:val="008E5CA6"/>
    <w:rsid w:val="008E5E60"/>
    <w:rsid w:val="008E5EB5"/>
    <w:rsid w:val="008E5ED5"/>
    <w:rsid w:val="008E644A"/>
    <w:rsid w:val="008E6567"/>
    <w:rsid w:val="008E689B"/>
    <w:rsid w:val="008E69BD"/>
    <w:rsid w:val="008E69D4"/>
    <w:rsid w:val="008E6B0E"/>
    <w:rsid w:val="008E6D81"/>
    <w:rsid w:val="008E6FBC"/>
    <w:rsid w:val="008E74BB"/>
    <w:rsid w:val="008E7F06"/>
    <w:rsid w:val="008E7F11"/>
    <w:rsid w:val="008F0042"/>
    <w:rsid w:val="008F0F24"/>
    <w:rsid w:val="008F0FC7"/>
    <w:rsid w:val="008F1758"/>
    <w:rsid w:val="008F1A15"/>
    <w:rsid w:val="008F1E77"/>
    <w:rsid w:val="008F1ED1"/>
    <w:rsid w:val="008F4F9C"/>
    <w:rsid w:val="008F51D3"/>
    <w:rsid w:val="008F5756"/>
    <w:rsid w:val="008F5B79"/>
    <w:rsid w:val="008F6456"/>
    <w:rsid w:val="008F69DE"/>
    <w:rsid w:val="008F6E18"/>
    <w:rsid w:val="008F71AF"/>
    <w:rsid w:val="008F7834"/>
    <w:rsid w:val="008F7C0D"/>
    <w:rsid w:val="00900044"/>
    <w:rsid w:val="0090007D"/>
    <w:rsid w:val="009005F7"/>
    <w:rsid w:val="00900DA6"/>
    <w:rsid w:val="00900FDB"/>
    <w:rsid w:val="009010C5"/>
    <w:rsid w:val="0090163B"/>
    <w:rsid w:val="00902515"/>
    <w:rsid w:val="00902579"/>
    <w:rsid w:val="00902995"/>
    <w:rsid w:val="00903862"/>
    <w:rsid w:val="00904BA7"/>
    <w:rsid w:val="00904EFC"/>
    <w:rsid w:val="00904F6D"/>
    <w:rsid w:val="0090517C"/>
    <w:rsid w:val="009055CA"/>
    <w:rsid w:val="00905BCE"/>
    <w:rsid w:val="00905C12"/>
    <w:rsid w:val="00906C49"/>
    <w:rsid w:val="00906EC0"/>
    <w:rsid w:val="00907339"/>
    <w:rsid w:val="00907B4D"/>
    <w:rsid w:val="009107D5"/>
    <w:rsid w:val="0091089C"/>
    <w:rsid w:val="00910CBE"/>
    <w:rsid w:val="00911547"/>
    <w:rsid w:val="009118B1"/>
    <w:rsid w:val="00911D6A"/>
    <w:rsid w:val="009120E5"/>
    <w:rsid w:val="009123AF"/>
    <w:rsid w:val="00912545"/>
    <w:rsid w:val="00913050"/>
    <w:rsid w:val="00914BC0"/>
    <w:rsid w:val="009158AD"/>
    <w:rsid w:val="00916511"/>
    <w:rsid w:val="00916BF7"/>
    <w:rsid w:val="00917047"/>
    <w:rsid w:val="00917891"/>
    <w:rsid w:val="00917BF5"/>
    <w:rsid w:val="009209EA"/>
    <w:rsid w:val="00920A3E"/>
    <w:rsid w:val="00920CBD"/>
    <w:rsid w:val="0092117A"/>
    <w:rsid w:val="009211E9"/>
    <w:rsid w:val="0092215C"/>
    <w:rsid w:val="00922BF5"/>
    <w:rsid w:val="00922D3E"/>
    <w:rsid w:val="00922F6F"/>
    <w:rsid w:val="0092306B"/>
    <w:rsid w:val="0092337D"/>
    <w:rsid w:val="009234F3"/>
    <w:rsid w:val="009235C1"/>
    <w:rsid w:val="009242EF"/>
    <w:rsid w:val="009246CE"/>
    <w:rsid w:val="0092488F"/>
    <w:rsid w:val="00924BA4"/>
    <w:rsid w:val="0092520F"/>
    <w:rsid w:val="009259C2"/>
    <w:rsid w:val="00925A25"/>
    <w:rsid w:val="00925A9E"/>
    <w:rsid w:val="00925B62"/>
    <w:rsid w:val="00925DBB"/>
    <w:rsid w:val="0092608D"/>
    <w:rsid w:val="009260DA"/>
    <w:rsid w:val="009263F6"/>
    <w:rsid w:val="00927693"/>
    <w:rsid w:val="00927734"/>
    <w:rsid w:val="009303CF"/>
    <w:rsid w:val="009307AE"/>
    <w:rsid w:val="00930A31"/>
    <w:rsid w:val="00932818"/>
    <w:rsid w:val="00932C9A"/>
    <w:rsid w:val="00932F2C"/>
    <w:rsid w:val="0093326F"/>
    <w:rsid w:val="00933BB9"/>
    <w:rsid w:val="0093420E"/>
    <w:rsid w:val="00934F12"/>
    <w:rsid w:val="00934FDF"/>
    <w:rsid w:val="00935350"/>
    <w:rsid w:val="00935C83"/>
    <w:rsid w:val="00935F84"/>
    <w:rsid w:val="00936F9B"/>
    <w:rsid w:val="009372B4"/>
    <w:rsid w:val="00937878"/>
    <w:rsid w:val="00937B18"/>
    <w:rsid w:val="00937C72"/>
    <w:rsid w:val="00940661"/>
    <w:rsid w:val="009409EF"/>
    <w:rsid w:val="00940AF2"/>
    <w:rsid w:val="00940B2B"/>
    <w:rsid w:val="00941189"/>
    <w:rsid w:val="009420F0"/>
    <w:rsid w:val="00942518"/>
    <w:rsid w:val="0094265F"/>
    <w:rsid w:val="00942C0B"/>
    <w:rsid w:val="00942E14"/>
    <w:rsid w:val="0094360B"/>
    <w:rsid w:val="00943C03"/>
    <w:rsid w:val="00943D1F"/>
    <w:rsid w:val="00943DEB"/>
    <w:rsid w:val="00944F74"/>
    <w:rsid w:val="0094540F"/>
    <w:rsid w:val="009455D0"/>
    <w:rsid w:val="009459FD"/>
    <w:rsid w:val="00946154"/>
    <w:rsid w:val="00946A85"/>
    <w:rsid w:val="009513D3"/>
    <w:rsid w:val="009518EB"/>
    <w:rsid w:val="00951BB7"/>
    <w:rsid w:val="00951FFE"/>
    <w:rsid w:val="009520C0"/>
    <w:rsid w:val="0095238A"/>
    <w:rsid w:val="00953149"/>
    <w:rsid w:val="009537C3"/>
    <w:rsid w:val="009539B5"/>
    <w:rsid w:val="009539B7"/>
    <w:rsid w:val="00953B7A"/>
    <w:rsid w:val="00954451"/>
    <w:rsid w:val="00954DA0"/>
    <w:rsid w:val="00954E2E"/>
    <w:rsid w:val="0095508A"/>
    <w:rsid w:val="00955184"/>
    <w:rsid w:val="009552B4"/>
    <w:rsid w:val="00955303"/>
    <w:rsid w:val="0095658D"/>
    <w:rsid w:val="00956793"/>
    <w:rsid w:val="00956883"/>
    <w:rsid w:val="00956E86"/>
    <w:rsid w:val="009570BE"/>
    <w:rsid w:val="00957712"/>
    <w:rsid w:val="00960A8C"/>
    <w:rsid w:val="009615A8"/>
    <w:rsid w:val="00962185"/>
    <w:rsid w:val="0096244F"/>
    <w:rsid w:val="009624DB"/>
    <w:rsid w:val="00962791"/>
    <w:rsid w:val="00962CC5"/>
    <w:rsid w:val="00962E80"/>
    <w:rsid w:val="0096373B"/>
    <w:rsid w:val="00963D2A"/>
    <w:rsid w:val="0096470B"/>
    <w:rsid w:val="009654D5"/>
    <w:rsid w:val="00965E50"/>
    <w:rsid w:val="00966717"/>
    <w:rsid w:val="009670FF"/>
    <w:rsid w:val="009672D7"/>
    <w:rsid w:val="00970D30"/>
    <w:rsid w:val="0097157F"/>
    <w:rsid w:val="00971871"/>
    <w:rsid w:val="00971D6C"/>
    <w:rsid w:val="009729DB"/>
    <w:rsid w:val="00972AF4"/>
    <w:rsid w:val="00972D28"/>
    <w:rsid w:val="00972E7C"/>
    <w:rsid w:val="00972F80"/>
    <w:rsid w:val="009730F6"/>
    <w:rsid w:val="009732BD"/>
    <w:rsid w:val="009732F4"/>
    <w:rsid w:val="009738A0"/>
    <w:rsid w:val="00973950"/>
    <w:rsid w:val="00973F41"/>
    <w:rsid w:val="00974154"/>
    <w:rsid w:val="0097447D"/>
    <w:rsid w:val="009745C5"/>
    <w:rsid w:val="00974745"/>
    <w:rsid w:val="00974D16"/>
    <w:rsid w:val="00975142"/>
    <w:rsid w:val="009761E2"/>
    <w:rsid w:val="009767D5"/>
    <w:rsid w:val="00980009"/>
    <w:rsid w:val="00981546"/>
    <w:rsid w:val="00981C21"/>
    <w:rsid w:val="00981C32"/>
    <w:rsid w:val="0098219E"/>
    <w:rsid w:val="00982959"/>
    <w:rsid w:val="00983196"/>
    <w:rsid w:val="009836B8"/>
    <w:rsid w:val="0098384F"/>
    <w:rsid w:val="00983E15"/>
    <w:rsid w:val="0098429B"/>
    <w:rsid w:val="00984452"/>
    <w:rsid w:val="009848B8"/>
    <w:rsid w:val="009855BA"/>
    <w:rsid w:val="00985D8F"/>
    <w:rsid w:val="0098633C"/>
    <w:rsid w:val="00986881"/>
    <w:rsid w:val="00986C58"/>
    <w:rsid w:val="009875D1"/>
    <w:rsid w:val="0098772B"/>
    <w:rsid w:val="00987F73"/>
    <w:rsid w:val="0099030D"/>
    <w:rsid w:val="009903C7"/>
    <w:rsid w:val="00990466"/>
    <w:rsid w:val="0099046B"/>
    <w:rsid w:val="009913B5"/>
    <w:rsid w:val="00991781"/>
    <w:rsid w:val="0099222E"/>
    <w:rsid w:val="009922FC"/>
    <w:rsid w:val="00992389"/>
    <w:rsid w:val="009928BD"/>
    <w:rsid w:val="00992DAC"/>
    <w:rsid w:val="00992E09"/>
    <w:rsid w:val="00992E4E"/>
    <w:rsid w:val="009936A7"/>
    <w:rsid w:val="0099396A"/>
    <w:rsid w:val="009942F7"/>
    <w:rsid w:val="009948C4"/>
    <w:rsid w:val="00994C64"/>
    <w:rsid w:val="00994CE8"/>
    <w:rsid w:val="009951B0"/>
    <w:rsid w:val="0099571A"/>
    <w:rsid w:val="00995722"/>
    <w:rsid w:val="0099573F"/>
    <w:rsid w:val="009957E2"/>
    <w:rsid w:val="009963A2"/>
    <w:rsid w:val="00997181"/>
    <w:rsid w:val="00997195"/>
    <w:rsid w:val="009A0574"/>
    <w:rsid w:val="009A1077"/>
    <w:rsid w:val="009A146C"/>
    <w:rsid w:val="009A176F"/>
    <w:rsid w:val="009A1FFB"/>
    <w:rsid w:val="009A2661"/>
    <w:rsid w:val="009A283D"/>
    <w:rsid w:val="009A34AE"/>
    <w:rsid w:val="009A374F"/>
    <w:rsid w:val="009A4825"/>
    <w:rsid w:val="009A5574"/>
    <w:rsid w:val="009A5728"/>
    <w:rsid w:val="009A5745"/>
    <w:rsid w:val="009A5F37"/>
    <w:rsid w:val="009A5FB8"/>
    <w:rsid w:val="009A714B"/>
    <w:rsid w:val="009A71D7"/>
    <w:rsid w:val="009A7EE7"/>
    <w:rsid w:val="009B011F"/>
    <w:rsid w:val="009B07E5"/>
    <w:rsid w:val="009B1520"/>
    <w:rsid w:val="009B1530"/>
    <w:rsid w:val="009B1666"/>
    <w:rsid w:val="009B21A8"/>
    <w:rsid w:val="009B21CE"/>
    <w:rsid w:val="009B22D6"/>
    <w:rsid w:val="009B2392"/>
    <w:rsid w:val="009B28B2"/>
    <w:rsid w:val="009B29F4"/>
    <w:rsid w:val="009B2B33"/>
    <w:rsid w:val="009B319C"/>
    <w:rsid w:val="009B31FB"/>
    <w:rsid w:val="009B341A"/>
    <w:rsid w:val="009B3437"/>
    <w:rsid w:val="009B3547"/>
    <w:rsid w:val="009B36B6"/>
    <w:rsid w:val="009B4928"/>
    <w:rsid w:val="009B4AF4"/>
    <w:rsid w:val="009B54BC"/>
    <w:rsid w:val="009B55FD"/>
    <w:rsid w:val="009B5A4E"/>
    <w:rsid w:val="009B5AEC"/>
    <w:rsid w:val="009B5B87"/>
    <w:rsid w:val="009B5D93"/>
    <w:rsid w:val="009B67DA"/>
    <w:rsid w:val="009B6952"/>
    <w:rsid w:val="009B6AE8"/>
    <w:rsid w:val="009B6BCA"/>
    <w:rsid w:val="009B6F7B"/>
    <w:rsid w:val="009B740B"/>
    <w:rsid w:val="009B7A6B"/>
    <w:rsid w:val="009B7E4B"/>
    <w:rsid w:val="009C0868"/>
    <w:rsid w:val="009C08A2"/>
    <w:rsid w:val="009C0A96"/>
    <w:rsid w:val="009C165B"/>
    <w:rsid w:val="009C1A2A"/>
    <w:rsid w:val="009C1DC1"/>
    <w:rsid w:val="009C28E3"/>
    <w:rsid w:val="009C295C"/>
    <w:rsid w:val="009C328D"/>
    <w:rsid w:val="009C3B9C"/>
    <w:rsid w:val="009C3DFB"/>
    <w:rsid w:val="009C3E8D"/>
    <w:rsid w:val="009C4633"/>
    <w:rsid w:val="009C61E8"/>
    <w:rsid w:val="009C6561"/>
    <w:rsid w:val="009C662D"/>
    <w:rsid w:val="009C6672"/>
    <w:rsid w:val="009C6995"/>
    <w:rsid w:val="009C6AAE"/>
    <w:rsid w:val="009C6BF2"/>
    <w:rsid w:val="009C6C53"/>
    <w:rsid w:val="009C7C10"/>
    <w:rsid w:val="009C7F2B"/>
    <w:rsid w:val="009D01D4"/>
    <w:rsid w:val="009D048F"/>
    <w:rsid w:val="009D05D5"/>
    <w:rsid w:val="009D05F7"/>
    <w:rsid w:val="009D23FA"/>
    <w:rsid w:val="009D2EBF"/>
    <w:rsid w:val="009D2EEA"/>
    <w:rsid w:val="009D3D4D"/>
    <w:rsid w:val="009D451A"/>
    <w:rsid w:val="009D4B10"/>
    <w:rsid w:val="009D5669"/>
    <w:rsid w:val="009D63E9"/>
    <w:rsid w:val="009D68D0"/>
    <w:rsid w:val="009D70B2"/>
    <w:rsid w:val="009D7631"/>
    <w:rsid w:val="009D78B1"/>
    <w:rsid w:val="009D799D"/>
    <w:rsid w:val="009D7F43"/>
    <w:rsid w:val="009E029D"/>
    <w:rsid w:val="009E0B4D"/>
    <w:rsid w:val="009E0B7E"/>
    <w:rsid w:val="009E13E1"/>
    <w:rsid w:val="009E1499"/>
    <w:rsid w:val="009E2280"/>
    <w:rsid w:val="009E2947"/>
    <w:rsid w:val="009E2F47"/>
    <w:rsid w:val="009E340D"/>
    <w:rsid w:val="009E37EC"/>
    <w:rsid w:val="009E392F"/>
    <w:rsid w:val="009E4202"/>
    <w:rsid w:val="009E45C3"/>
    <w:rsid w:val="009E4964"/>
    <w:rsid w:val="009E523D"/>
    <w:rsid w:val="009E5D3B"/>
    <w:rsid w:val="009E62D6"/>
    <w:rsid w:val="009E71F4"/>
    <w:rsid w:val="009E7553"/>
    <w:rsid w:val="009E789F"/>
    <w:rsid w:val="009E7B5A"/>
    <w:rsid w:val="009E7E43"/>
    <w:rsid w:val="009E7E94"/>
    <w:rsid w:val="009F00F6"/>
    <w:rsid w:val="009F02C9"/>
    <w:rsid w:val="009F0935"/>
    <w:rsid w:val="009F09E7"/>
    <w:rsid w:val="009F0ACA"/>
    <w:rsid w:val="009F0CAD"/>
    <w:rsid w:val="009F1870"/>
    <w:rsid w:val="009F1C64"/>
    <w:rsid w:val="009F206A"/>
    <w:rsid w:val="009F2931"/>
    <w:rsid w:val="009F2A09"/>
    <w:rsid w:val="009F2DAE"/>
    <w:rsid w:val="009F34C1"/>
    <w:rsid w:val="009F36DD"/>
    <w:rsid w:val="009F379B"/>
    <w:rsid w:val="009F3E9A"/>
    <w:rsid w:val="009F5990"/>
    <w:rsid w:val="009F5CA9"/>
    <w:rsid w:val="009F6155"/>
    <w:rsid w:val="009F61EC"/>
    <w:rsid w:val="009F7059"/>
    <w:rsid w:val="009F7090"/>
    <w:rsid w:val="009F748F"/>
    <w:rsid w:val="009F77E3"/>
    <w:rsid w:val="00A00040"/>
    <w:rsid w:val="00A00369"/>
    <w:rsid w:val="00A00553"/>
    <w:rsid w:val="00A0107A"/>
    <w:rsid w:val="00A01A17"/>
    <w:rsid w:val="00A01ACA"/>
    <w:rsid w:val="00A02656"/>
    <w:rsid w:val="00A033DA"/>
    <w:rsid w:val="00A03740"/>
    <w:rsid w:val="00A038E4"/>
    <w:rsid w:val="00A0413C"/>
    <w:rsid w:val="00A048A5"/>
    <w:rsid w:val="00A04D66"/>
    <w:rsid w:val="00A05126"/>
    <w:rsid w:val="00A05BC0"/>
    <w:rsid w:val="00A05EEB"/>
    <w:rsid w:val="00A06681"/>
    <w:rsid w:val="00A0672F"/>
    <w:rsid w:val="00A06E47"/>
    <w:rsid w:val="00A06F5D"/>
    <w:rsid w:val="00A07176"/>
    <w:rsid w:val="00A07ADA"/>
    <w:rsid w:val="00A106A7"/>
    <w:rsid w:val="00A109AB"/>
    <w:rsid w:val="00A1130C"/>
    <w:rsid w:val="00A11502"/>
    <w:rsid w:val="00A116E7"/>
    <w:rsid w:val="00A117B1"/>
    <w:rsid w:val="00A11918"/>
    <w:rsid w:val="00A1251E"/>
    <w:rsid w:val="00A1268D"/>
    <w:rsid w:val="00A12C72"/>
    <w:rsid w:val="00A12D3B"/>
    <w:rsid w:val="00A12D7D"/>
    <w:rsid w:val="00A132D9"/>
    <w:rsid w:val="00A137C6"/>
    <w:rsid w:val="00A13E19"/>
    <w:rsid w:val="00A147C8"/>
    <w:rsid w:val="00A14E28"/>
    <w:rsid w:val="00A150B0"/>
    <w:rsid w:val="00A15537"/>
    <w:rsid w:val="00A15643"/>
    <w:rsid w:val="00A15706"/>
    <w:rsid w:val="00A15806"/>
    <w:rsid w:val="00A15C10"/>
    <w:rsid w:val="00A15D17"/>
    <w:rsid w:val="00A15E86"/>
    <w:rsid w:val="00A16195"/>
    <w:rsid w:val="00A16254"/>
    <w:rsid w:val="00A168CF"/>
    <w:rsid w:val="00A168EE"/>
    <w:rsid w:val="00A16968"/>
    <w:rsid w:val="00A169DE"/>
    <w:rsid w:val="00A16EE1"/>
    <w:rsid w:val="00A17859"/>
    <w:rsid w:val="00A1797B"/>
    <w:rsid w:val="00A204C2"/>
    <w:rsid w:val="00A20E0B"/>
    <w:rsid w:val="00A216C0"/>
    <w:rsid w:val="00A21DDB"/>
    <w:rsid w:val="00A22573"/>
    <w:rsid w:val="00A232D3"/>
    <w:rsid w:val="00A2332B"/>
    <w:rsid w:val="00A23597"/>
    <w:rsid w:val="00A2390A"/>
    <w:rsid w:val="00A23A9F"/>
    <w:rsid w:val="00A24755"/>
    <w:rsid w:val="00A256A0"/>
    <w:rsid w:val="00A258B1"/>
    <w:rsid w:val="00A263B3"/>
    <w:rsid w:val="00A269F8"/>
    <w:rsid w:val="00A26C3C"/>
    <w:rsid w:val="00A26DF9"/>
    <w:rsid w:val="00A26F87"/>
    <w:rsid w:val="00A2720C"/>
    <w:rsid w:val="00A27627"/>
    <w:rsid w:val="00A3030E"/>
    <w:rsid w:val="00A30711"/>
    <w:rsid w:val="00A308CA"/>
    <w:rsid w:val="00A30DF4"/>
    <w:rsid w:val="00A31746"/>
    <w:rsid w:val="00A318DC"/>
    <w:rsid w:val="00A31B11"/>
    <w:rsid w:val="00A31BF1"/>
    <w:rsid w:val="00A31DA3"/>
    <w:rsid w:val="00A31E5A"/>
    <w:rsid w:val="00A31F53"/>
    <w:rsid w:val="00A32FD1"/>
    <w:rsid w:val="00A331D0"/>
    <w:rsid w:val="00A339A5"/>
    <w:rsid w:val="00A34686"/>
    <w:rsid w:val="00A34795"/>
    <w:rsid w:val="00A351D3"/>
    <w:rsid w:val="00A35747"/>
    <w:rsid w:val="00A35CCD"/>
    <w:rsid w:val="00A36796"/>
    <w:rsid w:val="00A36AEB"/>
    <w:rsid w:val="00A36DA2"/>
    <w:rsid w:val="00A371F4"/>
    <w:rsid w:val="00A37614"/>
    <w:rsid w:val="00A3781B"/>
    <w:rsid w:val="00A37822"/>
    <w:rsid w:val="00A37D2F"/>
    <w:rsid w:val="00A41580"/>
    <w:rsid w:val="00A41B8D"/>
    <w:rsid w:val="00A41C44"/>
    <w:rsid w:val="00A421FF"/>
    <w:rsid w:val="00A4248C"/>
    <w:rsid w:val="00A4280C"/>
    <w:rsid w:val="00A42A62"/>
    <w:rsid w:val="00A43264"/>
    <w:rsid w:val="00A43658"/>
    <w:rsid w:val="00A436B4"/>
    <w:rsid w:val="00A43983"/>
    <w:rsid w:val="00A43AAD"/>
    <w:rsid w:val="00A44042"/>
    <w:rsid w:val="00A44D3D"/>
    <w:rsid w:val="00A44ECA"/>
    <w:rsid w:val="00A459E0"/>
    <w:rsid w:val="00A46060"/>
    <w:rsid w:val="00A462B9"/>
    <w:rsid w:val="00A465A3"/>
    <w:rsid w:val="00A46607"/>
    <w:rsid w:val="00A47331"/>
    <w:rsid w:val="00A475C8"/>
    <w:rsid w:val="00A478A7"/>
    <w:rsid w:val="00A47954"/>
    <w:rsid w:val="00A47D8B"/>
    <w:rsid w:val="00A50228"/>
    <w:rsid w:val="00A50A95"/>
    <w:rsid w:val="00A513D6"/>
    <w:rsid w:val="00A5144F"/>
    <w:rsid w:val="00A5166B"/>
    <w:rsid w:val="00A5234D"/>
    <w:rsid w:val="00A524D1"/>
    <w:rsid w:val="00A5279F"/>
    <w:rsid w:val="00A52D39"/>
    <w:rsid w:val="00A5319B"/>
    <w:rsid w:val="00A536EF"/>
    <w:rsid w:val="00A53DB8"/>
    <w:rsid w:val="00A5407C"/>
    <w:rsid w:val="00A5427D"/>
    <w:rsid w:val="00A5449D"/>
    <w:rsid w:val="00A54676"/>
    <w:rsid w:val="00A5489C"/>
    <w:rsid w:val="00A54924"/>
    <w:rsid w:val="00A54B44"/>
    <w:rsid w:val="00A54C44"/>
    <w:rsid w:val="00A54F5D"/>
    <w:rsid w:val="00A5548F"/>
    <w:rsid w:val="00A5550C"/>
    <w:rsid w:val="00A5558C"/>
    <w:rsid w:val="00A55637"/>
    <w:rsid w:val="00A5576D"/>
    <w:rsid w:val="00A5589B"/>
    <w:rsid w:val="00A561EF"/>
    <w:rsid w:val="00A56C36"/>
    <w:rsid w:val="00A5726A"/>
    <w:rsid w:val="00A572BB"/>
    <w:rsid w:val="00A5778D"/>
    <w:rsid w:val="00A577A9"/>
    <w:rsid w:val="00A60610"/>
    <w:rsid w:val="00A60931"/>
    <w:rsid w:val="00A60BD6"/>
    <w:rsid w:val="00A6166F"/>
    <w:rsid w:val="00A61A39"/>
    <w:rsid w:val="00A61C28"/>
    <w:rsid w:val="00A6200A"/>
    <w:rsid w:val="00A6203A"/>
    <w:rsid w:val="00A6250B"/>
    <w:rsid w:val="00A6277F"/>
    <w:rsid w:val="00A63485"/>
    <w:rsid w:val="00A634FF"/>
    <w:rsid w:val="00A635AE"/>
    <w:rsid w:val="00A63939"/>
    <w:rsid w:val="00A63ACC"/>
    <w:rsid w:val="00A63EE5"/>
    <w:rsid w:val="00A64F6E"/>
    <w:rsid w:val="00A64F97"/>
    <w:rsid w:val="00A6552D"/>
    <w:rsid w:val="00A655CA"/>
    <w:rsid w:val="00A65710"/>
    <w:rsid w:val="00A65AB9"/>
    <w:rsid w:val="00A6624C"/>
    <w:rsid w:val="00A66729"/>
    <w:rsid w:val="00A66CBA"/>
    <w:rsid w:val="00A66F7F"/>
    <w:rsid w:val="00A6724F"/>
    <w:rsid w:val="00A67578"/>
    <w:rsid w:val="00A67830"/>
    <w:rsid w:val="00A67B33"/>
    <w:rsid w:val="00A67CB4"/>
    <w:rsid w:val="00A7016D"/>
    <w:rsid w:val="00A701CC"/>
    <w:rsid w:val="00A703D7"/>
    <w:rsid w:val="00A706C7"/>
    <w:rsid w:val="00A707EC"/>
    <w:rsid w:val="00A70D31"/>
    <w:rsid w:val="00A70D38"/>
    <w:rsid w:val="00A70F17"/>
    <w:rsid w:val="00A70F5C"/>
    <w:rsid w:val="00A7123A"/>
    <w:rsid w:val="00A71740"/>
    <w:rsid w:val="00A71771"/>
    <w:rsid w:val="00A7188A"/>
    <w:rsid w:val="00A71D98"/>
    <w:rsid w:val="00A721C4"/>
    <w:rsid w:val="00A725AB"/>
    <w:rsid w:val="00A7271B"/>
    <w:rsid w:val="00A72818"/>
    <w:rsid w:val="00A7348F"/>
    <w:rsid w:val="00A734DB"/>
    <w:rsid w:val="00A739B5"/>
    <w:rsid w:val="00A74000"/>
    <w:rsid w:val="00A74779"/>
    <w:rsid w:val="00A74F09"/>
    <w:rsid w:val="00A7504B"/>
    <w:rsid w:val="00A754AE"/>
    <w:rsid w:val="00A758D5"/>
    <w:rsid w:val="00A75D84"/>
    <w:rsid w:val="00A760CB"/>
    <w:rsid w:val="00A76747"/>
    <w:rsid w:val="00A7753A"/>
    <w:rsid w:val="00A77981"/>
    <w:rsid w:val="00A77FBB"/>
    <w:rsid w:val="00A77FE0"/>
    <w:rsid w:val="00A803CD"/>
    <w:rsid w:val="00A80AED"/>
    <w:rsid w:val="00A81206"/>
    <w:rsid w:val="00A8136A"/>
    <w:rsid w:val="00A8178E"/>
    <w:rsid w:val="00A81A67"/>
    <w:rsid w:val="00A81F65"/>
    <w:rsid w:val="00A828EC"/>
    <w:rsid w:val="00A82B64"/>
    <w:rsid w:val="00A82ECF"/>
    <w:rsid w:val="00A836AB"/>
    <w:rsid w:val="00A83878"/>
    <w:rsid w:val="00A83F2C"/>
    <w:rsid w:val="00A85517"/>
    <w:rsid w:val="00A85585"/>
    <w:rsid w:val="00A85E9D"/>
    <w:rsid w:val="00A85F21"/>
    <w:rsid w:val="00A866EB"/>
    <w:rsid w:val="00A86741"/>
    <w:rsid w:val="00A86E88"/>
    <w:rsid w:val="00A86F9B"/>
    <w:rsid w:val="00A87183"/>
    <w:rsid w:val="00A871C2"/>
    <w:rsid w:val="00A904F5"/>
    <w:rsid w:val="00A9074A"/>
    <w:rsid w:val="00A90B2D"/>
    <w:rsid w:val="00A91093"/>
    <w:rsid w:val="00A9152B"/>
    <w:rsid w:val="00A91665"/>
    <w:rsid w:val="00A91F65"/>
    <w:rsid w:val="00A92012"/>
    <w:rsid w:val="00A92259"/>
    <w:rsid w:val="00A92321"/>
    <w:rsid w:val="00A929E8"/>
    <w:rsid w:val="00A933D3"/>
    <w:rsid w:val="00A936B6"/>
    <w:rsid w:val="00A94670"/>
    <w:rsid w:val="00A9476A"/>
    <w:rsid w:val="00A94A2D"/>
    <w:rsid w:val="00A94D72"/>
    <w:rsid w:val="00A95404"/>
    <w:rsid w:val="00A96193"/>
    <w:rsid w:val="00A9662C"/>
    <w:rsid w:val="00A9665D"/>
    <w:rsid w:val="00A9679D"/>
    <w:rsid w:val="00A96A8D"/>
    <w:rsid w:val="00A970DD"/>
    <w:rsid w:val="00A97405"/>
    <w:rsid w:val="00A9781B"/>
    <w:rsid w:val="00A97837"/>
    <w:rsid w:val="00A97A78"/>
    <w:rsid w:val="00AA0145"/>
    <w:rsid w:val="00AA0190"/>
    <w:rsid w:val="00AA05B2"/>
    <w:rsid w:val="00AA09F1"/>
    <w:rsid w:val="00AA0AA9"/>
    <w:rsid w:val="00AA0D55"/>
    <w:rsid w:val="00AA13F5"/>
    <w:rsid w:val="00AA1EC1"/>
    <w:rsid w:val="00AA251E"/>
    <w:rsid w:val="00AA292F"/>
    <w:rsid w:val="00AA390D"/>
    <w:rsid w:val="00AA4364"/>
    <w:rsid w:val="00AA4494"/>
    <w:rsid w:val="00AA44D5"/>
    <w:rsid w:val="00AA459D"/>
    <w:rsid w:val="00AA477A"/>
    <w:rsid w:val="00AA48F6"/>
    <w:rsid w:val="00AA4B87"/>
    <w:rsid w:val="00AA4C7B"/>
    <w:rsid w:val="00AA4FDA"/>
    <w:rsid w:val="00AA5341"/>
    <w:rsid w:val="00AA5DB2"/>
    <w:rsid w:val="00AA5FBA"/>
    <w:rsid w:val="00AA6C6B"/>
    <w:rsid w:val="00AA6E91"/>
    <w:rsid w:val="00AA71F4"/>
    <w:rsid w:val="00AB0957"/>
    <w:rsid w:val="00AB0C2A"/>
    <w:rsid w:val="00AB0CF2"/>
    <w:rsid w:val="00AB0DDF"/>
    <w:rsid w:val="00AB1420"/>
    <w:rsid w:val="00AB1778"/>
    <w:rsid w:val="00AB1A1A"/>
    <w:rsid w:val="00AB1ABD"/>
    <w:rsid w:val="00AB1BA2"/>
    <w:rsid w:val="00AB1F76"/>
    <w:rsid w:val="00AB22ED"/>
    <w:rsid w:val="00AB27C9"/>
    <w:rsid w:val="00AB29D4"/>
    <w:rsid w:val="00AB2A7C"/>
    <w:rsid w:val="00AB2C95"/>
    <w:rsid w:val="00AB3F94"/>
    <w:rsid w:val="00AB4574"/>
    <w:rsid w:val="00AB4945"/>
    <w:rsid w:val="00AB547F"/>
    <w:rsid w:val="00AB603C"/>
    <w:rsid w:val="00AB664F"/>
    <w:rsid w:val="00AB68F1"/>
    <w:rsid w:val="00AB6B5A"/>
    <w:rsid w:val="00AB7092"/>
    <w:rsid w:val="00AB73AA"/>
    <w:rsid w:val="00AB7E98"/>
    <w:rsid w:val="00AC087C"/>
    <w:rsid w:val="00AC0A9C"/>
    <w:rsid w:val="00AC0C65"/>
    <w:rsid w:val="00AC1091"/>
    <w:rsid w:val="00AC112A"/>
    <w:rsid w:val="00AC15AF"/>
    <w:rsid w:val="00AC1F7C"/>
    <w:rsid w:val="00AC230E"/>
    <w:rsid w:val="00AC276B"/>
    <w:rsid w:val="00AC326B"/>
    <w:rsid w:val="00AC3BB7"/>
    <w:rsid w:val="00AC3BE0"/>
    <w:rsid w:val="00AC3EA5"/>
    <w:rsid w:val="00AC4374"/>
    <w:rsid w:val="00AC46D9"/>
    <w:rsid w:val="00AC51E9"/>
    <w:rsid w:val="00AC63DE"/>
    <w:rsid w:val="00AC66A2"/>
    <w:rsid w:val="00AC710F"/>
    <w:rsid w:val="00AC717A"/>
    <w:rsid w:val="00AC7490"/>
    <w:rsid w:val="00AD0B37"/>
    <w:rsid w:val="00AD0EAB"/>
    <w:rsid w:val="00AD1321"/>
    <w:rsid w:val="00AD205E"/>
    <w:rsid w:val="00AD2063"/>
    <w:rsid w:val="00AD2530"/>
    <w:rsid w:val="00AD26A9"/>
    <w:rsid w:val="00AD33E4"/>
    <w:rsid w:val="00AD3CB9"/>
    <w:rsid w:val="00AD3DBA"/>
    <w:rsid w:val="00AD3EE6"/>
    <w:rsid w:val="00AD40B4"/>
    <w:rsid w:val="00AD444D"/>
    <w:rsid w:val="00AD4615"/>
    <w:rsid w:val="00AD4799"/>
    <w:rsid w:val="00AD4EA9"/>
    <w:rsid w:val="00AD50D8"/>
    <w:rsid w:val="00AD5C3B"/>
    <w:rsid w:val="00AD5F5C"/>
    <w:rsid w:val="00AD63CC"/>
    <w:rsid w:val="00AD6B09"/>
    <w:rsid w:val="00AD7B23"/>
    <w:rsid w:val="00AD7D7D"/>
    <w:rsid w:val="00AD7F0D"/>
    <w:rsid w:val="00AE040A"/>
    <w:rsid w:val="00AE0463"/>
    <w:rsid w:val="00AE0614"/>
    <w:rsid w:val="00AE06AE"/>
    <w:rsid w:val="00AE06C7"/>
    <w:rsid w:val="00AE0E32"/>
    <w:rsid w:val="00AE0F30"/>
    <w:rsid w:val="00AE0F7A"/>
    <w:rsid w:val="00AE11FF"/>
    <w:rsid w:val="00AE17FA"/>
    <w:rsid w:val="00AE24B0"/>
    <w:rsid w:val="00AE2DD4"/>
    <w:rsid w:val="00AE364E"/>
    <w:rsid w:val="00AE36A9"/>
    <w:rsid w:val="00AE3749"/>
    <w:rsid w:val="00AE378C"/>
    <w:rsid w:val="00AE3C8B"/>
    <w:rsid w:val="00AE44AC"/>
    <w:rsid w:val="00AE5675"/>
    <w:rsid w:val="00AE64CD"/>
    <w:rsid w:val="00AE6713"/>
    <w:rsid w:val="00AE6D2C"/>
    <w:rsid w:val="00AE7416"/>
    <w:rsid w:val="00AE75D0"/>
    <w:rsid w:val="00AE7A67"/>
    <w:rsid w:val="00AE7C40"/>
    <w:rsid w:val="00AE7C83"/>
    <w:rsid w:val="00AF0590"/>
    <w:rsid w:val="00AF08A9"/>
    <w:rsid w:val="00AF1BEA"/>
    <w:rsid w:val="00AF1F38"/>
    <w:rsid w:val="00AF1FFC"/>
    <w:rsid w:val="00AF272E"/>
    <w:rsid w:val="00AF33F0"/>
    <w:rsid w:val="00AF3412"/>
    <w:rsid w:val="00AF3AA5"/>
    <w:rsid w:val="00AF42D2"/>
    <w:rsid w:val="00AF4CA0"/>
    <w:rsid w:val="00AF51FC"/>
    <w:rsid w:val="00AF5254"/>
    <w:rsid w:val="00AF66CC"/>
    <w:rsid w:val="00AF6E28"/>
    <w:rsid w:val="00AF73D9"/>
    <w:rsid w:val="00B008BD"/>
    <w:rsid w:val="00B00D50"/>
    <w:rsid w:val="00B012F1"/>
    <w:rsid w:val="00B01C32"/>
    <w:rsid w:val="00B023A8"/>
    <w:rsid w:val="00B0318F"/>
    <w:rsid w:val="00B03995"/>
    <w:rsid w:val="00B03A83"/>
    <w:rsid w:val="00B04121"/>
    <w:rsid w:val="00B0456A"/>
    <w:rsid w:val="00B04978"/>
    <w:rsid w:val="00B04D0B"/>
    <w:rsid w:val="00B054BE"/>
    <w:rsid w:val="00B05B8A"/>
    <w:rsid w:val="00B05E50"/>
    <w:rsid w:val="00B06347"/>
    <w:rsid w:val="00B06E48"/>
    <w:rsid w:val="00B072E5"/>
    <w:rsid w:val="00B07380"/>
    <w:rsid w:val="00B07891"/>
    <w:rsid w:val="00B07EB1"/>
    <w:rsid w:val="00B1066E"/>
    <w:rsid w:val="00B10721"/>
    <w:rsid w:val="00B1087B"/>
    <w:rsid w:val="00B1090D"/>
    <w:rsid w:val="00B10A83"/>
    <w:rsid w:val="00B10DF8"/>
    <w:rsid w:val="00B10F17"/>
    <w:rsid w:val="00B10F74"/>
    <w:rsid w:val="00B116E6"/>
    <w:rsid w:val="00B11B09"/>
    <w:rsid w:val="00B12768"/>
    <w:rsid w:val="00B1445A"/>
    <w:rsid w:val="00B145A7"/>
    <w:rsid w:val="00B15441"/>
    <w:rsid w:val="00B1701A"/>
    <w:rsid w:val="00B170D9"/>
    <w:rsid w:val="00B17392"/>
    <w:rsid w:val="00B174A4"/>
    <w:rsid w:val="00B17529"/>
    <w:rsid w:val="00B203CA"/>
    <w:rsid w:val="00B209BE"/>
    <w:rsid w:val="00B20C46"/>
    <w:rsid w:val="00B210B9"/>
    <w:rsid w:val="00B2166A"/>
    <w:rsid w:val="00B2169E"/>
    <w:rsid w:val="00B21B07"/>
    <w:rsid w:val="00B21E1C"/>
    <w:rsid w:val="00B2270B"/>
    <w:rsid w:val="00B22C7E"/>
    <w:rsid w:val="00B22FC0"/>
    <w:rsid w:val="00B23023"/>
    <w:rsid w:val="00B235AE"/>
    <w:rsid w:val="00B23AC1"/>
    <w:rsid w:val="00B23F96"/>
    <w:rsid w:val="00B2467D"/>
    <w:rsid w:val="00B248F5"/>
    <w:rsid w:val="00B24918"/>
    <w:rsid w:val="00B24CD9"/>
    <w:rsid w:val="00B255DC"/>
    <w:rsid w:val="00B25B23"/>
    <w:rsid w:val="00B25CE1"/>
    <w:rsid w:val="00B2666C"/>
    <w:rsid w:val="00B26757"/>
    <w:rsid w:val="00B267DB"/>
    <w:rsid w:val="00B26C7B"/>
    <w:rsid w:val="00B27321"/>
    <w:rsid w:val="00B27521"/>
    <w:rsid w:val="00B27BBA"/>
    <w:rsid w:val="00B27C42"/>
    <w:rsid w:val="00B301F4"/>
    <w:rsid w:val="00B30600"/>
    <w:rsid w:val="00B30B18"/>
    <w:rsid w:val="00B30D75"/>
    <w:rsid w:val="00B311DA"/>
    <w:rsid w:val="00B31F1B"/>
    <w:rsid w:val="00B320A5"/>
    <w:rsid w:val="00B325DE"/>
    <w:rsid w:val="00B33ACE"/>
    <w:rsid w:val="00B350A6"/>
    <w:rsid w:val="00B35481"/>
    <w:rsid w:val="00B35626"/>
    <w:rsid w:val="00B35858"/>
    <w:rsid w:val="00B35B0C"/>
    <w:rsid w:val="00B35B10"/>
    <w:rsid w:val="00B35CD5"/>
    <w:rsid w:val="00B363A5"/>
    <w:rsid w:val="00B367D5"/>
    <w:rsid w:val="00B369C8"/>
    <w:rsid w:val="00B3716A"/>
    <w:rsid w:val="00B37B79"/>
    <w:rsid w:val="00B40226"/>
    <w:rsid w:val="00B402D9"/>
    <w:rsid w:val="00B40AE9"/>
    <w:rsid w:val="00B40BC8"/>
    <w:rsid w:val="00B414F1"/>
    <w:rsid w:val="00B41EF4"/>
    <w:rsid w:val="00B429F8"/>
    <w:rsid w:val="00B42BA1"/>
    <w:rsid w:val="00B42FAD"/>
    <w:rsid w:val="00B43218"/>
    <w:rsid w:val="00B43731"/>
    <w:rsid w:val="00B43870"/>
    <w:rsid w:val="00B43AAE"/>
    <w:rsid w:val="00B43DCF"/>
    <w:rsid w:val="00B44425"/>
    <w:rsid w:val="00B44E27"/>
    <w:rsid w:val="00B45036"/>
    <w:rsid w:val="00B45166"/>
    <w:rsid w:val="00B4544A"/>
    <w:rsid w:val="00B45D9D"/>
    <w:rsid w:val="00B4607F"/>
    <w:rsid w:val="00B4634F"/>
    <w:rsid w:val="00B463A8"/>
    <w:rsid w:val="00B4670A"/>
    <w:rsid w:val="00B47890"/>
    <w:rsid w:val="00B47A31"/>
    <w:rsid w:val="00B47CFE"/>
    <w:rsid w:val="00B50058"/>
    <w:rsid w:val="00B509D2"/>
    <w:rsid w:val="00B50A7D"/>
    <w:rsid w:val="00B511E1"/>
    <w:rsid w:val="00B523FD"/>
    <w:rsid w:val="00B524CC"/>
    <w:rsid w:val="00B52541"/>
    <w:rsid w:val="00B527AD"/>
    <w:rsid w:val="00B52EBC"/>
    <w:rsid w:val="00B530F1"/>
    <w:rsid w:val="00B53668"/>
    <w:rsid w:val="00B53B75"/>
    <w:rsid w:val="00B53D9E"/>
    <w:rsid w:val="00B54606"/>
    <w:rsid w:val="00B54664"/>
    <w:rsid w:val="00B5474C"/>
    <w:rsid w:val="00B547ED"/>
    <w:rsid w:val="00B55426"/>
    <w:rsid w:val="00B557A3"/>
    <w:rsid w:val="00B55B90"/>
    <w:rsid w:val="00B56335"/>
    <w:rsid w:val="00B56CEB"/>
    <w:rsid w:val="00B56D51"/>
    <w:rsid w:val="00B57230"/>
    <w:rsid w:val="00B57790"/>
    <w:rsid w:val="00B6041D"/>
    <w:rsid w:val="00B60EB0"/>
    <w:rsid w:val="00B618D4"/>
    <w:rsid w:val="00B61C9B"/>
    <w:rsid w:val="00B61CE3"/>
    <w:rsid w:val="00B6207A"/>
    <w:rsid w:val="00B6208D"/>
    <w:rsid w:val="00B620F9"/>
    <w:rsid w:val="00B628C7"/>
    <w:rsid w:val="00B62D75"/>
    <w:rsid w:val="00B62F19"/>
    <w:rsid w:val="00B64693"/>
    <w:rsid w:val="00B65CFD"/>
    <w:rsid w:val="00B669AB"/>
    <w:rsid w:val="00B66F1F"/>
    <w:rsid w:val="00B6707B"/>
    <w:rsid w:val="00B675A7"/>
    <w:rsid w:val="00B67797"/>
    <w:rsid w:val="00B677F4"/>
    <w:rsid w:val="00B67950"/>
    <w:rsid w:val="00B67DFA"/>
    <w:rsid w:val="00B67F42"/>
    <w:rsid w:val="00B7013D"/>
    <w:rsid w:val="00B7015C"/>
    <w:rsid w:val="00B703C6"/>
    <w:rsid w:val="00B70552"/>
    <w:rsid w:val="00B70DF3"/>
    <w:rsid w:val="00B70FF5"/>
    <w:rsid w:val="00B71155"/>
    <w:rsid w:val="00B71513"/>
    <w:rsid w:val="00B7172E"/>
    <w:rsid w:val="00B727DD"/>
    <w:rsid w:val="00B7368C"/>
    <w:rsid w:val="00B73A0E"/>
    <w:rsid w:val="00B744B5"/>
    <w:rsid w:val="00B7465D"/>
    <w:rsid w:val="00B748FF"/>
    <w:rsid w:val="00B74C45"/>
    <w:rsid w:val="00B7532D"/>
    <w:rsid w:val="00B75431"/>
    <w:rsid w:val="00B75C9E"/>
    <w:rsid w:val="00B75FB7"/>
    <w:rsid w:val="00B7699B"/>
    <w:rsid w:val="00B76E77"/>
    <w:rsid w:val="00B76E7B"/>
    <w:rsid w:val="00B76FAC"/>
    <w:rsid w:val="00B771D8"/>
    <w:rsid w:val="00B804A4"/>
    <w:rsid w:val="00B80EEB"/>
    <w:rsid w:val="00B81539"/>
    <w:rsid w:val="00B81663"/>
    <w:rsid w:val="00B82BBF"/>
    <w:rsid w:val="00B82F93"/>
    <w:rsid w:val="00B83214"/>
    <w:rsid w:val="00B832DE"/>
    <w:rsid w:val="00B83A2A"/>
    <w:rsid w:val="00B84990"/>
    <w:rsid w:val="00B8523F"/>
    <w:rsid w:val="00B856E2"/>
    <w:rsid w:val="00B85E63"/>
    <w:rsid w:val="00B865BF"/>
    <w:rsid w:val="00B877C3"/>
    <w:rsid w:val="00B878DA"/>
    <w:rsid w:val="00B87C8B"/>
    <w:rsid w:val="00B904B7"/>
    <w:rsid w:val="00B9054A"/>
    <w:rsid w:val="00B905EC"/>
    <w:rsid w:val="00B90798"/>
    <w:rsid w:val="00B90C67"/>
    <w:rsid w:val="00B9173B"/>
    <w:rsid w:val="00B926DA"/>
    <w:rsid w:val="00B9384E"/>
    <w:rsid w:val="00B93DB8"/>
    <w:rsid w:val="00B942B2"/>
    <w:rsid w:val="00B94C91"/>
    <w:rsid w:val="00B954E3"/>
    <w:rsid w:val="00B95875"/>
    <w:rsid w:val="00B95B88"/>
    <w:rsid w:val="00B95D55"/>
    <w:rsid w:val="00B9632F"/>
    <w:rsid w:val="00B96576"/>
    <w:rsid w:val="00B96599"/>
    <w:rsid w:val="00B972FF"/>
    <w:rsid w:val="00B97CD8"/>
    <w:rsid w:val="00BA0122"/>
    <w:rsid w:val="00BA0378"/>
    <w:rsid w:val="00BA0AC6"/>
    <w:rsid w:val="00BA17C0"/>
    <w:rsid w:val="00BA25E5"/>
    <w:rsid w:val="00BA27D4"/>
    <w:rsid w:val="00BA2BBE"/>
    <w:rsid w:val="00BA2DA1"/>
    <w:rsid w:val="00BA2DEB"/>
    <w:rsid w:val="00BA2ECC"/>
    <w:rsid w:val="00BA3236"/>
    <w:rsid w:val="00BA3420"/>
    <w:rsid w:val="00BA3819"/>
    <w:rsid w:val="00BA3C99"/>
    <w:rsid w:val="00BA44FB"/>
    <w:rsid w:val="00BA4757"/>
    <w:rsid w:val="00BA4CC6"/>
    <w:rsid w:val="00BA51B0"/>
    <w:rsid w:val="00BA5E16"/>
    <w:rsid w:val="00BA639A"/>
    <w:rsid w:val="00BA71EC"/>
    <w:rsid w:val="00BA74CB"/>
    <w:rsid w:val="00BA7A1E"/>
    <w:rsid w:val="00BA7BAA"/>
    <w:rsid w:val="00BB01CC"/>
    <w:rsid w:val="00BB0390"/>
    <w:rsid w:val="00BB040E"/>
    <w:rsid w:val="00BB09E7"/>
    <w:rsid w:val="00BB0BE0"/>
    <w:rsid w:val="00BB114B"/>
    <w:rsid w:val="00BB139E"/>
    <w:rsid w:val="00BB191A"/>
    <w:rsid w:val="00BB19BC"/>
    <w:rsid w:val="00BB1B2F"/>
    <w:rsid w:val="00BB1DC3"/>
    <w:rsid w:val="00BB2211"/>
    <w:rsid w:val="00BB22EC"/>
    <w:rsid w:val="00BB2808"/>
    <w:rsid w:val="00BB3729"/>
    <w:rsid w:val="00BB379F"/>
    <w:rsid w:val="00BB3B7C"/>
    <w:rsid w:val="00BB3CA4"/>
    <w:rsid w:val="00BB3DAF"/>
    <w:rsid w:val="00BB41F1"/>
    <w:rsid w:val="00BB469E"/>
    <w:rsid w:val="00BB488A"/>
    <w:rsid w:val="00BB4CA1"/>
    <w:rsid w:val="00BB4D5C"/>
    <w:rsid w:val="00BB5709"/>
    <w:rsid w:val="00BB5B62"/>
    <w:rsid w:val="00BB5CFC"/>
    <w:rsid w:val="00BB5FF1"/>
    <w:rsid w:val="00BB604A"/>
    <w:rsid w:val="00BB65D9"/>
    <w:rsid w:val="00BB69C0"/>
    <w:rsid w:val="00BB6D2F"/>
    <w:rsid w:val="00BB7D39"/>
    <w:rsid w:val="00BC0735"/>
    <w:rsid w:val="00BC0C9D"/>
    <w:rsid w:val="00BC0E60"/>
    <w:rsid w:val="00BC19A9"/>
    <w:rsid w:val="00BC1B12"/>
    <w:rsid w:val="00BC1FEF"/>
    <w:rsid w:val="00BC2266"/>
    <w:rsid w:val="00BC2A86"/>
    <w:rsid w:val="00BC2B05"/>
    <w:rsid w:val="00BC407A"/>
    <w:rsid w:val="00BC4C56"/>
    <w:rsid w:val="00BC51F7"/>
    <w:rsid w:val="00BC5663"/>
    <w:rsid w:val="00BC56F9"/>
    <w:rsid w:val="00BC5A7C"/>
    <w:rsid w:val="00BC5CDC"/>
    <w:rsid w:val="00BC615E"/>
    <w:rsid w:val="00BC631B"/>
    <w:rsid w:val="00BC6667"/>
    <w:rsid w:val="00BC6A0E"/>
    <w:rsid w:val="00BC6A12"/>
    <w:rsid w:val="00BC6B96"/>
    <w:rsid w:val="00BC712D"/>
    <w:rsid w:val="00BC73E3"/>
    <w:rsid w:val="00BC76D6"/>
    <w:rsid w:val="00BC78C2"/>
    <w:rsid w:val="00BC7C5C"/>
    <w:rsid w:val="00BC7E0F"/>
    <w:rsid w:val="00BC7E1E"/>
    <w:rsid w:val="00BD0077"/>
    <w:rsid w:val="00BD00E2"/>
    <w:rsid w:val="00BD01A0"/>
    <w:rsid w:val="00BD02CB"/>
    <w:rsid w:val="00BD06AB"/>
    <w:rsid w:val="00BD0B07"/>
    <w:rsid w:val="00BD1149"/>
    <w:rsid w:val="00BD15CF"/>
    <w:rsid w:val="00BD1D1A"/>
    <w:rsid w:val="00BD291A"/>
    <w:rsid w:val="00BD3773"/>
    <w:rsid w:val="00BD3934"/>
    <w:rsid w:val="00BD3FB3"/>
    <w:rsid w:val="00BD3FC0"/>
    <w:rsid w:val="00BD4810"/>
    <w:rsid w:val="00BD4C36"/>
    <w:rsid w:val="00BD555C"/>
    <w:rsid w:val="00BD5B7C"/>
    <w:rsid w:val="00BD6405"/>
    <w:rsid w:val="00BD7289"/>
    <w:rsid w:val="00BD7505"/>
    <w:rsid w:val="00BD77A5"/>
    <w:rsid w:val="00BD7BB3"/>
    <w:rsid w:val="00BE03B0"/>
    <w:rsid w:val="00BE04BB"/>
    <w:rsid w:val="00BE0696"/>
    <w:rsid w:val="00BE1C8F"/>
    <w:rsid w:val="00BE294C"/>
    <w:rsid w:val="00BE296E"/>
    <w:rsid w:val="00BE2D14"/>
    <w:rsid w:val="00BE2DDC"/>
    <w:rsid w:val="00BE30AD"/>
    <w:rsid w:val="00BE36F6"/>
    <w:rsid w:val="00BE370F"/>
    <w:rsid w:val="00BE38F8"/>
    <w:rsid w:val="00BE3CE3"/>
    <w:rsid w:val="00BE3D73"/>
    <w:rsid w:val="00BE4350"/>
    <w:rsid w:val="00BE4771"/>
    <w:rsid w:val="00BE4A16"/>
    <w:rsid w:val="00BE4BBA"/>
    <w:rsid w:val="00BE6094"/>
    <w:rsid w:val="00BE6677"/>
    <w:rsid w:val="00BE6B84"/>
    <w:rsid w:val="00BE705F"/>
    <w:rsid w:val="00BE70E0"/>
    <w:rsid w:val="00BF0174"/>
    <w:rsid w:val="00BF05CB"/>
    <w:rsid w:val="00BF05FA"/>
    <w:rsid w:val="00BF06E0"/>
    <w:rsid w:val="00BF0944"/>
    <w:rsid w:val="00BF0D80"/>
    <w:rsid w:val="00BF14CF"/>
    <w:rsid w:val="00BF20B8"/>
    <w:rsid w:val="00BF229B"/>
    <w:rsid w:val="00BF2301"/>
    <w:rsid w:val="00BF26EB"/>
    <w:rsid w:val="00BF2E1E"/>
    <w:rsid w:val="00BF2F9D"/>
    <w:rsid w:val="00BF3217"/>
    <w:rsid w:val="00BF3442"/>
    <w:rsid w:val="00BF34CC"/>
    <w:rsid w:val="00BF3D04"/>
    <w:rsid w:val="00BF440C"/>
    <w:rsid w:val="00BF5A59"/>
    <w:rsid w:val="00BF61C6"/>
    <w:rsid w:val="00BF6250"/>
    <w:rsid w:val="00BF63CA"/>
    <w:rsid w:val="00BF65CC"/>
    <w:rsid w:val="00BF6866"/>
    <w:rsid w:val="00BF6B98"/>
    <w:rsid w:val="00BF6E05"/>
    <w:rsid w:val="00BF7B30"/>
    <w:rsid w:val="00C001EF"/>
    <w:rsid w:val="00C002C1"/>
    <w:rsid w:val="00C00A0C"/>
    <w:rsid w:val="00C01624"/>
    <w:rsid w:val="00C01F38"/>
    <w:rsid w:val="00C02160"/>
    <w:rsid w:val="00C0266A"/>
    <w:rsid w:val="00C0272E"/>
    <w:rsid w:val="00C02D88"/>
    <w:rsid w:val="00C03437"/>
    <w:rsid w:val="00C03A6E"/>
    <w:rsid w:val="00C03B23"/>
    <w:rsid w:val="00C040EE"/>
    <w:rsid w:val="00C04946"/>
    <w:rsid w:val="00C05284"/>
    <w:rsid w:val="00C0544E"/>
    <w:rsid w:val="00C05CE8"/>
    <w:rsid w:val="00C05DAE"/>
    <w:rsid w:val="00C05F14"/>
    <w:rsid w:val="00C062DF"/>
    <w:rsid w:val="00C0635B"/>
    <w:rsid w:val="00C063B3"/>
    <w:rsid w:val="00C064C5"/>
    <w:rsid w:val="00C064F6"/>
    <w:rsid w:val="00C06E43"/>
    <w:rsid w:val="00C0736B"/>
    <w:rsid w:val="00C073E5"/>
    <w:rsid w:val="00C07858"/>
    <w:rsid w:val="00C07C61"/>
    <w:rsid w:val="00C07EBF"/>
    <w:rsid w:val="00C10771"/>
    <w:rsid w:val="00C10916"/>
    <w:rsid w:val="00C10B6C"/>
    <w:rsid w:val="00C1108F"/>
    <w:rsid w:val="00C11365"/>
    <w:rsid w:val="00C117F5"/>
    <w:rsid w:val="00C11968"/>
    <w:rsid w:val="00C12C9A"/>
    <w:rsid w:val="00C12D6E"/>
    <w:rsid w:val="00C13AE5"/>
    <w:rsid w:val="00C1436B"/>
    <w:rsid w:val="00C14381"/>
    <w:rsid w:val="00C147F4"/>
    <w:rsid w:val="00C14EED"/>
    <w:rsid w:val="00C152A8"/>
    <w:rsid w:val="00C152DB"/>
    <w:rsid w:val="00C15381"/>
    <w:rsid w:val="00C15448"/>
    <w:rsid w:val="00C15687"/>
    <w:rsid w:val="00C157AD"/>
    <w:rsid w:val="00C157F6"/>
    <w:rsid w:val="00C159A3"/>
    <w:rsid w:val="00C16082"/>
    <w:rsid w:val="00C166C3"/>
    <w:rsid w:val="00C16E41"/>
    <w:rsid w:val="00C17662"/>
    <w:rsid w:val="00C21497"/>
    <w:rsid w:val="00C21900"/>
    <w:rsid w:val="00C21ADB"/>
    <w:rsid w:val="00C22113"/>
    <w:rsid w:val="00C22143"/>
    <w:rsid w:val="00C2222C"/>
    <w:rsid w:val="00C223B8"/>
    <w:rsid w:val="00C23271"/>
    <w:rsid w:val="00C237D8"/>
    <w:rsid w:val="00C241A3"/>
    <w:rsid w:val="00C241B5"/>
    <w:rsid w:val="00C247B5"/>
    <w:rsid w:val="00C24892"/>
    <w:rsid w:val="00C249A4"/>
    <w:rsid w:val="00C24AC9"/>
    <w:rsid w:val="00C25048"/>
    <w:rsid w:val="00C259F1"/>
    <w:rsid w:val="00C25A30"/>
    <w:rsid w:val="00C26414"/>
    <w:rsid w:val="00C26D91"/>
    <w:rsid w:val="00C2730B"/>
    <w:rsid w:val="00C27D0B"/>
    <w:rsid w:val="00C3000E"/>
    <w:rsid w:val="00C303C6"/>
    <w:rsid w:val="00C30717"/>
    <w:rsid w:val="00C30815"/>
    <w:rsid w:val="00C30DA9"/>
    <w:rsid w:val="00C30E35"/>
    <w:rsid w:val="00C3163C"/>
    <w:rsid w:val="00C317C9"/>
    <w:rsid w:val="00C31A8E"/>
    <w:rsid w:val="00C31D71"/>
    <w:rsid w:val="00C31EDF"/>
    <w:rsid w:val="00C32136"/>
    <w:rsid w:val="00C32611"/>
    <w:rsid w:val="00C32716"/>
    <w:rsid w:val="00C337E3"/>
    <w:rsid w:val="00C3417A"/>
    <w:rsid w:val="00C345F0"/>
    <w:rsid w:val="00C34941"/>
    <w:rsid w:val="00C34A88"/>
    <w:rsid w:val="00C34DD1"/>
    <w:rsid w:val="00C35483"/>
    <w:rsid w:val="00C35A68"/>
    <w:rsid w:val="00C35FB4"/>
    <w:rsid w:val="00C364F6"/>
    <w:rsid w:val="00C366D3"/>
    <w:rsid w:val="00C367DC"/>
    <w:rsid w:val="00C373C9"/>
    <w:rsid w:val="00C37623"/>
    <w:rsid w:val="00C37902"/>
    <w:rsid w:val="00C37B32"/>
    <w:rsid w:val="00C40539"/>
    <w:rsid w:val="00C407DE"/>
    <w:rsid w:val="00C407E2"/>
    <w:rsid w:val="00C40977"/>
    <w:rsid w:val="00C40C38"/>
    <w:rsid w:val="00C41B3D"/>
    <w:rsid w:val="00C41B66"/>
    <w:rsid w:val="00C423A8"/>
    <w:rsid w:val="00C4266C"/>
    <w:rsid w:val="00C433F1"/>
    <w:rsid w:val="00C43D67"/>
    <w:rsid w:val="00C44CCD"/>
    <w:rsid w:val="00C45017"/>
    <w:rsid w:val="00C45A02"/>
    <w:rsid w:val="00C45BB0"/>
    <w:rsid w:val="00C462AE"/>
    <w:rsid w:val="00C4644A"/>
    <w:rsid w:val="00C471CB"/>
    <w:rsid w:val="00C47E52"/>
    <w:rsid w:val="00C50A3C"/>
    <w:rsid w:val="00C51A1D"/>
    <w:rsid w:val="00C51AEB"/>
    <w:rsid w:val="00C51ECF"/>
    <w:rsid w:val="00C521A4"/>
    <w:rsid w:val="00C52308"/>
    <w:rsid w:val="00C5278B"/>
    <w:rsid w:val="00C53156"/>
    <w:rsid w:val="00C533B5"/>
    <w:rsid w:val="00C53912"/>
    <w:rsid w:val="00C53E2B"/>
    <w:rsid w:val="00C54794"/>
    <w:rsid w:val="00C54BBF"/>
    <w:rsid w:val="00C55C05"/>
    <w:rsid w:val="00C55E9D"/>
    <w:rsid w:val="00C55EDB"/>
    <w:rsid w:val="00C564CC"/>
    <w:rsid w:val="00C56663"/>
    <w:rsid w:val="00C567E9"/>
    <w:rsid w:val="00C56988"/>
    <w:rsid w:val="00C57D75"/>
    <w:rsid w:val="00C57FDB"/>
    <w:rsid w:val="00C603B9"/>
    <w:rsid w:val="00C60A4B"/>
    <w:rsid w:val="00C60D21"/>
    <w:rsid w:val="00C60E91"/>
    <w:rsid w:val="00C61229"/>
    <w:rsid w:val="00C6150C"/>
    <w:rsid w:val="00C616B6"/>
    <w:rsid w:val="00C61736"/>
    <w:rsid w:val="00C62258"/>
    <w:rsid w:val="00C628D9"/>
    <w:rsid w:val="00C62A0D"/>
    <w:rsid w:val="00C6381F"/>
    <w:rsid w:val="00C64338"/>
    <w:rsid w:val="00C645B6"/>
    <w:rsid w:val="00C6488E"/>
    <w:rsid w:val="00C64BEB"/>
    <w:rsid w:val="00C64C63"/>
    <w:rsid w:val="00C64F4B"/>
    <w:rsid w:val="00C65003"/>
    <w:rsid w:val="00C65159"/>
    <w:rsid w:val="00C66026"/>
    <w:rsid w:val="00C66AA3"/>
    <w:rsid w:val="00C66EBB"/>
    <w:rsid w:val="00C66FE5"/>
    <w:rsid w:val="00C67115"/>
    <w:rsid w:val="00C7002C"/>
    <w:rsid w:val="00C7034E"/>
    <w:rsid w:val="00C70811"/>
    <w:rsid w:val="00C71BC0"/>
    <w:rsid w:val="00C71BC9"/>
    <w:rsid w:val="00C71FF2"/>
    <w:rsid w:val="00C731BA"/>
    <w:rsid w:val="00C731EF"/>
    <w:rsid w:val="00C73929"/>
    <w:rsid w:val="00C73980"/>
    <w:rsid w:val="00C73DB8"/>
    <w:rsid w:val="00C740DB"/>
    <w:rsid w:val="00C7414A"/>
    <w:rsid w:val="00C7433A"/>
    <w:rsid w:val="00C745D2"/>
    <w:rsid w:val="00C745EE"/>
    <w:rsid w:val="00C7466F"/>
    <w:rsid w:val="00C7491B"/>
    <w:rsid w:val="00C74C1A"/>
    <w:rsid w:val="00C74FC6"/>
    <w:rsid w:val="00C7506A"/>
    <w:rsid w:val="00C7584B"/>
    <w:rsid w:val="00C75864"/>
    <w:rsid w:val="00C76C86"/>
    <w:rsid w:val="00C76EF7"/>
    <w:rsid w:val="00C76FDD"/>
    <w:rsid w:val="00C77415"/>
    <w:rsid w:val="00C7762A"/>
    <w:rsid w:val="00C776FF"/>
    <w:rsid w:val="00C8076C"/>
    <w:rsid w:val="00C80A00"/>
    <w:rsid w:val="00C80A32"/>
    <w:rsid w:val="00C80A83"/>
    <w:rsid w:val="00C8174B"/>
    <w:rsid w:val="00C81ABC"/>
    <w:rsid w:val="00C82498"/>
    <w:rsid w:val="00C82A97"/>
    <w:rsid w:val="00C82C85"/>
    <w:rsid w:val="00C82D17"/>
    <w:rsid w:val="00C82D45"/>
    <w:rsid w:val="00C834F7"/>
    <w:rsid w:val="00C836CA"/>
    <w:rsid w:val="00C83970"/>
    <w:rsid w:val="00C83D41"/>
    <w:rsid w:val="00C840E2"/>
    <w:rsid w:val="00C84461"/>
    <w:rsid w:val="00C85030"/>
    <w:rsid w:val="00C85C47"/>
    <w:rsid w:val="00C86047"/>
    <w:rsid w:val="00C86315"/>
    <w:rsid w:val="00C87CC8"/>
    <w:rsid w:val="00C90733"/>
    <w:rsid w:val="00C916E5"/>
    <w:rsid w:val="00C91A2F"/>
    <w:rsid w:val="00C91A85"/>
    <w:rsid w:val="00C91BBB"/>
    <w:rsid w:val="00C91F15"/>
    <w:rsid w:val="00C92236"/>
    <w:rsid w:val="00C92315"/>
    <w:rsid w:val="00C92C75"/>
    <w:rsid w:val="00C9327D"/>
    <w:rsid w:val="00C9362B"/>
    <w:rsid w:val="00C93A8B"/>
    <w:rsid w:val="00C93C78"/>
    <w:rsid w:val="00C93EC6"/>
    <w:rsid w:val="00C9442A"/>
    <w:rsid w:val="00C950E3"/>
    <w:rsid w:val="00C95199"/>
    <w:rsid w:val="00C95C65"/>
    <w:rsid w:val="00C95EFC"/>
    <w:rsid w:val="00C95F19"/>
    <w:rsid w:val="00C96409"/>
    <w:rsid w:val="00C96B08"/>
    <w:rsid w:val="00C97284"/>
    <w:rsid w:val="00C973F8"/>
    <w:rsid w:val="00C97561"/>
    <w:rsid w:val="00C9786C"/>
    <w:rsid w:val="00CA0C0A"/>
    <w:rsid w:val="00CA1840"/>
    <w:rsid w:val="00CA23D0"/>
    <w:rsid w:val="00CA2762"/>
    <w:rsid w:val="00CA278E"/>
    <w:rsid w:val="00CA2B91"/>
    <w:rsid w:val="00CA2DD6"/>
    <w:rsid w:val="00CA2E10"/>
    <w:rsid w:val="00CA300A"/>
    <w:rsid w:val="00CA3B8B"/>
    <w:rsid w:val="00CA405B"/>
    <w:rsid w:val="00CA462C"/>
    <w:rsid w:val="00CA46A1"/>
    <w:rsid w:val="00CA4C9E"/>
    <w:rsid w:val="00CA58EB"/>
    <w:rsid w:val="00CA5D67"/>
    <w:rsid w:val="00CA61C3"/>
    <w:rsid w:val="00CA6312"/>
    <w:rsid w:val="00CA6D2A"/>
    <w:rsid w:val="00CA6F21"/>
    <w:rsid w:val="00CA7328"/>
    <w:rsid w:val="00CA7420"/>
    <w:rsid w:val="00CA76DC"/>
    <w:rsid w:val="00CA7C8C"/>
    <w:rsid w:val="00CA7D20"/>
    <w:rsid w:val="00CB0375"/>
    <w:rsid w:val="00CB13ED"/>
    <w:rsid w:val="00CB1E95"/>
    <w:rsid w:val="00CB1F61"/>
    <w:rsid w:val="00CB2466"/>
    <w:rsid w:val="00CB2D24"/>
    <w:rsid w:val="00CB2E6B"/>
    <w:rsid w:val="00CB3091"/>
    <w:rsid w:val="00CB3926"/>
    <w:rsid w:val="00CB3BF5"/>
    <w:rsid w:val="00CB3D04"/>
    <w:rsid w:val="00CB3E03"/>
    <w:rsid w:val="00CB3E87"/>
    <w:rsid w:val="00CB4416"/>
    <w:rsid w:val="00CB4600"/>
    <w:rsid w:val="00CB5338"/>
    <w:rsid w:val="00CB5ABA"/>
    <w:rsid w:val="00CB5EED"/>
    <w:rsid w:val="00CB6195"/>
    <w:rsid w:val="00CB6209"/>
    <w:rsid w:val="00CB65F1"/>
    <w:rsid w:val="00CB67E7"/>
    <w:rsid w:val="00CB797C"/>
    <w:rsid w:val="00CC0760"/>
    <w:rsid w:val="00CC0A36"/>
    <w:rsid w:val="00CC0A57"/>
    <w:rsid w:val="00CC0AF2"/>
    <w:rsid w:val="00CC0D10"/>
    <w:rsid w:val="00CC0DD2"/>
    <w:rsid w:val="00CC1970"/>
    <w:rsid w:val="00CC2387"/>
    <w:rsid w:val="00CC23CC"/>
    <w:rsid w:val="00CC27B9"/>
    <w:rsid w:val="00CC3012"/>
    <w:rsid w:val="00CC35F0"/>
    <w:rsid w:val="00CC3788"/>
    <w:rsid w:val="00CC3F10"/>
    <w:rsid w:val="00CC44A7"/>
    <w:rsid w:val="00CC4D84"/>
    <w:rsid w:val="00CC521B"/>
    <w:rsid w:val="00CC528A"/>
    <w:rsid w:val="00CC53EA"/>
    <w:rsid w:val="00CC5443"/>
    <w:rsid w:val="00CC5474"/>
    <w:rsid w:val="00CC55A9"/>
    <w:rsid w:val="00CC58CD"/>
    <w:rsid w:val="00CC5B88"/>
    <w:rsid w:val="00CC5E12"/>
    <w:rsid w:val="00CC6B53"/>
    <w:rsid w:val="00CC7AD7"/>
    <w:rsid w:val="00CC7F1E"/>
    <w:rsid w:val="00CD06F9"/>
    <w:rsid w:val="00CD0A18"/>
    <w:rsid w:val="00CD0F06"/>
    <w:rsid w:val="00CD1238"/>
    <w:rsid w:val="00CD124B"/>
    <w:rsid w:val="00CD1BE0"/>
    <w:rsid w:val="00CD22DF"/>
    <w:rsid w:val="00CD27FE"/>
    <w:rsid w:val="00CD28C7"/>
    <w:rsid w:val="00CD2E0D"/>
    <w:rsid w:val="00CD3499"/>
    <w:rsid w:val="00CD34FC"/>
    <w:rsid w:val="00CD35D6"/>
    <w:rsid w:val="00CD3F27"/>
    <w:rsid w:val="00CD4296"/>
    <w:rsid w:val="00CD4AA6"/>
    <w:rsid w:val="00CD5E1F"/>
    <w:rsid w:val="00CD6294"/>
    <w:rsid w:val="00CD64C2"/>
    <w:rsid w:val="00CD67C7"/>
    <w:rsid w:val="00CD6A18"/>
    <w:rsid w:val="00CD72C1"/>
    <w:rsid w:val="00CD7508"/>
    <w:rsid w:val="00CD750E"/>
    <w:rsid w:val="00CD7D6C"/>
    <w:rsid w:val="00CD7EB3"/>
    <w:rsid w:val="00CE01B3"/>
    <w:rsid w:val="00CE1194"/>
    <w:rsid w:val="00CE1513"/>
    <w:rsid w:val="00CE1685"/>
    <w:rsid w:val="00CE1939"/>
    <w:rsid w:val="00CE19E5"/>
    <w:rsid w:val="00CE1BC5"/>
    <w:rsid w:val="00CE1C10"/>
    <w:rsid w:val="00CE1D42"/>
    <w:rsid w:val="00CE1EF0"/>
    <w:rsid w:val="00CE2063"/>
    <w:rsid w:val="00CE2253"/>
    <w:rsid w:val="00CE3008"/>
    <w:rsid w:val="00CE399E"/>
    <w:rsid w:val="00CE43B7"/>
    <w:rsid w:val="00CE4EB0"/>
    <w:rsid w:val="00CE519F"/>
    <w:rsid w:val="00CE5542"/>
    <w:rsid w:val="00CE554F"/>
    <w:rsid w:val="00CE5779"/>
    <w:rsid w:val="00CE61C0"/>
    <w:rsid w:val="00CE62DD"/>
    <w:rsid w:val="00CE642A"/>
    <w:rsid w:val="00CE73D6"/>
    <w:rsid w:val="00CE740B"/>
    <w:rsid w:val="00CE7DC6"/>
    <w:rsid w:val="00CF03D8"/>
    <w:rsid w:val="00CF0BB4"/>
    <w:rsid w:val="00CF0CFC"/>
    <w:rsid w:val="00CF1691"/>
    <w:rsid w:val="00CF17DF"/>
    <w:rsid w:val="00CF18F1"/>
    <w:rsid w:val="00CF27A5"/>
    <w:rsid w:val="00CF28C6"/>
    <w:rsid w:val="00CF2E98"/>
    <w:rsid w:val="00CF3138"/>
    <w:rsid w:val="00CF402C"/>
    <w:rsid w:val="00CF429A"/>
    <w:rsid w:val="00CF4687"/>
    <w:rsid w:val="00CF4BB0"/>
    <w:rsid w:val="00CF5271"/>
    <w:rsid w:val="00CF57B5"/>
    <w:rsid w:val="00CF5BA8"/>
    <w:rsid w:val="00CF6A77"/>
    <w:rsid w:val="00CF7264"/>
    <w:rsid w:val="00CF7BB2"/>
    <w:rsid w:val="00CF7EE7"/>
    <w:rsid w:val="00D0098E"/>
    <w:rsid w:val="00D01018"/>
    <w:rsid w:val="00D01982"/>
    <w:rsid w:val="00D0263E"/>
    <w:rsid w:val="00D02BD9"/>
    <w:rsid w:val="00D02C28"/>
    <w:rsid w:val="00D02E81"/>
    <w:rsid w:val="00D02F26"/>
    <w:rsid w:val="00D03C6D"/>
    <w:rsid w:val="00D052F8"/>
    <w:rsid w:val="00D05BF9"/>
    <w:rsid w:val="00D05E8E"/>
    <w:rsid w:val="00D05EDF"/>
    <w:rsid w:val="00D06389"/>
    <w:rsid w:val="00D0648E"/>
    <w:rsid w:val="00D065D2"/>
    <w:rsid w:val="00D06677"/>
    <w:rsid w:val="00D0698B"/>
    <w:rsid w:val="00D070DB"/>
    <w:rsid w:val="00D101E6"/>
    <w:rsid w:val="00D10564"/>
    <w:rsid w:val="00D10794"/>
    <w:rsid w:val="00D10DF1"/>
    <w:rsid w:val="00D118D7"/>
    <w:rsid w:val="00D119BB"/>
    <w:rsid w:val="00D11AA4"/>
    <w:rsid w:val="00D122A1"/>
    <w:rsid w:val="00D122D2"/>
    <w:rsid w:val="00D1275B"/>
    <w:rsid w:val="00D12BE4"/>
    <w:rsid w:val="00D1318E"/>
    <w:rsid w:val="00D13FD9"/>
    <w:rsid w:val="00D15136"/>
    <w:rsid w:val="00D15189"/>
    <w:rsid w:val="00D15244"/>
    <w:rsid w:val="00D15546"/>
    <w:rsid w:val="00D15F97"/>
    <w:rsid w:val="00D15FEE"/>
    <w:rsid w:val="00D16695"/>
    <w:rsid w:val="00D171B9"/>
    <w:rsid w:val="00D17521"/>
    <w:rsid w:val="00D17928"/>
    <w:rsid w:val="00D17B04"/>
    <w:rsid w:val="00D17B78"/>
    <w:rsid w:val="00D17D0D"/>
    <w:rsid w:val="00D2013E"/>
    <w:rsid w:val="00D203CB"/>
    <w:rsid w:val="00D206FD"/>
    <w:rsid w:val="00D20DDF"/>
    <w:rsid w:val="00D2129B"/>
    <w:rsid w:val="00D214EF"/>
    <w:rsid w:val="00D21989"/>
    <w:rsid w:val="00D21EF9"/>
    <w:rsid w:val="00D22507"/>
    <w:rsid w:val="00D225EB"/>
    <w:rsid w:val="00D22718"/>
    <w:rsid w:val="00D23155"/>
    <w:rsid w:val="00D232FF"/>
    <w:rsid w:val="00D23341"/>
    <w:rsid w:val="00D2392E"/>
    <w:rsid w:val="00D23A6A"/>
    <w:rsid w:val="00D24FBC"/>
    <w:rsid w:val="00D2559C"/>
    <w:rsid w:val="00D25972"/>
    <w:rsid w:val="00D25977"/>
    <w:rsid w:val="00D2619E"/>
    <w:rsid w:val="00D26737"/>
    <w:rsid w:val="00D27201"/>
    <w:rsid w:val="00D279DF"/>
    <w:rsid w:val="00D30908"/>
    <w:rsid w:val="00D30D35"/>
    <w:rsid w:val="00D324F1"/>
    <w:rsid w:val="00D32CE0"/>
    <w:rsid w:val="00D32D14"/>
    <w:rsid w:val="00D333AA"/>
    <w:rsid w:val="00D34564"/>
    <w:rsid w:val="00D34665"/>
    <w:rsid w:val="00D34C8E"/>
    <w:rsid w:val="00D34F2F"/>
    <w:rsid w:val="00D35988"/>
    <w:rsid w:val="00D35D22"/>
    <w:rsid w:val="00D35D83"/>
    <w:rsid w:val="00D35DE9"/>
    <w:rsid w:val="00D375B0"/>
    <w:rsid w:val="00D3797D"/>
    <w:rsid w:val="00D4006F"/>
    <w:rsid w:val="00D403A0"/>
    <w:rsid w:val="00D404CD"/>
    <w:rsid w:val="00D40ECC"/>
    <w:rsid w:val="00D40F3A"/>
    <w:rsid w:val="00D41264"/>
    <w:rsid w:val="00D42D1B"/>
    <w:rsid w:val="00D43008"/>
    <w:rsid w:val="00D439B5"/>
    <w:rsid w:val="00D43EAE"/>
    <w:rsid w:val="00D43FA9"/>
    <w:rsid w:val="00D4415B"/>
    <w:rsid w:val="00D4446A"/>
    <w:rsid w:val="00D44D26"/>
    <w:rsid w:val="00D453B8"/>
    <w:rsid w:val="00D45911"/>
    <w:rsid w:val="00D4599E"/>
    <w:rsid w:val="00D45AF4"/>
    <w:rsid w:val="00D45B52"/>
    <w:rsid w:val="00D464D5"/>
    <w:rsid w:val="00D46B15"/>
    <w:rsid w:val="00D4776D"/>
    <w:rsid w:val="00D47FA9"/>
    <w:rsid w:val="00D5087A"/>
    <w:rsid w:val="00D50B34"/>
    <w:rsid w:val="00D50E09"/>
    <w:rsid w:val="00D511D7"/>
    <w:rsid w:val="00D5153B"/>
    <w:rsid w:val="00D51668"/>
    <w:rsid w:val="00D51943"/>
    <w:rsid w:val="00D52436"/>
    <w:rsid w:val="00D52497"/>
    <w:rsid w:val="00D52778"/>
    <w:rsid w:val="00D53533"/>
    <w:rsid w:val="00D53BBA"/>
    <w:rsid w:val="00D53C39"/>
    <w:rsid w:val="00D54934"/>
    <w:rsid w:val="00D54E52"/>
    <w:rsid w:val="00D552BA"/>
    <w:rsid w:val="00D552F8"/>
    <w:rsid w:val="00D5585D"/>
    <w:rsid w:val="00D55C4F"/>
    <w:rsid w:val="00D5646A"/>
    <w:rsid w:val="00D565FA"/>
    <w:rsid w:val="00D56697"/>
    <w:rsid w:val="00D5698B"/>
    <w:rsid w:val="00D57982"/>
    <w:rsid w:val="00D57B85"/>
    <w:rsid w:val="00D61B90"/>
    <w:rsid w:val="00D62290"/>
    <w:rsid w:val="00D62615"/>
    <w:rsid w:val="00D627B6"/>
    <w:rsid w:val="00D632F3"/>
    <w:rsid w:val="00D638EF"/>
    <w:rsid w:val="00D63987"/>
    <w:rsid w:val="00D63D43"/>
    <w:rsid w:val="00D63DA9"/>
    <w:rsid w:val="00D63E68"/>
    <w:rsid w:val="00D641E0"/>
    <w:rsid w:val="00D64E5C"/>
    <w:rsid w:val="00D650C8"/>
    <w:rsid w:val="00D6549D"/>
    <w:rsid w:val="00D66FFA"/>
    <w:rsid w:val="00D67104"/>
    <w:rsid w:val="00D67AD4"/>
    <w:rsid w:val="00D67EF2"/>
    <w:rsid w:val="00D703B5"/>
    <w:rsid w:val="00D704E9"/>
    <w:rsid w:val="00D70FE4"/>
    <w:rsid w:val="00D7105B"/>
    <w:rsid w:val="00D71752"/>
    <w:rsid w:val="00D72733"/>
    <w:rsid w:val="00D72934"/>
    <w:rsid w:val="00D729BB"/>
    <w:rsid w:val="00D72E38"/>
    <w:rsid w:val="00D72F5E"/>
    <w:rsid w:val="00D74922"/>
    <w:rsid w:val="00D749B8"/>
    <w:rsid w:val="00D74D4F"/>
    <w:rsid w:val="00D753F9"/>
    <w:rsid w:val="00D75A48"/>
    <w:rsid w:val="00D75B2D"/>
    <w:rsid w:val="00D75CFB"/>
    <w:rsid w:val="00D772FC"/>
    <w:rsid w:val="00D77B23"/>
    <w:rsid w:val="00D77D74"/>
    <w:rsid w:val="00D77EC3"/>
    <w:rsid w:val="00D80A32"/>
    <w:rsid w:val="00D81049"/>
    <w:rsid w:val="00D824F7"/>
    <w:rsid w:val="00D8277C"/>
    <w:rsid w:val="00D82C27"/>
    <w:rsid w:val="00D82D22"/>
    <w:rsid w:val="00D82E78"/>
    <w:rsid w:val="00D836FD"/>
    <w:rsid w:val="00D83999"/>
    <w:rsid w:val="00D83A3E"/>
    <w:rsid w:val="00D83A80"/>
    <w:rsid w:val="00D83E97"/>
    <w:rsid w:val="00D8494D"/>
    <w:rsid w:val="00D84EF8"/>
    <w:rsid w:val="00D84F21"/>
    <w:rsid w:val="00D85364"/>
    <w:rsid w:val="00D853FE"/>
    <w:rsid w:val="00D85CEF"/>
    <w:rsid w:val="00D863C4"/>
    <w:rsid w:val="00D8644C"/>
    <w:rsid w:val="00D866EC"/>
    <w:rsid w:val="00D86894"/>
    <w:rsid w:val="00D8709B"/>
    <w:rsid w:val="00D870B5"/>
    <w:rsid w:val="00D87373"/>
    <w:rsid w:val="00D873BF"/>
    <w:rsid w:val="00D8744F"/>
    <w:rsid w:val="00D874D9"/>
    <w:rsid w:val="00D87745"/>
    <w:rsid w:val="00D87D64"/>
    <w:rsid w:val="00D9119D"/>
    <w:rsid w:val="00D912A2"/>
    <w:rsid w:val="00D9157A"/>
    <w:rsid w:val="00D91804"/>
    <w:rsid w:val="00D91B22"/>
    <w:rsid w:val="00D91B9A"/>
    <w:rsid w:val="00D91DBF"/>
    <w:rsid w:val="00D91F12"/>
    <w:rsid w:val="00D92205"/>
    <w:rsid w:val="00D934E2"/>
    <w:rsid w:val="00D93689"/>
    <w:rsid w:val="00D93916"/>
    <w:rsid w:val="00D93B48"/>
    <w:rsid w:val="00D93F66"/>
    <w:rsid w:val="00D940DA"/>
    <w:rsid w:val="00D94531"/>
    <w:rsid w:val="00D945D9"/>
    <w:rsid w:val="00D94974"/>
    <w:rsid w:val="00D949F8"/>
    <w:rsid w:val="00D959A7"/>
    <w:rsid w:val="00D95CCD"/>
    <w:rsid w:val="00D96087"/>
    <w:rsid w:val="00D962C6"/>
    <w:rsid w:val="00D96B3F"/>
    <w:rsid w:val="00D96FE0"/>
    <w:rsid w:val="00D97024"/>
    <w:rsid w:val="00D97454"/>
    <w:rsid w:val="00DA01DE"/>
    <w:rsid w:val="00DA0E38"/>
    <w:rsid w:val="00DA0EB8"/>
    <w:rsid w:val="00DA135B"/>
    <w:rsid w:val="00DA1D15"/>
    <w:rsid w:val="00DA214C"/>
    <w:rsid w:val="00DA2CB5"/>
    <w:rsid w:val="00DA2F56"/>
    <w:rsid w:val="00DA32C8"/>
    <w:rsid w:val="00DA3528"/>
    <w:rsid w:val="00DA367B"/>
    <w:rsid w:val="00DA3CA5"/>
    <w:rsid w:val="00DA3FDB"/>
    <w:rsid w:val="00DA4245"/>
    <w:rsid w:val="00DA48BA"/>
    <w:rsid w:val="00DA52A1"/>
    <w:rsid w:val="00DA5C8A"/>
    <w:rsid w:val="00DA6BFB"/>
    <w:rsid w:val="00DA7646"/>
    <w:rsid w:val="00DA77B3"/>
    <w:rsid w:val="00DB0910"/>
    <w:rsid w:val="00DB095F"/>
    <w:rsid w:val="00DB09F4"/>
    <w:rsid w:val="00DB1106"/>
    <w:rsid w:val="00DB16A9"/>
    <w:rsid w:val="00DB16EF"/>
    <w:rsid w:val="00DB17D0"/>
    <w:rsid w:val="00DB2036"/>
    <w:rsid w:val="00DB3DF4"/>
    <w:rsid w:val="00DB4EB7"/>
    <w:rsid w:val="00DB5D36"/>
    <w:rsid w:val="00DB63B1"/>
    <w:rsid w:val="00DB681F"/>
    <w:rsid w:val="00DB694C"/>
    <w:rsid w:val="00DB6A85"/>
    <w:rsid w:val="00DB6FB0"/>
    <w:rsid w:val="00DB746C"/>
    <w:rsid w:val="00DB7508"/>
    <w:rsid w:val="00DB765E"/>
    <w:rsid w:val="00DB773E"/>
    <w:rsid w:val="00DB77D9"/>
    <w:rsid w:val="00DC0164"/>
    <w:rsid w:val="00DC045E"/>
    <w:rsid w:val="00DC067B"/>
    <w:rsid w:val="00DC0C9B"/>
    <w:rsid w:val="00DC0CDA"/>
    <w:rsid w:val="00DC0DC7"/>
    <w:rsid w:val="00DC0EDE"/>
    <w:rsid w:val="00DC14B8"/>
    <w:rsid w:val="00DC1CFC"/>
    <w:rsid w:val="00DC24A9"/>
    <w:rsid w:val="00DC2B26"/>
    <w:rsid w:val="00DC3010"/>
    <w:rsid w:val="00DC32AB"/>
    <w:rsid w:val="00DC3445"/>
    <w:rsid w:val="00DC3BD1"/>
    <w:rsid w:val="00DC3DFF"/>
    <w:rsid w:val="00DC3F72"/>
    <w:rsid w:val="00DC4382"/>
    <w:rsid w:val="00DC4529"/>
    <w:rsid w:val="00DC4FBF"/>
    <w:rsid w:val="00DC4FEC"/>
    <w:rsid w:val="00DC5621"/>
    <w:rsid w:val="00DC57E4"/>
    <w:rsid w:val="00DC583F"/>
    <w:rsid w:val="00DC58B6"/>
    <w:rsid w:val="00DC5CD9"/>
    <w:rsid w:val="00DC6FB7"/>
    <w:rsid w:val="00DD018D"/>
    <w:rsid w:val="00DD0366"/>
    <w:rsid w:val="00DD05D5"/>
    <w:rsid w:val="00DD0800"/>
    <w:rsid w:val="00DD085E"/>
    <w:rsid w:val="00DD0E65"/>
    <w:rsid w:val="00DD0EE8"/>
    <w:rsid w:val="00DD197B"/>
    <w:rsid w:val="00DD2A05"/>
    <w:rsid w:val="00DD2CBB"/>
    <w:rsid w:val="00DD2EAD"/>
    <w:rsid w:val="00DD3A96"/>
    <w:rsid w:val="00DD4055"/>
    <w:rsid w:val="00DD40E0"/>
    <w:rsid w:val="00DD41F7"/>
    <w:rsid w:val="00DD49C9"/>
    <w:rsid w:val="00DD4CAE"/>
    <w:rsid w:val="00DD4F00"/>
    <w:rsid w:val="00DD5B73"/>
    <w:rsid w:val="00DD5F61"/>
    <w:rsid w:val="00DD6E12"/>
    <w:rsid w:val="00DD78A3"/>
    <w:rsid w:val="00DD7CCF"/>
    <w:rsid w:val="00DE06AE"/>
    <w:rsid w:val="00DE08A7"/>
    <w:rsid w:val="00DE1012"/>
    <w:rsid w:val="00DE15B3"/>
    <w:rsid w:val="00DE19D3"/>
    <w:rsid w:val="00DE1D12"/>
    <w:rsid w:val="00DE2382"/>
    <w:rsid w:val="00DE278A"/>
    <w:rsid w:val="00DE2967"/>
    <w:rsid w:val="00DE2E97"/>
    <w:rsid w:val="00DE3458"/>
    <w:rsid w:val="00DE392C"/>
    <w:rsid w:val="00DE4077"/>
    <w:rsid w:val="00DE4245"/>
    <w:rsid w:val="00DE44C7"/>
    <w:rsid w:val="00DE4668"/>
    <w:rsid w:val="00DE4D89"/>
    <w:rsid w:val="00DE529B"/>
    <w:rsid w:val="00DE55EE"/>
    <w:rsid w:val="00DE5A6D"/>
    <w:rsid w:val="00DE5D61"/>
    <w:rsid w:val="00DE66AB"/>
    <w:rsid w:val="00DE6736"/>
    <w:rsid w:val="00DE6991"/>
    <w:rsid w:val="00DE69B5"/>
    <w:rsid w:val="00DE76D4"/>
    <w:rsid w:val="00DE7707"/>
    <w:rsid w:val="00DF05E7"/>
    <w:rsid w:val="00DF06F0"/>
    <w:rsid w:val="00DF17A5"/>
    <w:rsid w:val="00DF1DA9"/>
    <w:rsid w:val="00DF1F78"/>
    <w:rsid w:val="00DF24FF"/>
    <w:rsid w:val="00DF267A"/>
    <w:rsid w:val="00DF2791"/>
    <w:rsid w:val="00DF2956"/>
    <w:rsid w:val="00DF2D65"/>
    <w:rsid w:val="00DF2F62"/>
    <w:rsid w:val="00DF3164"/>
    <w:rsid w:val="00DF3296"/>
    <w:rsid w:val="00DF3768"/>
    <w:rsid w:val="00DF387F"/>
    <w:rsid w:val="00DF3B00"/>
    <w:rsid w:val="00DF4118"/>
    <w:rsid w:val="00DF42A2"/>
    <w:rsid w:val="00DF47C4"/>
    <w:rsid w:val="00DF4858"/>
    <w:rsid w:val="00DF56D0"/>
    <w:rsid w:val="00DF61B6"/>
    <w:rsid w:val="00DF6266"/>
    <w:rsid w:val="00DF6AA7"/>
    <w:rsid w:val="00DF6CA6"/>
    <w:rsid w:val="00DF6F7D"/>
    <w:rsid w:val="00DF713B"/>
    <w:rsid w:val="00DF757A"/>
    <w:rsid w:val="00E001CD"/>
    <w:rsid w:val="00E0021C"/>
    <w:rsid w:val="00E0025D"/>
    <w:rsid w:val="00E002F7"/>
    <w:rsid w:val="00E00B52"/>
    <w:rsid w:val="00E00D01"/>
    <w:rsid w:val="00E00EB6"/>
    <w:rsid w:val="00E00FC8"/>
    <w:rsid w:val="00E010CA"/>
    <w:rsid w:val="00E01193"/>
    <w:rsid w:val="00E01396"/>
    <w:rsid w:val="00E0144F"/>
    <w:rsid w:val="00E01FDB"/>
    <w:rsid w:val="00E022EB"/>
    <w:rsid w:val="00E026BF"/>
    <w:rsid w:val="00E0381C"/>
    <w:rsid w:val="00E03ADE"/>
    <w:rsid w:val="00E04519"/>
    <w:rsid w:val="00E04945"/>
    <w:rsid w:val="00E04F5C"/>
    <w:rsid w:val="00E0531A"/>
    <w:rsid w:val="00E06B0A"/>
    <w:rsid w:val="00E073A3"/>
    <w:rsid w:val="00E074B8"/>
    <w:rsid w:val="00E076AA"/>
    <w:rsid w:val="00E07D20"/>
    <w:rsid w:val="00E1087E"/>
    <w:rsid w:val="00E10936"/>
    <w:rsid w:val="00E10D1D"/>
    <w:rsid w:val="00E1118A"/>
    <w:rsid w:val="00E112E9"/>
    <w:rsid w:val="00E11972"/>
    <w:rsid w:val="00E11B9F"/>
    <w:rsid w:val="00E11CB8"/>
    <w:rsid w:val="00E121AC"/>
    <w:rsid w:val="00E1239B"/>
    <w:rsid w:val="00E1315A"/>
    <w:rsid w:val="00E13183"/>
    <w:rsid w:val="00E1342C"/>
    <w:rsid w:val="00E13512"/>
    <w:rsid w:val="00E1351B"/>
    <w:rsid w:val="00E13EE4"/>
    <w:rsid w:val="00E142E5"/>
    <w:rsid w:val="00E14408"/>
    <w:rsid w:val="00E146D8"/>
    <w:rsid w:val="00E1479C"/>
    <w:rsid w:val="00E14A06"/>
    <w:rsid w:val="00E14C71"/>
    <w:rsid w:val="00E15107"/>
    <w:rsid w:val="00E1521C"/>
    <w:rsid w:val="00E15944"/>
    <w:rsid w:val="00E15ECF"/>
    <w:rsid w:val="00E16750"/>
    <w:rsid w:val="00E167FC"/>
    <w:rsid w:val="00E1695E"/>
    <w:rsid w:val="00E17320"/>
    <w:rsid w:val="00E178C7"/>
    <w:rsid w:val="00E201E3"/>
    <w:rsid w:val="00E20F73"/>
    <w:rsid w:val="00E2139B"/>
    <w:rsid w:val="00E221B5"/>
    <w:rsid w:val="00E229CF"/>
    <w:rsid w:val="00E22B67"/>
    <w:rsid w:val="00E22FD7"/>
    <w:rsid w:val="00E23418"/>
    <w:rsid w:val="00E24087"/>
    <w:rsid w:val="00E240CB"/>
    <w:rsid w:val="00E24417"/>
    <w:rsid w:val="00E2476B"/>
    <w:rsid w:val="00E24FDC"/>
    <w:rsid w:val="00E250ED"/>
    <w:rsid w:val="00E251BC"/>
    <w:rsid w:val="00E253EA"/>
    <w:rsid w:val="00E25F58"/>
    <w:rsid w:val="00E261DC"/>
    <w:rsid w:val="00E26A2F"/>
    <w:rsid w:val="00E26D73"/>
    <w:rsid w:val="00E274A5"/>
    <w:rsid w:val="00E27A28"/>
    <w:rsid w:val="00E27BCE"/>
    <w:rsid w:val="00E30AB9"/>
    <w:rsid w:val="00E30C14"/>
    <w:rsid w:val="00E30C99"/>
    <w:rsid w:val="00E310ED"/>
    <w:rsid w:val="00E31247"/>
    <w:rsid w:val="00E315B0"/>
    <w:rsid w:val="00E31C25"/>
    <w:rsid w:val="00E31E70"/>
    <w:rsid w:val="00E320F4"/>
    <w:rsid w:val="00E322B5"/>
    <w:rsid w:val="00E32410"/>
    <w:rsid w:val="00E3256C"/>
    <w:rsid w:val="00E32CCB"/>
    <w:rsid w:val="00E32FE9"/>
    <w:rsid w:val="00E33314"/>
    <w:rsid w:val="00E3367E"/>
    <w:rsid w:val="00E33A1D"/>
    <w:rsid w:val="00E344E0"/>
    <w:rsid w:val="00E34A8A"/>
    <w:rsid w:val="00E34F31"/>
    <w:rsid w:val="00E37083"/>
    <w:rsid w:val="00E3726A"/>
    <w:rsid w:val="00E37DFC"/>
    <w:rsid w:val="00E37E18"/>
    <w:rsid w:val="00E3BBB5"/>
    <w:rsid w:val="00E400D7"/>
    <w:rsid w:val="00E40283"/>
    <w:rsid w:val="00E40BC7"/>
    <w:rsid w:val="00E40EE3"/>
    <w:rsid w:val="00E415C0"/>
    <w:rsid w:val="00E41AE6"/>
    <w:rsid w:val="00E41B2B"/>
    <w:rsid w:val="00E42027"/>
    <w:rsid w:val="00E4293B"/>
    <w:rsid w:val="00E42DA2"/>
    <w:rsid w:val="00E43541"/>
    <w:rsid w:val="00E43AFE"/>
    <w:rsid w:val="00E43CD5"/>
    <w:rsid w:val="00E43EF2"/>
    <w:rsid w:val="00E447EC"/>
    <w:rsid w:val="00E44BA1"/>
    <w:rsid w:val="00E45A09"/>
    <w:rsid w:val="00E461C0"/>
    <w:rsid w:val="00E4644E"/>
    <w:rsid w:val="00E4725B"/>
    <w:rsid w:val="00E472CD"/>
    <w:rsid w:val="00E47DF5"/>
    <w:rsid w:val="00E50355"/>
    <w:rsid w:val="00E508C4"/>
    <w:rsid w:val="00E50FB3"/>
    <w:rsid w:val="00E51113"/>
    <w:rsid w:val="00E513D2"/>
    <w:rsid w:val="00E5140D"/>
    <w:rsid w:val="00E51A7C"/>
    <w:rsid w:val="00E51F04"/>
    <w:rsid w:val="00E5223C"/>
    <w:rsid w:val="00E52E8C"/>
    <w:rsid w:val="00E53050"/>
    <w:rsid w:val="00E53609"/>
    <w:rsid w:val="00E53A00"/>
    <w:rsid w:val="00E53BFC"/>
    <w:rsid w:val="00E544ED"/>
    <w:rsid w:val="00E54705"/>
    <w:rsid w:val="00E54B07"/>
    <w:rsid w:val="00E54D40"/>
    <w:rsid w:val="00E55756"/>
    <w:rsid w:val="00E5600E"/>
    <w:rsid w:val="00E56254"/>
    <w:rsid w:val="00E5645E"/>
    <w:rsid w:val="00E564F2"/>
    <w:rsid w:val="00E566D0"/>
    <w:rsid w:val="00E56BC8"/>
    <w:rsid w:val="00E575C9"/>
    <w:rsid w:val="00E577CD"/>
    <w:rsid w:val="00E57A6C"/>
    <w:rsid w:val="00E6094A"/>
    <w:rsid w:val="00E609D9"/>
    <w:rsid w:val="00E60F20"/>
    <w:rsid w:val="00E61704"/>
    <w:rsid w:val="00E62605"/>
    <w:rsid w:val="00E63594"/>
    <w:rsid w:val="00E63955"/>
    <w:rsid w:val="00E64661"/>
    <w:rsid w:val="00E646A6"/>
    <w:rsid w:val="00E64A4C"/>
    <w:rsid w:val="00E655E8"/>
    <w:rsid w:val="00E6588E"/>
    <w:rsid w:val="00E659D4"/>
    <w:rsid w:val="00E66357"/>
    <w:rsid w:val="00E668CE"/>
    <w:rsid w:val="00E66EAE"/>
    <w:rsid w:val="00E66F6A"/>
    <w:rsid w:val="00E67CBC"/>
    <w:rsid w:val="00E703C5"/>
    <w:rsid w:val="00E70C9A"/>
    <w:rsid w:val="00E71029"/>
    <w:rsid w:val="00E716A3"/>
    <w:rsid w:val="00E71746"/>
    <w:rsid w:val="00E71AEB"/>
    <w:rsid w:val="00E71E08"/>
    <w:rsid w:val="00E71E86"/>
    <w:rsid w:val="00E725A8"/>
    <w:rsid w:val="00E7271A"/>
    <w:rsid w:val="00E72987"/>
    <w:rsid w:val="00E72B2F"/>
    <w:rsid w:val="00E732BC"/>
    <w:rsid w:val="00E73B75"/>
    <w:rsid w:val="00E73CAA"/>
    <w:rsid w:val="00E742EC"/>
    <w:rsid w:val="00E74394"/>
    <w:rsid w:val="00E749E2"/>
    <w:rsid w:val="00E753A0"/>
    <w:rsid w:val="00E75470"/>
    <w:rsid w:val="00E767BB"/>
    <w:rsid w:val="00E76828"/>
    <w:rsid w:val="00E76A3B"/>
    <w:rsid w:val="00E76D9C"/>
    <w:rsid w:val="00E770FC"/>
    <w:rsid w:val="00E77392"/>
    <w:rsid w:val="00E7760A"/>
    <w:rsid w:val="00E776DB"/>
    <w:rsid w:val="00E779B1"/>
    <w:rsid w:val="00E80C29"/>
    <w:rsid w:val="00E8143C"/>
    <w:rsid w:val="00E81905"/>
    <w:rsid w:val="00E824A2"/>
    <w:rsid w:val="00E82656"/>
    <w:rsid w:val="00E82C59"/>
    <w:rsid w:val="00E82E63"/>
    <w:rsid w:val="00E83B39"/>
    <w:rsid w:val="00E8428F"/>
    <w:rsid w:val="00E85043"/>
    <w:rsid w:val="00E8506F"/>
    <w:rsid w:val="00E8520C"/>
    <w:rsid w:val="00E85484"/>
    <w:rsid w:val="00E8571F"/>
    <w:rsid w:val="00E85FFA"/>
    <w:rsid w:val="00E870BF"/>
    <w:rsid w:val="00E87443"/>
    <w:rsid w:val="00E874B4"/>
    <w:rsid w:val="00E8783F"/>
    <w:rsid w:val="00E87E0A"/>
    <w:rsid w:val="00E87EC6"/>
    <w:rsid w:val="00E90CAB"/>
    <w:rsid w:val="00E90FB0"/>
    <w:rsid w:val="00E91CF3"/>
    <w:rsid w:val="00E91ECA"/>
    <w:rsid w:val="00E91F02"/>
    <w:rsid w:val="00E920C9"/>
    <w:rsid w:val="00E9223B"/>
    <w:rsid w:val="00E92296"/>
    <w:rsid w:val="00E92DE3"/>
    <w:rsid w:val="00E94319"/>
    <w:rsid w:val="00E94897"/>
    <w:rsid w:val="00E950AE"/>
    <w:rsid w:val="00E954D7"/>
    <w:rsid w:val="00E95748"/>
    <w:rsid w:val="00E964DC"/>
    <w:rsid w:val="00E9686C"/>
    <w:rsid w:val="00E96A0F"/>
    <w:rsid w:val="00E971A3"/>
    <w:rsid w:val="00E9758F"/>
    <w:rsid w:val="00E97B7C"/>
    <w:rsid w:val="00E97BA2"/>
    <w:rsid w:val="00EA01BD"/>
    <w:rsid w:val="00EA052D"/>
    <w:rsid w:val="00EA0644"/>
    <w:rsid w:val="00EA0A2C"/>
    <w:rsid w:val="00EA0ACA"/>
    <w:rsid w:val="00EA0CC8"/>
    <w:rsid w:val="00EA0CCA"/>
    <w:rsid w:val="00EA0EB2"/>
    <w:rsid w:val="00EA137D"/>
    <w:rsid w:val="00EA155C"/>
    <w:rsid w:val="00EA16A8"/>
    <w:rsid w:val="00EA1B80"/>
    <w:rsid w:val="00EA1DB1"/>
    <w:rsid w:val="00EA2006"/>
    <w:rsid w:val="00EA20BC"/>
    <w:rsid w:val="00EA2628"/>
    <w:rsid w:val="00EA2636"/>
    <w:rsid w:val="00EA2986"/>
    <w:rsid w:val="00EA29A5"/>
    <w:rsid w:val="00EA2AEA"/>
    <w:rsid w:val="00EA2DF6"/>
    <w:rsid w:val="00EA3CBF"/>
    <w:rsid w:val="00EA3FB6"/>
    <w:rsid w:val="00EA4374"/>
    <w:rsid w:val="00EA5009"/>
    <w:rsid w:val="00EA538C"/>
    <w:rsid w:val="00EA583C"/>
    <w:rsid w:val="00EA600F"/>
    <w:rsid w:val="00EA60CC"/>
    <w:rsid w:val="00EA64CF"/>
    <w:rsid w:val="00EA66F7"/>
    <w:rsid w:val="00EA7DB0"/>
    <w:rsid w:val="00EA7EAF"/>
    <w:rsid w:val="00EA7ED4"/>
    <w:rsid w:val="00EB0C82"/>
    <w:rsid w:val="00EB0FB9"/>
    <w:rsid w:val="00EB1500"/>
    <w:rsid w:val="00EB1C1C"/>
    <w:rsid w:val="00EB1FF9"/>
    <w:rsid w:val="00EB23DC"/>
    <w:rsid w:val="00EB24F7"/>
    <w:rsid w:val="00EB2783"/>
    <w:rsid w:val="00EB2FA0"/>
    <w:rsid w:val="00EB3466"/>
    <w:rsid w:val="00EB3606"/>
    <w:rsid w:val="00EB3986"/>
    <w:rsid w:val="00EB3A28"/>
    <w:rsid w:val="00EB3CD1"/>
    <w:rsid w:val="00EB3FE1"/>
    <w:rsid w:val="00EB41D7"/>
    <w:rsid w:val="00EB42A7"/>
    <w:rsid w:val="00EB44E7"/>
    <w:rsid w:val="00EB5083"/>
    <w:rsid w:val="00EB52AB"/>
    <w:rsid w:val="00EB559E"/>
    <w:rsid w:val="00EB5C63"/>
    <w:rsid w:val="00EB5F41"/>
    <w:rsid w:val="00EB700E"/>
    <w:rsid w:val="00EB73ED"/>
    <w:rsid w:val="00EB7422"/>
    <w:rsid w:val="00EC0F8E"/>
    <w:rsid w:val="00EC11E1"/>
    <w:rsid w:val="00EC1571"/>
    <w:rsid w:val="00EC17DA"/>
    <w:rsid w:val="00EC1A12"/>
    <w:rsid w:val="00EC1BB4"/>
    <w:rsid w:val="00EC1D2A"/>
    <w:rsid w:val="00EC1EB5"/>
    <w:rsid w:val="00EC1EC6"/>
    <w:rsid w:val="00EC23B1"/>
    <w:rsid w:val="00EC23C8"/>
    <w:rsid w:val="00EC3131"/>
    <w:rsid w:val="00EC3374"/>
    <w:rsid w:val="00EC3703"/>
    <w:rsid w:val="00EC3CAF"/>
    <w:rsid w:val="00EC3DC5"/>
    <w:rsid w:val="00EC4135"/>
    <w:rsid w:val="00EC437D"/>
    <w:rsid w:val="00EC47A3"/>
    <w:rsid w:val="00EC4A93"/>
    <w:rsid w:val="00EC524E"/>
    <w:rsid w:val="00EC52C2"/>
    <w:rsid w:val="00EC566A"/>
    <w:rsid w:val="00EC5D75"/>
    <w:rsid w:val="00EC5F06"/>
    <w:rsid w:val="00EC61C6"/>
    <w:rsid w:val="00EC630E"/>
    <w:rsid w:val="00EC6D2A"/>
    <w:rsid w:val="00EC760D"/>
    <w:rsid w:val="00EC7983"/>
    <w:rsid w:val="00EC7E4F"/>
    <w:rsid w:val="00EC7F57"/>
    <w:rsid w:val="00ED029F"/>
    <w:rsid w:val="00ED0A69"/>
    <w:rsid w:val="00ED0E2B"/>
    <w:rsid w:val="00ED11ED"/>
    <w:rsid w:val="00ED15B9"/>
    <w:rsid w:val="00ED1B60"/>
    <w:rsid w:val="00ED1CC3"/>
    <w:rsid w:val="00ED2078"/>
    <w:rsid w:val="00ED2111"/>
    <w:rsid w:val="00ED27B8"/>
    <w:rsid w:val="00ED2A5A"/>
    <w:rsid w:val="00ED2E50"/>
    <w:rsid w:val="00ED3042"/>
    <w:rsid w:val="00ED3690"/>
    <w:rsid w:val="00ED3777"/>
    <w:rsid w:val="00ED3D48"/>
    <w:rsid w:val="00ED3D79"/>
    <w:rsid w:val="00ED3FA2"/>
    <w:rsid w:val="00ED405B"/>
    <w:rsid w:val="00ED47F7"/>
    <w:rsid w:val="00ED4AE3"/>
    <w:rsid w:val="00ED513F"/>
    <w:rsid w:val="00ED66B9"/>
    <w:rsid w:val="00ED6943"/>
    <w:rsid w:val="00ED6AC7"/>
    <w:rsid w:val="00ED7124"/>
    <w:rsid w:val="00ED7671"/>
    <w:rsid w:val="00EE0327"/>
    <w:rsid w:val="00EE03A8"/>
    <w:rsid w:val="00EE0902"/>
    <w:rsid w:val="00EE0F2C"/>
    <w:rsid w:val="00EE1F71"/>
    <w:rsid w:val="00EE22CB"/>
    <w:rsid w:val="00EE2F1C"/>
    <w:rsid w:val="00EE406E"/>
    <w:rsid w:val="00EE46A8"/>
    <w:rsid w:val="00EE4E11"/>
    <w:rsid w:val="00EE51B4"/>
    <w:rsid w:val="00EE5749"/>
    <w:rsid w:val="00EE5F95"/>
    <w:rsid w:val="00EE7505"/>
    <w:rsid w:val="00EE7615"/>
    <w:rsid w:val="00EE7840"/>
    <w:rsid w:val="00EE7DA7"/>
    <w:rsid w:val="00EE7E50"/>
    <w:rsid w:val="00EF09A7"/>
    <w:rsid w:val="00EF0F5D"/>
    <w:rsid w:val="00EF0FED"/>
    <w:rsid w:val="00EF17A4"/>
    <w:rsid w:val="00EF192A"/>
    <w:rsid w:val="00EF2181"/>
    <w:rsid w:val="00EF21DD"/>
    <w:rsid w:val="00EF2314"/>
    <w:rsid w:val="00EF3824"/>
    <w:rsid w:val="00EF3B4E"/>
    <w:rsid w:val="00EF3DAC"/>
    <w:rsid w:val="00EF415C"/>
    <w:rsid w:val="00EF4395"/>
    <w:rsid w:val="00EF48A4"/>
    <w:rsid w:val="00EF4F9E"/>
    <w:rsid w:val="00EF514E"/>
    <w:rsid w:val="00EF515C"/>
    <w:rsid w:val="00EF528F"/>
    <w:rsid w:val="00EF62C7"/>
    <w:rsid w:val="00EF64FB"/>
    <w:rsid w:val="00EF6652"/>
    <w:rsid w:val="00EF6A53"/>
    <w:rsid w:val="00EF6B9E"/>
    <w:rsid w:val="00EF6D6E"/>
    <w:rsid w:val="00EF6E99"/>
    <w:rsid w:val="00EF706E"/>
    <w:rsid w:val="00EF71A4"/>
    <w:rsid w:val="00EF74BD"/>
    <w:rsid w:val="00EF763A"/>
    <w:rsid w:val="00EF77D2"/>
    <w:rsid w:val="00EF7834"/>
    <w:rsid w:val="00EF7883"/>
    <w:rsid w:val="00F005B8"/>
    <w:rsid w:val="00F00C30"/>
    <w:rsid w:val="00F00C9A"/>
    <w:rsid w:val="00F00F7D"/>
    <w:rsid w:val="00F0166C"/>
    <w:rsid w:val="00F01E96"/>
    <w:rsid w:val="00F0232A"/>
    <w:rsid w:val="00F02A81"/>
    <w:rsid w:val="00F02E57"/>
    <w:rsid w:val="00F02EC7"/>
    <w:rsid w:val="00F03020"/>
    <w:rsid w:val="00F0339C"/>
    <w:rsid w:val="00F03853"/>
    <w:rsid w:val="00F03CA6"/>
    <w:rsid w:val="00F03EDC"/>
    <w:rsid w:val="00F03EE6"/>
    <w:rsid w:val="00F04375"/>
    <w:rsid w:val="00F04457"/>
    <w:rsid w:val="00F048BE"/>
    <w:rsid w:val="00F04C82"/>
    <w:rsid w:val="00F04F07"/>
    <w:rsid w:val="00F051BB"/>
    <w:rsid w:val="00F054BE"/>
    <w:rsid w:val="00F06581"/>
    <w:rsid w:val="00F0689B"/>
    <w:rsid w:val="00F06E7B"/>
    <w:rsid w:val="00F0D1B0"/>
    <w:rsid w:val="00F101D6"/>
    <w:rsid w:val="00F10200"/>
    <w:rsid w:val="00F11C7E"/>
    <w:rsid w:val="00F11F22"/>
    <w:rsid w:val="00F11FFB"/>
    <w:rsid w:val="00F1271E"/>
    <w:rsid w:val="00F1276E"/>
    <w:rsid w:val="00F1316A"/>
    <w:rsid w:val="00F13399"/>
    <w:rsid w:val="00F13904"/>
    <w:rsid w:val="00F1405A"/>
    <w:rsid w:val="00F14678"/>
    <w:rsid w:val="00F14859"/>
    <w:rsid w:val="00F152C7"/>
    <w:rsid w:val="00F1576C"/>
    <w:rsid w:val="00F1702D"/>
    <w:rsid w:val="00F17C25"/>
    <w:rsid w:val="00F17C39"/>
    <w:rsid w:val="00F17FDE"/>
    <w:rsid w:val="00F20036"/>
    <w:rsid w:val="00F2006D"/>
    <w:rsid w:val="00F2020E"/>
    <w:rsid w:val="00F205C5"/>
    <w:rsid w:val="00F20938"/>
    <w:rsid w:val="00F209EC"/>
    <w:rsid w:val="00F20B86"/>
    <w:rsid w:val="00F20F74"/>
    <w:rsid w:val="00F212E9"/>
    <w:rsid w:val="00F21F7D"/>
    <w:rsid w:val="00F22539"/>
    <w:rsid w:val="00F22C45"/>
    <w:rsid w:val="00F22EEF"/>
    <w:rsid w:val="00F24F1C"/>
    <w:rsid w:val="00F259B5"/>
    <w:rsid w:val="00F26817"/>
    <w:rsid w:val="00F26A5F"/>
    <w:rsid w:val="00F271EA"/>
    <w:rsid w:val="00F2750D"/>
    <w:rsid w:val="00F27A75"/>
    <w:rsid w:val="00F27DA8"/>
    <w:rsid w:val="00F301B7"/>
    <w:rsid w:val="00F3033F"/>
    <w:rsid w:val="00F3036A"/>
    <w:rsid w:val="00F3102F"/>
    <w:rsid w:val="00F3118C"/>
    <w:rsid w:val="00F31493"/>
    <w:rsid w:val="00F314B3"/>
    <w:rsid w:val="00F31845"/>
    <w:rsid w:val="00F31B4E"/>
    <w:rsid w:val="00F31D89"/>
    <w:rsid w:val="00F3202B"/>
    <w:rsid w:val="00F3227C"/>
    <w:rsid w:val="00F32D5B"/>
    <w:rsid w:val="00F32E0C"/>
    <w:rsid w:val="00F32FD6"/>
    <w:rsid w:val="00F33010"/>
    <w:rsid w:val="00F34103"/>
    <w:rsid w:val="00F34736"/>
    <w:rsid w:val="00F34DB7"/>
    <w:rsid w:val="00F3511D"/>
    <w:rsid w:val="00F351C8"/>
    <w:rsid w:val="00F354B0"/>
    <w:rsid w:val="00F36DDC"/>
    <w:rsid w:val="00F36FFC"/>
    <w:rsid w:val="00F374AC"/>
    <w:rsid w:val="00F3758F"/>
    <w:rsid w:val="00F37789"/>
    <w:rsid w:val="00F379C1"/>
    <w:rsid w:val="00F37A7A"/>
    <w:rsid w:val="00F37AF6"/>
    <w:rsid w:val="00F37E2B"/>
    <w:rsid w:val="00F37E2F"/>
    <w:rsid w:val="00F405B5"/>
    <w:rsid w:val="00F4064F"/>
    <w:rsid w:val="00F406AB"/>
    <w:rsid w:val="00F406B7"/>
    <w:rsid w:val="00F40B12"/>
    <w:rsid w:val="00F43A1A"/>
    <w:rsid w:val="00F4485B"/>
    <w:rsid w:val="00F44873"/>
    <w:rsid w:val="00F44D01"/>
    <w:rsid w:val="00F44D97"/>
    <w:rsid w:val="00F45F45"/>
    <w:rsid w:val="00F464DA"/>
    <w:rsid w:val="00F46571"/>
    <w:rsid w:val="00F469A2"/>
    <w:rsid w:val="00F469D8"/>
    <w:rsid w:val="00F469EE"/>
    <w:rsid w:val="00F46AEE"/>
    <w:rsid w:val="00F46C71"/>
    <w:rsid w:val="00F47015"/>
    <w:rsid w:val="00F47622"/>
    <w:rsid w:val="00F47724"/>
    <w:rsid w:val="00F47A02"/>
    <w:rsid w:val="00F47CFD"/>
    <w:rsid w:val="00F47E97"/>
    <w:rsid w:val="00F47F39"/>
    <w:rsid w:val="00F50030"/>
    <w:rsid w:val="00F500F4"/>
    <w:rsid w:val="00F5078B"/>
    <w:rsid w:val="00F5099C"/>
    <w:rsid w:val="00F50FBD"/>
    <w:rsid w:val="00F511B5"/>
    <w:rsid w:val="00F518B3"/>
    <w:rsid w:val="00F51E7B"/>
    <w:rsid w:val="00F52594"/>
    <w:rsid w:val="00F5263D"/>
    <w:rsid w:val="00F52CD2"/>
    <w:rsid w:val="00F52CF8"/>
    <w:rsid w:val="00F530B7"/>
    <w:rsid w:val="00F535F1"/>
    <w:rsid w:val="00F53F8A"/>
    <w:rsid w:val="00F5420F"/>
    <w:rsid w:val="00F54B11"/>
    <w:rsid w:val="00F54E8D"/>
    <w:rsid w:val="00F5565B"/>
    <w:rsid w:val="00F562FA"/>
    <w:rsid w:val="00F5647F"/>
    <w:rsid w:val="00F5649D"/>
    <w:rsid w:val="00F57DAA"/>
    <w:rsid w:val="00F57F16"/>
    <w:rsid w:val="00F60798"/>
    <w:rsid w:val="00F61120"/>
    <w:rsid w:val="00F6151E"/>
    <w:rsid w:val="00F61AFA"/>
    <w:rsid w:val="00F620C4"/>
    <w:rsid w:val="00F62909"/>
    <w:rsid w:val="00F6300F"/>
    <w:rsid w:val="00F6349B"/>
    <w:rsid w:val="00F6405D"/>
    <w:rsid w:val="00F648BC"/>
    <w:rsid w:val="00F648C8"/>
    <w:rsid w:val="00F64A20"/>
    <w:rsid w:val="00F64D5C"/>
    <w:rsid w:val="00F659B4"/>
    <w:rsid w:val="00F65A2B"/>
    <w:rsid w:val="00F65D2A"/>
    <w:rsid w:val="00F66BE2"/>
    <w:rsid w:val="00F66FCD"/>
    <w:rsid w:val="00F67290"/>
    <w:rsid w:val="00F67843"/>
    <w:rsid w:val="00F701D0"/>
    <w:rsid w:val="00F70538"/>
    <w:rsid w:val="00F70CB3"/>
    <w:rsid w:val="00F70D66"/>
    <w:rsid w:val="00F70F50"/>
    <w:rsid w:val="00F71C2A"/>
    <w:rsid w:val="00F71CC9"/>
    <w:rsid w:val="00F71EF5"/>
    <w:rsid w:val="00F71F27"/>
    <w:rsid w:val="00F7249D"/>
    <w:rsid w:val="00F72677"/>
    <w:rsid w:val="00F72754"/>
    <w:rsid w:val="00F72989"/>
    <w:rsid w:val="00F72A45"/>
    <w:rsid w:val="00F72C60"/>
    <w:rsid w:val="00F74D42"/>
    <w:rsid w:val="00F74FBE"/>
    <w:rsid w:val="00F758CB"/>
    <w:rsid w:val="00F75E7E"/>
    <w:rsid w:val="00F7705D"/>
    <w:rsid w:val="00F77373"/>
    <w:rsid w:val="00F775C6"/>
    <w:rsid w:val="00F77814"/>
    <w:rsid w:val="00F778AF"/>
    <w:rsid w:val="00F80A29"/>
    <w:rsid w:val="00F80A49"/>
    <w:rsid w:val="00F80EEF"/>
    <w:rsid w:val="00F81006"/>
    <w:rsid w:val="00F813D9"/>
    <w:rsid w:val="00F81A75"/>
    <w:rsid w:val="00F82396"/>
    <w:rsid w:val="00F825FB"/>
    <w:rsid w:val="00F8268F"/>
    <w:rsid w:val="00F82F39"/>
    <w:rsid w:val="00F82F90"/>
    <w:rsid w:val="00F831AB"/>
    <w:rsid w:val="00F8331F"/>
    <w:rsid w:val="00F83EB7"/>
    <w:rsid w:val="00F83F8E"/>
    <w:rsid w:val="00F84118"/>
    <w:rsid w:val="00F841CE"/>
    <w:rsid w:val="00F8430E"/>
    <w:rsid w:val="00F8432C"/>
    <w:rsid w:val="00F85189"/>
    <w:rsid w:val="00F863D0"/>
    <w:rsid w:val="00F866BE"/>
    <w:rsid w:val="00F86A1E"/>
    <w:rsid w:val="00F8712C"/>
    <w:rsid w:val="00F87639"/>
    <w:rsid w:val="00F87ED6"/>
    <w:rsid w:val="00F9019F"/>
    <w:rsid w:val="00F90B0E"/>
    <w:rsid w:val="00F90CBB"/>
    <w:rsid w:val="00F91092"/>
    <w:rsid w:val="00F91BA8"/>
    <w:rsid w:val="00F92284"/>
    <w:rsid w:val="00F926F7"/>
    <w:rsid w:val="00F92CE2"/>
    <w:rsid w:val="00F92E41"/>
    <w:rsid w:val="00F92FE0"/>
    <w:rsid w:val="00F930AE"/>
    <w:rsid w:val="00F935E6"/>
    <w:rsid w:val="00F93A29"/>
    <w:rsid w:val="00F940E3"/>
    <w:rsid w:val="00F94159"/>
    <w:rsid w:val="00F94580"/>
    <w:rsid w:val="00F94C22"/>
    <w:rsid w:val="00F94DA9"/>
    <w:rsid w:val="00F96152"/>
    <w:rsid w:val="00F96155"/>
    <w:rsid w:val="00F96178"/>
    <w:rsid w:val="00F96981"/>
    <w:rsid w:val="00F97156"/>
    <w:rsid w:val="00FA00C2"/>
    <w:rsid w:val="00FA03B8"/>
    <w:rsid w:val="00FA0786"/>
    <w:rsid w:val="00FA0BEB"/>
    <w:rsid w:val="00FA0C46"/>
    <w:rsid w:val="00FA0E9E"/>
    <w:rsid w:val="00FA1064"/>
    <w:rsid w:val="00FA1BB3"/>
    <w:rsid w:val="00FA1C6A"/>
    <w:rsid w:val="00FA1CDE"/>
    <w:rsid w:val="00FA1F3F"/>
    <w:rsid w:val="00FA294A"/>
    <w:rsid w:val="00FA2B1A"/>
    <w:rsid w:val="00FA2C27"/>
    <w:rsid w:val="00FA301C"/>
    <w:rsid w:val="00FA311E"/>
    <w:rsid w:val="00FA3633"/>
    <w:rsid w:val="00FA387B"/>
    <w:rsid w:val="00FA3F77"/>
    <w:rsid w:val="00FA436D"/>
    <w:rsid w:val="00FA455C"/>
    <w:rsid w:val="00FA4603"/>
    <w:rsid w:val="00FA485D"/>
    <w:rsid w:val="00FA49A9"/>
    <w:rsid w:val="00FA5D60"/>
    <w:rsid w:val="00FA6790"/>
    <w:rsid w:val="00FA6802"/>
    <w:rsid w:val="00FA69F0"/>
    <w:rsid w:val="00FA70B1"/>
    <w:rsid w:val="00FA7AB6"/>
    <w:rsid w:val="00FB0371"/>
    <w:rsid w:val="00FB0844"/>
    <w:rsid w:val="00FB139B"/>
    <w:rsid w:val="00FB1560"/>
    <w:rsid w:val="00FB1732"/>
    <w:rsid w:val="00FB2B45"/>
    <w:rsid w:val="00FB33AF"/>
    <w:rsid w:val="00FB3642"/>
    <w:rsid w:val="00FB3F63"/>
    <w:rsid w:val="00FB49C7"/>
    <w:rsid w:val="00FB57D9"/>
    <w:rsid w:val="00FB5CED"/>
    <w:rsid w:val="00FB5E58"/>
    <w:rsid w:val="00FB653D"/>
    <w:rsid w:val="00FB69C9"/>
    <w:rsid w:val="00FB6A36"/>
    <w:rsid w:val="00FB6B5A"/>
    <w:rsid w:val="00FB6D9B"/>
    <w:rsid w:val="00FB71D8"/>
    <w:rsid w:val="00FB72FC"/>
    <w:rsid w:val="00FB793B"/>
    <w:rsid w:val="00FB7AD6"/>
    <w:rsid w:val="00FB7F08"/>
    <w:rsid w:val="00FC0238"/>
    <w:rsid w:val="00FC048A"/>
    <w:rsid w:val="00FC0556"/>
    <w:rsid w:val="00FC0742"/>
    <w:rsid w:val="00FC13BA"/>
    <w:rsid w:val="00FC192B"/>
    <w:rsid w:val="00FC1A4B"/>
    <w:rsid w:val="00FC1AD0"/>
    <w:rsid w:val="00FC2A5B"/>
    <w:rsid w:val="00FC2BD9"/>
    <w:rsid w:val="00FC348B"/>
    <w:rsid w:val="00FC4198"/>
    <w:rsid w:val="00FC4596"/>
    <w:rsid w:val="00FC45E6"/>
    <w:rsid w:val="00FC4DEB"/>
    <w:rsid w:val="00FC5107"/>
    <w:rsid w:val="00FC5258"/>
    <w:rsid w:val="00FC554C"/>
    <w:rsid w:val="00FC7053"/>
    <w:rsid w:val="00FC79C3"/>
    <w:rsid w:val="00FC7C10"/>
    <w:rsid w:val="00FC7EC6"/>
    <w:rsid w:val="00FD0B1F"/>
    <w:rsid w:val="00FD0F90"/>
    <w:rsid w:val="00FD1093"/>
    <w:rsid w:val="00FD1BBA"/>
    <w:rsid w:val="00FD1F10"/>
    <w:rsid w:val="00FD2B02"/>
    <w:rsid w:val="00FD2FDC"/>
    <w:rsid w:val="00FD321E"/>
    <w:rsid w:val="00FD376F"/>
    <w:rsid w:val="00FD3782"/>
    <w:rsid w:val="00FD3E36"/>
    <w:rsid w:val="00FD3F22"/>
    <w:rsid w:val="00FD3FB2"/>
    <w:rsid w:val="00FD40FB"/>
    <w:rsid w:val="00FD4744"/>
    <w:rsid w:val="00FD4A90"/>
    <w:rsid w:val="00FD54CC"/>
    <w:rsid w:val="00FD5EE6"/>
    <w:rsid w:val="00FD6051"/>
    <w:rsid w:val="00FD662E"/>
    <w:rsid w:val="00FD68BE"/>
    <w:rsid w:val="00FD6ECE"/>
    <w:rsid w:val="00FD7045"/>
    <w:rsid w:val="00FD7E1D"/>
    <w:rsid w:val="00FE1C43"/>
    <w:rsid w:val="00FE1E8F"/>
    <w:rsid w:val="00FE248F"/>
    <w:rsid w:val="00FE2A3B"/>
    <w:rsid w:val="00FE3608"/>
    <w:rsid w:val="00FE3C29"/>
    <w:rsid w:val="00FE4253"/>
    <w:rsid w:val="00FE452C"/>
    <w:rsid w:val="00FE5433"/>
    <w:rsid w:val="00FE5A0A"/>
    <w:rsid w:val="00FE5AB3"/>
    <w:rsid w:val="00FE61CF"/>
    <w:rsid w:val="00FE63A8"/>
    <w:rsid w:val="00FF0FC3"/>
    <w:rsid w:val="00FF142A"/>
    <w:rsid w:val="00FF17BE"/>
    <w:rsid w:val="00FF1887"/>
    <w:rsid w:val="00FF3C33"/>
    <w:rsid w:val="00FF51DC"/>
    <w:rsid w:val="00FF5A45"/>
    <w:rsid w:val="00FF5EDF"/>
    <w:rsid w:val="00FF65AE"/>
    <w:rsid w:val="00FF67DD"/>
    <w:rsid w:val="00FF6A6A"/>
    <w:rsid w:val="00FF6BC3"/>
    <w:rsid w:val="00FF6D71"/>
    <w:rsid w:val="00FF734E"/>
    <w:rsid w:val="00FF7D4A"/>
    <w:rsid w:val="020D942A"/>
    <w:rsid w:val="022F72F4"/>
    <w:rsid w:val="024D5368"/>
    <w:rsid w:val="02B0E83A"/>
    <w:rsid w:val="02BA11F6"/>
    <w:rsid w:val="035DFBAD"/>
    <w:rsid w:val="03C62A6B"/>
    <w:rsid w:val="03F40E22"/>
    <w:rsid w:val="070BA89F"/>
    <w:rsid w:val="074FA2B1"/>
    <w:rsid w:val="07534E69"/>
    <w:rsid w:val="0848550E"/>
    <w:rsid w:val="08EC2C44"/>
    <w:rsid w:val="08F44D24"/>
    <w:rsid w:val="09023285"/>
    <w:rsid w:val="0A3F3E9C"/>
    <w:rsid w:val="0A4F3F4B"/>
    <w:rsid w:val="0A8141C2"/>
    <w:rsid w:val="0AE77FAB"/>
    <w:rsid w:val="0AFD42D1"/>
    <w:rsid w:val="0B4C8A55"/>
    <w:rsid w:val="0C5AC569"/>
    <w:rsid w:val="0DA59C1F"/>
    <w:rsid w:val="0DCF1DDD"/>
    <w:rsid w:val="0EBA6EFA"/>
    <w:rsid w:val="104DFDDD"/>
    <w:rsid w:val="105D03A4"/>
    <w:rsid w:val="116B8DBC"/>
    <w:rsid w:val="1246477A"/>
    <w:rsid w:val="128CC8D2"/>
    <w:rsid w:val="12BD1762"/>
    <w:rsid w:val="12C5D345"/>
    <w:rsid w:val="12CD2173"/>
    <w:rsid w:val="1315F6A7"/>
    <w:rsid w:val="131EC8DA"/>
    <w:rsid w:val="1463198A"/>
    <w:rsid w:val="14BDCEAB"/>
    <w:rsid w:val="16C8F57B"/>
    <w:rsid w:val="17DF110F"/>
    <w:rsid w:val="18341E76"/>
    <w:rsid w:val="1880FCFF"/>
    <w:rsid w:val="193EF06C"/>
    <w:rsid w:val="1A302A30"/>
    <w:rsid w:val="1A5E0AB1"/>
    <w:rsid w:val="1AA03008"/>
    <w:rsid w:val="1C4E2936"/>
    <w:rsid w:val="1D05FEF9"/>
    <w:rsid w:val="1D81227F"/>
    <w:rsid w:val="1ECC6903"/>
    <w:rsid w:val="1F08AFE1"/>
    <w:rsid w:val="204CDC0D"/>
    <w:rsid w:val="20B1CF41"/>
    <w:rsid w:val="20D39EB0"/>
    <w:rsid w:val="20F0B231"/>
    <w:rsid w:val="21619F38"/>
    <w:rsid w:val="2198312B"/>
    <w:rsid w:val="22200D1A"/>
    <w:rsid w:val="226A2A45"/>
    <w:rsid w:val="23F104E7"/>
    <w:rsid w:val="263B62ED"/>
    <w:rsid w:val="26771FE6"/>
    <w:rsid w:val="26CB8328"/>
    <w:rsid w:val="274EFFAB"/>
    <w:rsid w:val="284D6A8D"/>
    <w:rsid w:val="28F648E0"/>
    <w:rsid w:val="28FDBC21"/>
    <w:rsid w:val="295CEFF7"/>
    <w:rsid w:val="2991ECBA"/>
    <w:rsid w:val="2B041271"/>
    <w:rsid w:val="2CBED1AF"/>
    <w:rsid w:val="2E254624"/>
    <w:rsid w:val="2E814A6F"/>
    <w:rsid w:val="2F4A417B"/>
    <w:rsid w:val="2F4A920F"/>
    <w:rsid w:val="2F8030CB"/>
    <w:rsid w:val="308F4B0E"/>
    <w:rsid w:val="325A1ED5"/>
    <w:rsid w:val="3264E7C5"/>
    <w:rsid w:val="3287BED4"/>
    <w:rsid w:val="32F5A5F0"/>
    <w:rsid w:val="32FF79B5"/>
    <w:rsid w:val="342AD8F6"/>
    <w:rsid w:val="354E96E3"/>
    <w:rsid w:val="36787E84"/>
    <w:rsid w:val="372BD3BF"/>
    <w:rsid w:val="3857F287"/>
    <w:rsid w:val="385DBF97"/>
    <w:rsid w:val="39A6F9C2"/>
    <w:rsid w:val="3ABEF649"/>
    <w:rsid w:val="3B770DD5"/>
    <w:rsid w:val="3CC81900"/>
    <w:rsid w:val="3D58E7B3"/>
    <w:rsid w:val="3D6C061B"/>
    <w:rsid w:val="3D7D1152"/>
    <w:rsid w:val="3D827C31"/>
    <w:rsid w:val="3F03DB7F"/>
    <w:rsid w:val="3F3D0E58"/>
    <w:rsid w:val="3FEAFF09"/>
    <w:rsid w:val="4050987D"/>
    <w:rsid w:val="413AB906"/>
    <w:rsid w:val="41F80A23"/>
    <w:rsid w:val="4357E747"/>
    <w:rsid w:val="444B1911"/>
    <w:rsid w:val="4503C2FA"/>
    <w:rsid w:val="46250417"/>
    <w:rsid w:val="462EC121"/>
    <w:rsid w:val="468D0F39"/>
    <w:rsid w:val="46C3E498"/>
    <w:rsid w:val="4711CAF5"/>
    <w:rsid w:val="472BBAF2"/>
    <w:rsid w:val="47A07E9D"/>
    <w:rsid w:val="47C0312B"/>
    <w:rsid w:val="47DB0EB8"/>
    <w:rsid w:val="48568EA0"/>
    <w:rsid w:val="48E49BE9"/>
    <w:rsid w:val="493AB718"/>
    <w:rsid w:val="4947E4E4"/>
    <w:rsid w:val="49D50B72"/>
    <w:rsid w:val="4AA2845B"/>
    <w:rsid w:val="4B4482A6"/>
    <w:rsid w:val="4BFF23B8"/>
    <w:rsid w:val="4C2622F1"/>
    <w:rsid w:val="4E6B2168"/>
    <w:rsid w:val="4F7765E3"/>
    <w:rsid w:val="5107AFBF"/>
    <w:rsid w:val="53B3FB1A"/>
    <w:rsid w:val="541CF2C8"/>
    <w:rsid w:val="553F5B56"/>
    <w:rsid w:val="561ABA1D"/>
    <w:rsid w:val="564461D6"/>
    <w:rsid w:val="587D9958"/>
    <w:rsid w:val="59D394D5"/>
    <w:rsid w:val="59F41CDD"/>
    <w:rsid w:val="5A5EFE70"/>
    <w:rsid w:val="5B950ED4"/>
    <w:rsid w:val="5C720C7C"/>
    <w:rsid w:val="5D5CBFAC"/>
    <w:rsid w:val="5E06B5C9"/>
    <w:rsid w:val="5EE28B04"/>
    <w:rsid w:val="5F5B97DD"/>
    <w:rsid w:val="5F7B5C50"/>
    <w:rsid w:val="6148D7EA"/>
    <w:rsid w:val="622ADB81"/>
    <w:rsid w:val="62A0F5D7"/>
    <w:rsid w:val="62C3A254"/>
    <w:rsid w:val="645F9799"/>
    <w:rsid w:val="647CD52D"/>
    <w:rsid w:val="6624962E"/>
    <w:rsid w:val="66C514C9"/>
    <w:rsid w:val="67624D02"/>
    <w:rsid w:val="67EEC8CB"/>
    <w:rsid w:val="6873B17A"/>
    <w:rsid w:val="68F27940"/>
    <w:rsid w:val="69B61B9A"/>
    <w:rsid w:val="6A1C5F76"/>
    <w:rsid w:val="6A67F2E8"/>
    <w:rsid w:val="6C49560C"/>
    <w:rsid w:val="6D4C6D9A"/>
    <w:rsid w:val="6E13E932"/>
    <w:rsid w:val="6F872E0B"/>
    <w:rsid w:val="714A6BAE"/>
    <w:rsid w:val="71EBA09C"/>
    <w:rsid w:val="72608F2E"/>
    <w:rsid w:val="72A885FE"/>
    <w:rsid w:val="73596A72"/>
    <w:rsid w:val="7511A4DD"/>
    <w:rsid w:val="75E55454"/>
    <w:rsid w:val="765563D1"/>
    <w:rsid w:val="76BBC44C"/>
    <w:rsid w:val="7764DE89"/>
    <w:rsid w:val="789B518C"/>
    <w:rsid w:val="79D1BC1F"/>
    <w:rsid w:val="7A39A3B5"/>
    <w:rsid w:val="7B6EA972"/>
    <w:rsid w:val="7BA7F003"/>
    <w:rsid w:val="7BC26C55"/>
    <w:rsid w:val="7C2FA943"/>
    <w:rsid w:val="7D10A559"/>
    <w:rsid w:val="7D721364"/>
    <w:rsid w:val="7D7F52FE"/>
    <w:rsid w:val="7E1338A8"/>
    <w:rsid w:val="7ED5CC9A"/>
    <w:rsid w:val="7FD386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C1013"/>
  <w15:docId w15:val="{CB69E718-8A39-4EFC-974E-4E66B24F2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49C9"/>
    <w:pPr>
      <w:spacing w:before="120"/>
      <w:ind w:firstLine="284"/>
      <w:jc w:val="both"/>
    </w:pPr>
    <w:rPr>
      <w:rFonts w:ascii="Book Antiqua" w:eastAsia="Times New Roman" w:hAnsi="Book Antiqua"/>
      <w:sz w:val="22"/>
      <w:szCs w:val="24"/>
    </w:rPr>
  </w:style>
  <w:style w:type="paragraph" w:styleId="berschrift1">
    <w:name w:val="heading 1"/>
    <w:basedOn w:val="Standard"/>
    <w:next w:val="Standard"/>
    <w:link w:val="berschrift1Zchn"/>
    <w:qFormat/>
    <w:rsid w:val="00810D8B"/>
    <w:pPr>
      <w:keepNext/>
      <w:pageBreakBefore/>
      <w:spacing w:after="360"/>
      <w:ind w:firstLine="0"/>
      <w:outlineLvl w:val="0"/>
    </w:pPr>
    <w:rPr>
      <w:b/>
      <w:bCs/>
      <w:kern w:val="32"/>
      <w:sz w:val="28"/>
      <w:szCs w:val="32"/>
      <w:lang w:val="x-none"/>
    </w:rPr>
  </w:style>
  <w:style w:type="paragraph" w:styleId="berschrift2">
    <w:name w:val="heading 2"/>
    <w:basedOn w:val="Standard"/>
    <w:next w:val="Standard"/>
    <w:link w:val="berschrift2Zchn"/>
    <w:qFormat/>
    <w:rsid w:val="00810D8B"/>
    <w:pPr>
      <w:keepNext/>
      <w:spacing w:before="240" w:after="60"/>
      <w:ind w:firstLine="0"/>
      <w:outlineLvl w:val="1"/>
    </w:pPr>
    <w:rPr>
      <w:b/>
      <w:bCs/>
      <w:iCs/>
      <w:sz w:val="24"/>
      <w:szCs w:val="28"/>
      <w:lang w:val="x-none"/>
    </w:rPr>
  </w:style>
  <w:style w:type="paragraph" w:styleId="berschrift3">
    <w:name w:val="heading 3"/>
    <w:basedOn w:val="Standard"/>
    <w:next w:val="Standard"/>
    <w:link w:val="berschrift3Zchn"/>
    <w:qFormat/>
    <w:rsid w:val="00220FBD"/>
    <w:pPr>
      <w:keepNext/>
      <w:spacing w:before="240" w:after="60"/>
      <w:ind w:firstLine="0"/>
      <w:outlineLvl w:val="2"/>
    </w:pPr>
    <w:rPr>
      <w:b/>
      <w:bCs/>
      <w:szCs w:val="26"/>
      <w:lang w:val="x-none"/>
    </w:rPr>
  </w:style>
  <w:style w:type="paragraph" w:styleId="berschrift4">
    <w:name w:val="heading 4"/>
    <w:basedOn w:val="Standard"/>
    <w:next w:val="Standard"/>
    <w:link w:val="berschrift4Zchn"/>
    <w:uiPriority w:val="9"/>
    <w:unhideWhenUsed/>
    <w:qFormat/>
    <w:rsid w:val="00011A61"/>
    <w:pPr>
      <w:keepNext/>
      <w:keepLines/>
      <w:spacing w:before="40"/>
      <w:outlineLvl w:val="3"/>
    </w:pPr>
    <w:rPr>
      <w:rFonts w:ascii="Calibri Light" w:hAnsi="Calibri Light"/>
      <w:i/>
      <w:iCs/>
      <w:color w:val="2E74B5"/>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810D8B"/>
    <w:rPr>
      <w:rFonts w:ascii="Book Antiqua" w:eastAsia="Times New Roman" w:hAnsi="Book Antiqua" w:cs="Arial"/>
      <w:b/>
      <w:bCs/>
      <w:kern w:val="32"/>
      <w:sz w:val="28"/>
      <w:szCs w:val="32"/>
      <w:lang w:eastAsia="de-DE"/>
    </w:rPr>
  </w:style>
  <w:style w:type="character" w:customStyle="1" w:styleId="berschrift2Zchn">
    <w:name w:val="Überschrift 2 Zchn"/>
    <w:link w:val="berschrift2"/>
    <w:rsid w:val="00810D8B"/>
    <w:rPr>
      <w:rFonts w:ascii="Book Antiqua" w:eastAsia="Times New Roman" w:hAnsi="Book Antiqua" w:cs="Arial"/>
      <w:b/>
      <w:bCs/>
      <w:iCs/>
      <w:sz w:val="24"/>
      <w:szCs w:val="28"/>
      <w:lang w:eastAsia="de-DE"/>
    </w:rPr>
  </w:style>
  <w:style w:type="character" w:customStyle="1" w:styleId="berschrift3Zchn">
    <w:name w:val="Überschrift 3 Zchn"/>
    <w:link w:val="berschrift3"/>
    <w:rsid w:val="00220FBD"/>
    <w:rPr>
      <w:rFonts w:ascii="Book Antiqua" w:eastAsia="Times New Roman" w:hAnsi="Book Antiqua"/>
      <w:b/>
      <w:bCs/>
      <w:sz w:val="22"/>
      <w:szCs w:val="26"/>
      <w:lang w:val="x-none"/>
    </w:rPr>
  </w:style>
  <w:style w:type="paragraph" w:styleId="Verzeichnis1">
    <w:name w:val="toc 1"/>
    <w:basedOn w:val="Standard"/>
    <w:next w:val="Standard"/>
    <w:autoRedefine/>
    <w:uiPriority w:val="39"/>
    <w:rsid w:val="00810D8B"/>
    <w:pPr>
      <w:ind w:firstLine="0"/>
    </w:pPr>
    <w:rPr>
      <w:b/>
      <w:sz w:val="24"/>
    </w:rPr>
  </w:style>
  <w:style w:type="paragraph" w:styleId="Verzeichnis2">
    <w:name w:val="toc 2"/>
    <w:basedOn w:val="Standard"/>
    <w:next w:val="Standard"/>
    <w:autoRedefine/>
    <w:uiPriority w:val="39"/>
    <w:rsid w:val="00AB1420"/>
    <w:pPr>
      <w:spacing w:before="0"/>
      <w:ind w:firstLine="0"/>
    </w:pPr>
  </w:style>
  <w:style w:type="paragraph" w:styleId="Verzeichnis3">
    <w:name w:val="toc 3"/>
    <w:basedOn w:val="Standard"/>
    <w:next w:val="Standard"/>
    <w:autoRedefine/>
    <w:uiPriority w:val="39"/>
    <w:rsid w:val="00810D8B"/>
    <w:pPr>
      <w:spacing w:before="0"/>
      <w:ind w:firstLine="0"/>
    </w:pPr>
  </w:style>
  <w:style w:type="character" w:styleId="Hyperlink">
    <w:name w:val="Hyperlink"/>
    <w:uiPriority w:val="99"/>
    <w:rsid w:val="00810D8B"/>
    <w:rPr>
      <w:rFonts w:ascii="Book Antiqua" w:hAnsi="Book Antiqua"/>
      <w:color w:val="auto"/>
      <w:sz w:val="22"/>
      <w:u w:val="none"/>
    </w:rPr>
  </w:style>
  <w:style w:type="paragraph" w:styleId="Kopfzeile">
    <w:name w:val="header"/>
    <w:basedOn w:val="Standard"/>
    <w:link w:val="KopfzeileZchn"/>
    <w:uiPriority w:val="99"/>
    <w:rsid w:val="00810D8B"/>
    <w:pPr>
      <w:ind w:firstLine="0"/>
    </w:pPr>
    <w:rPr>
      <w:sz w:val="18"/>
      <w:lang w:val="x-none"/>
    </w:rPr>
  </w:style>
  <w:style w:type="character" w:customStyle="1" w:styleId="KopfzeileZchn">
    <w:name w:val="Kopfzeile Zchn"/>
    <w:link w:val="Kopfzeile"/>
    <w:uiPriority w:val="99"/>
    <w:rsid w:val="00810D8B"/>
    <w:rPr>
      <w:rFonts w:ascii="Book Antiqua" w:eastAsia="Times New Roman" w:hAnsi="Book Antiqua" w:cs="Times New Roman"/>
      <w:sz w:val="18"/>
      <w:szCs w:val="24"/>
      <w:lang w:eastAsia="de-DE"/>
    </w:rPr>
  </w:style>
  <w:style w:type="paragraph" w:styleId="Fuzeile">
    <w:name w:val="footer"/>
    <w:basedOn w:val="Standard"/>
    <w:link w:val="FuzeileZchn"/>
    <w:uiPriority w:val="99"/>
    <w:rsid w:val="00810D8B"/>
    <w:pPr>
      <w:ind w:firstLine="0"/>
    </w:pPr>
    <w:rPr>
      <w:sz w:val="18"/>
      <w:lang w:val="x-none"/>
    </w:rPr>
  </w:style>
  <w:style w:type="character" w:customStyle="1" w:styleId="FuzeileZchn">
    <w:name w:val="Fußzeile Zchn"/>
    <w:link w:val="Fuzeile"/>
    <w:uiPriority w:val="99"/>
    <w:rsid w:val="00810D8B"/>
    <w:rPr>
      <w:rFonts w:ascii="Book Antiqua" w:eastAsia="Times New Roman" w:hAnsi="Book Antiqua" w:cs="Times New Roman"/>
      <w:sz w:val="18"/>
      <w:szCs w:val="24"/>
      <w:lang w:eastAsia="de-DE"/>
    </w:rPr>
  </w:style>
  <w:style w:type="paragraph" w:styleId="Sprechblasentext">
    <w:name w:val="Balloon Text"/>
    <w:basedOn w:val="Standard"/>
    <w:link w:val="SprechblasentextZchn"/>
    <w:uiPriority w:val="99"/>
    <w:semiHidden/>
    <w:unhideWhenUsed/>
    <w:rsid w:val="00810D8B"/>
    <w:pPr>
      <w:spacing w:before="0"/>
    </w:pPr>
    <w:rPr>
      <w:rFonts w:ascii="Tahoma" w:hAnsi="Tahoma"/>
      <w:sz w:val="16"/>
      <w:szCs w:val="16"/>
      <w:lang w:val="x-none"/>
    </w:rPr>
  </w:style>
  <w:style w:type="character" w:customStyle="1" w:styleId="SprechblasentextZchn">
    <w:name w:val="Sprechblasentext Zchn"/>
    <w:link w:val="Sprechblasentext"/>
    <w:uiPriority w:val="99"/>
    <w:semiHidden/>
    <w:rsid w:val="00810D8B"/>
    <w:rPr>
      <w:rFonts w:ascii="Tahoma" w:eastAsia="Times New Roman" w:hAnsi="Tahoma" w:cs="Tahoma"/>
      <w:sz w:val="16"/>
      <w:szCs w:val="16"/>
      <w:lang w:eastAsia="de-DE"/>
    </w:rPr>
  </w:style>
  <w:style w:type="paragraph" w:styleId="Listenabsatz">
    <w:name w:val="List Paragraph"/>
    <w:basedOn w:val="Standard"/>
    <w:uiPriority w:val="34"/>
    <w:qFormat/>
    <w:rsid w:val="00880DA5"/>
    <w:pPr>
      <w:ind w:left="720"/>
      <w:contextualSpacing/>
    </w:pPr>
  </w:style>
  <w:style w:type="paragraph" w:styleId="Index1">
    <w:name w:val="index 1"/>
    <w:basedOn w:val="Standard"/>
    <w:next w:val="Standard"/>
    <w:autoRedefine/>
    <w:uiPriority w:val="99"/>
    <w:semiHidden/>
    <w:unhideWhenUsed/>
    <w:rsid w:val="00AB1420"/>
    <w:pPr>
      <w:spacing w:before="0"/>
      <w:ind w:left="220" w:hanging="220"/>
    </w:pPr>
  </w:style>
  <w:style w:type="character" w:styleId="Platzhaltertext">
    <w:name w:val="Placeholder Text"/>
    <w:uiPriority w:val="99"/>
    <w:semiHidden/>
    <w:rsid w:val="00832D21"/>
    <w:rPr>
      <w:color w:val="808080"/>
    </w:rPr>
  </w:style>
  <w:style w:type="table" w:styleId="Tabellenraster">
    <w:name w:val="Table Grid"/>
    <w:basedOn w:val="NormaleTabelle"/>
    <w:uiPriority w:val="59"/>
    <w:rsid w:val="00A561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465876"/>
    <w:rPr>
      <w:rFonts w:ascii="Times New Roman" w:hAnsi="Times New Roman"/>
      <w:sz w:val="24"/>
    </w:rPr>
  </w:style>
  <w:style w:type="character" w:customStyle="1" w:styleId="berschrift4Zchn">
    <w:name w:val="Überschrift 4 Zchn"/>
    <w:link w:val="berschrift4"/>
    <w:uiPriority w:val="9"/>
    <w:rsid w:val="00011A61"/>
    <w:rPr>
      <w:rFonts w:ascii="Calibri Light" w:eastAsia="Times New Roman" w:hAnsi="Calibri Light" w:cs="Times New Roman"/>
      <w:i/>
      <w:iCs/>
      <w:color w:val="2E74B5"/>
      <w:sz w:val="22"/>
      <w:szCs w:val="24"/>
    </w:rPr>
  </w:style>
  <w:style w:type="paragraph" w:customStyle="1" w:styleId="Code">
    <w:name w:val="Code"/>
    <w:basedOn w:val="Blocktext"/>
    <w:link w:val="CodeZchn"/>
    <w:qFormat/>
    <w:rsid w:val="00EE5749"/>
    <w:pPr>
      <w:ind w:left="284" w:right="284" w:firstLine="0"/>
      <w:jc w:val="left"/>
    </w:pPr>
    <w:rPr>
      <w:rFonts w:ascii="Courier New" w:hAnsi="Courier New"/>
      <w:i w:val="0"/>
      <w:color w:val="7F7F7F"/>
      <w:sz w:val="20"/>
    </w:rPr>
  </w:style>
  <w:style w:type="character" w:customStyle="1" w:styleId="CodeZchn">
    <w:name w:val="Code Zchn"/>
    <w:link w:val="Code"/>
    <w:rsid w:val="00EE5749"/>
    <w:rPr>
      <w:rFonts w:ascii="Courier New" w:eastAsia="Times New Roman" w:hAnsi="Courier New" w:cs="Times New Roman"/>
      <w:iCs/>
      <w:color w:val="7F7F7F"/>
      <w:szCs w:val="24"/>
    </w:rPr>
  </w:style>
  <w:style w:type="paragraph" w:styleId="Blocktext">
    <w:name w:val="Block Text"/>
    <w:basedOn w:val="Standard"/>
    <w:uiPriority w:val="99"/>
    <w:semiHidden/>
    <w:unhideWhenUsed/>
    <w:rsid w:val="00A77981"/>
    <w:pPr>
      <w:pBdr>
        <w:top w:val="single" w:sz="2" w:space="10" w:color="5B9BD5"/>
        <w:left w:val="single" w:sz="2" w:space="10" w:color="5B9BD5"/>
        <w:bottom w:val="single" w:sz="2" w:space="10" w:color="5B9BD5"/>
        <w:right w:val="single" w:sz="2" w:space="10" w:color="5B9BD5"/>
      </w:pBdr>
      <w:ind w:left="1152" w:right="1152"/>
    </w:pPr>
    <w:rPr>
      <w:rFonts w:ascii="Calibri" w:hAnsi="Calibri"/>
      <w:i/>
      <w:iCs/>
      <w:color w:val="5B9BD5"/>
    </w:rPr>
  </w:style>
  <w:style w:type="character" w:customStyle="1" w:styleId="berschriftnichtimIV">
    <w:name w:val="Überschrift (nicht im IV)"/>
    <w:uiPriority w:val="1"/>
    <w:qFormat/>
    <w:rsid w:val="009B4AF4"/>
    <w:rPr>
      <w:rFonts w:ascii="Book Antiqua" w:hAnsi="Book Antiqua"/>
      <w:b/>
      <w:sz w:val="20"/>
    </w:rPr>
  </w:style>
  <w:style w:type="character" w:styleId="NichtaufgelsteErwhnung">
    <w:name w:val="Unresolved Mention"/>
    <w:uiPriority w:val="99"/>
    <w:semiHidden/>
    <w:unhideWhenUsed/>
    <w:rsid w:val="00B677F4"/>
    <w:rPr>
      <w:color w:val="605E5C"/>
      <w:shd w:val="clear" w:color="auto" w:fill="E1DFDD"/>
    </w:rPr>
  </w:style>
  <w:style w:type="paragraph" w:styleId="KeinLeerraum">
    <w:name w:val="No Spacing"/>
    <w:uiPriority w:val="1"/>
    <w:qFormat/>
    <w:rsid w:val="00093857"/>
  </w:style>
  <w:style w:type="character" w:styleId="BesuchterLink">
    <w:name w:val="FollowedHyperlink"/>
    <w:uiPriority w:val="99"/>
    <w:semiHidden/>
    <w:unhideWhenUsed/>
    <w:rsid w:val="00750F43"/>
    <w:rPr>
      <w:color w:val="954F72"/>
      <w:u w:val="single"/>
    </w:rPr>
  </w:style>
  <w:style w:type="paragraph" w:styleId="Verzeichnis4">
    <w:name w:val="toc 4"/>
    <w:basedOn w:val="Standard"/>
    <w:next w:val="Standard"/>
    <w:autoRedefine/>
    <w:uiPriority w:val="39"/>
    <w:unhideWhenUsed/>
    <w:rsid w:val="00503119"/>
    <w:pPr>
      <w:spacing w:before="0" w:after="100" w:line="278" w:lineRule="auto"/>
      <w:ind w:left="720" w:firstLine="0"/>
      <w:jc w:val="left"/>
    </w:pPr>
    <w:rPr>
      <w:rFonts w:ascii="Calibri" w:hAnsi="Calibri"/>
      <w:kern w:val="2"/>
      <w:sz w:val="24"/>
    </w:rPr>
  </w:style>
  <w:style w:type="paragraph" w:styleId="Verzeichnis5">
    <w:name w:val="toc 5"/>
    <w:basedOn w:val="Standard"/>
    <w:next w:val="Standard"/>
    <w:autoRedefine/>
    <w:uiPriority w:val="39"/>
    <w:unhideWhenUsed/>
    <w:rsid w:val="00503119"/>
    <w:pPr>
      <w:spacing w:before="0" w:after="100" w:line="278" w:lineRule="auto"/>
      <w:ind w:left="960" w:firstLine="0"/>
      <w:jc w:val="left"/>
    </w:pPr>
    <w:rPr>
      <w:rFonts w:ascii="Calibri" w:hAnsi="Calibri"/>
      <w:kern w:val="2"/>
      <w:sz w:val="24"/>
    </w:rPr>
  </w:style>
  <w:style w:type="paragraph" w:styleId="Verzeichnis6">
    <w:name w:val="toc 6"/>
    <w:basedOn w:val="Standard"/>
    <w:next w:val="Standard"/>
    <w:autoRedefine/>
    <w:uiPriority w:val="39"/>
    <w:unhideWhenUsed/>
    <w:rsid w:val="00503119"/>
    <w:pPr>
      <w:spacing w:before="0" w:after="100" w:line="278" w:lineRule="auto"/>
      <w:ind w:left="1200" w:firstLine="0"/>
      <w:jc w:val="left"/>
    </w:pPr>
    <w:rPr>
      <w:rFonts w:ascii="Calibri" w:hAnsi="Calibri"/>
      <w:kern w:val="2"/>
      <w:sz w:val="24"/>
    </w:rPr>
  </w:style>
  <w:style w:type="paragraph" w:styleId="Verzeichnis7">
    <w:name w:val="toc 7"/>
    <w:basedOn w:val="Standard"/>
    <w:next w:val="Standard"/>
    <w:autoRedefine/>
    <w:uiPriority w:val="39"/>
    <w:unhideWhenUsed/>
    <w:rsid w:val="00503119"/>
    <w:pPr>
      <w:spacing w:before="0" w:after="100" w:line="278" w:lineRule="auto"/>
      <w:ind w:left="1440" w:firstLine="0"/>
      <w:jc w:val="left"/>
    </w:pPr>
    <w:rPr>
      <w:rFonts w:ascii="Calibri" w:hAnsi="Calibri"/>
      <w:kern w:val="2"/>
      <w:sz w:val="24"/>
    </w:rPr>
  </w:style>
  <w:style w:type="paragraph" w:styleId="Verzeichnis8">
    <w:name w:val="toc 8"/>
    <w:basedOn w:val="Standard"/>
    <w:next w:val="Standard"/>
    <w:autoRedefine/>
    <w:uiPriority w:val="39"/>
    <w:unhideWhenUsed/>
    <w:rsid w:val="00503119"/>
    <w:pPr>
      <w:spacing w:before="0" w:after="100" w:line="278" w:lineRule="auto"/>
      <w:ind w:left="1680" w:firstLine="0"/>
      <w:jc w:val="left"/>
    </w:pPr>
    <w:rPr>
      <w:rFonts w:ascii="Calibri" w:hAnsi="Calibri"/>
      <w:kern w:val="2"/>
      <w:sz w:val="24"/>
    </w:rPr>
  </w:style>
  <w:style w:type="paragraph" w:styleId="Verzeichnis9">
    <w:name w:val="toc 9"/>
    <w:basedOn w:val="Standard"/>
    <w:next w:val="Standard"/>
    <w:autoRedefine/>
    <w:uiPriority w:val="39"/>
    <w:unhideWhenUsed/>
    <w:rsid w:val="00503119"/>
    <w:pPr>
      <w:spacing w:before="0" w:after="100" w:line="278" w:lineRule="auto"/>
      <w:ind w:left="1920" w:firstLine="0"/>
      <w:jc w:val="left"/>
    </w:pPr>
    <w:rPr>
      <w:rFonts w:ascii="Calibri" w:hAnsi="Calibri"/>
      <w:kern w:val="2"/>
      <w:sz w:val="24"/>
    </w:rPr>
  </w:style>
  <w:style w:type="paragraph" w:customStyle="1" w:styleId="Variable">
    <w:name w:val="Variable"/>
    <w:basedOn w:val="Standard"/>
    <w:link w:val="VariableZchn"/>
    <w:qFormat/>
    <w:rsid w:val="000F1CC9"/>
    <w:pPr>
      <w:suppressAutoHyphens/>
    </w:pPr>
    <w:rPr>
      <w:rFonts w:ascii="Courier New" w:hAnsi="Courier New"/>
    </w:rPr>
  </w:style>
  <w:style w:type="character" w:customStyle="1" w:styleId="VariableZchn">
    <w:name w:val="Variable Zchn"/>
    <w:link w:val="Variable"/>
    <w:rsid w:val="000F1CC9"/>
    <w:rPr>
      <w:rFonts w:ascii="Courier New" w:eastAsia="Times New Roman" w:hAnsi="Courier New"/>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639">
      <w:bodyDiv w:val="1"/>
      <w:marLeft w:val="0"/>
      <w:marRight w:val="0"/>
      <w:marTop w:val="0"/>
      <w:marBottom w:val="0"/>
      <w:divBdr>
        <w:top w:val="none" w:sz="0" w:space="0" w:color="auto"/>
        <w:left w:val="none" w:sz="0" w:space="0" w:color="auto"/>
        <w:bottom w:val="none" w:sz="0" w:space="0" w:color="auto"/>
        <w:right w:val="none" w:sz="0" w:space="0" w:color="auto"/>
      </w:divBdr>
    </w:div>
    <w:div w:id="10451337">
      <w:bodyDiv w:val="1"/>
      <w:marLeft w:val="0"/>
      <w:marRight w:val="0"/>
      <w:marTop w:val="0"/>
      <w:marBottom w:val="0"/>
      <w:divBdr>
        <w:top w:val="none" w:sz="0" w:space="0" w:color="auto"/>
        <w:left w:val="none" w:sz="0" w:space="0" w:color="auto"/>
        <w:bottom w:val="none" w:sz="0" w:space="0" w:color="auto"/>
        <w:right w:val="none" w:sz="0" w:space="0" w:color="auto"/>
      </w:divBdr>
      <w:divsChild>
        <w:div w:id="107431751">
          <w:marLeft w:val="0"/>
          <w:marRight w:val="0"/>
          <w:marTop w:val="0"/>
          <w:marBottom w:val="0"/>
          <w:divBdr>
            <w:top w:val="none" w:sz="0" w:space="0" w:color="auto"/>
            <w:left w:val="none" w:sz="0" w:space="0" w:color="auto"/>
            <w:bottom w:val="none" w:sz="0" w:space="0" w:color="auto"/>
            <w:right w:val="none" w:sz="0" w:space="0" w:color="auto"/>
          </w:divBdr>
          <w:divsChild>
            <w:div w:id="431556062">
              <w:marLeft w:val="0"/>
              <w:marRight w:val="0"/>
              <w:marTop w:val="0"/>
              <w:marBottom w:val="0"/>
              <w:divBdr>
                <w:top w:val="none" w:sz="0" w:space="0" w:color="auto"/>
                <w:left w:val="none" w:sz="0" w:space="0" w:color="auto"/>
                <w:bottom w:val="none" w:sz="0" w:space="0" w:color="auto"/>
                <w:right w:val="none" w:sz="0" w:space="0" w:color="auto"/>
              </w:divBdr>
            </w:div>
            <w:div w:id="643658064">
              <w:marLeft w:val="0"/>
              <w:marRight w:val="0"/>
              <w:marTop w:val="0"/>
              <w:marBottom w:val="0"/>
              <w:divBdr>
                <w:top w:val="none" w:sz="0" w:space="0" w:color="auto"/>
                <w:left w:val="none" w:sz="0" w:space="0" w:color="auto"/>
                <w:bottom w:val="none" w:sz="0" w:space="0" w:color="auto"/>
                <w:right w:val="none" w:sz="0" w:space="0" w:color="auto"/>
              </w:divBdr>
            </w:div>
            <w:div w:id="11826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30">
      <w:bodyDiv w:val="1"/>
      <w:marLeft w:val="0"/>
      <w:marRight w:val="0"/>
      <w:marTop w:val="0"/>
      <w:marBottom w:val="0"/>
      <w:divBdr>
        <w:top w:val="none" w:sz="0" w:space="0" w:color="auto"/>
        <w:left w:val="none" w:sz="0" w:space="0" w:color="auto"/>
        <w:bottom w:val="none" w:sz="0" w:space="0" w:color="auto"/>
        <w:right w:val="none" w:sz="0" w:space="0" w:color="auto"/>
      </w:divBdr>
    </w:div>
    <w:div w:id="50544920">
      <w:bodyDiv w:val="1"/>
      <w:marLeft w:val="0"/>
      <w:marRight w:val="0"/>
      <w:marTop w:val="0"/>
      <w:marBottom w:val="0"/>
      <w:divBdr>
        <w:top w:val="none" w:sz="0" w:space="0" w:color="auto"/>
        <w:left w:val="none" w:sz="0" w:space="0" w:color="auto"/>
        <w:bottom w:val="none" w:sz="0" w:space="0" w:color="auto"/>
        <w:right w:val="none" w:sz="0" w:space="0" w:color="auto"/>
      </w:divBdr>
    </w:div>
    <w:div w:id="51663713">
      <w:bodyDiv w:val="1"/>
      <w:marLeft w:val="0"/>
      <w:marRight w:val="0"/>
      <w:marTop w:val="0"/>
      <w:marBottom w:val="0"/>
      <w:divBdr>
        <w:top w:val="none" w:sz="0" w:space="0" w:color="auto"/>
        <w:left w:val="none" w:sz="0" w:space="0" w:color="auto"/>
        <w:bottom w:val="none" w:sz="0" w:space="0" w:color="auto"/>
        <w:right w:val="none" w:sz="0" w:space="0" w:color="auto"/>
      </w:divBdr>
      <w:divsChild>
        <w:div w:id="60687679">
          <w:marLeft w:val="0"/>
          <w:marRight w:val="0"/>
          <w:marTop w:val="0"/>
          <w:marBottom w:val="0"/>
          <w:divBdr>
            <w:top w:val="none" w:sz="0" w:space="0" w:color="auto"/>
            <w:left w:val="none" w:sz="0" w:space="0" w:color="auto"/>
            <w:bottom w:val="none" w:sz="0" w:space="0" w:color="auto"/>
            <w:right w:val="none" w:sz="0" w:space="0" w:color="auto"/>
          </w:divBdr>
        </w:div>
        <w:div w:id="320231348">
          <w:marLeft w:val="0"/>
          <w:marRight w:val="0"/>
          <w:marTop w:val="0"/>
          <w:marBottom w:val="0"/>
          <w:divBdr>
            <w:top w:val="none" w:sz="0" w:space="0" w:color="auto"/>
            <w:left w:val="none" w:sz="0" w:space="0" w:color="auto"/>
            <w:bottom w:val="none" w:sz="0" w:space="0" w:color="auto"/>
            <w:right w:val="none" w:sz="0" w:space="0" w:color="auto"/>
          </w:divBdr>
        </w:div>
        <w:div w:id="685205775">
          <w:marLeft w:val="0"/>
          <w:marRight w:val="0"/>
          <w:marTop w:val="0"/>
          <w:marBottom w:val="0"/>
          <w:divBdr>
            <w:top w:val="none" w:sz="0" w:space="0" w:color="auto"/>
            <w:left w:val="none" w:sz="0" w:space="0" w:color="auto"/>
            <w:bottom w:val="none" w:sz="0" w:space="0" w:color="auto"/>
            <w:right w:val="none" w:sz="0" w:space="0" w:color="auto"/>
          </w:divBdr>
        </w:div>
        <w:div w:id="1052927970">
          <w:marLeft w:val="0"/>
          <w:marRight w:val="0"/>
          <w:marTop w:val="0"/>
          <w:marBottom w:val="0"/>
          <w:divBdr>
            <w:top w:val="none" w:sz="0" w:space="0" w:color="auto"/>
            <w:left w:val="none" w:sz="0" w:space="0" w:color="auto"/>
            <w:bottom w:val="none" w:sz="0" w:space="0" w:color="auto"/>
            <w:right w:val="none" w:sz="0" w:space="0" w:color="auto"/>
          </w:divBdr>
        </w:div>
        <w:div w:id="1109542940">
          <w:marLeft w:val="0"/>
          <w:marRight w:val="0"/>
          <w:marTop w:val="0"/>
          <w:marBottom w:val="0"/>
          <w:divBdr>
            <w:top w:val="none" w:sz="0" w:space="0" w:color="auto"/>
            <w:left w:val="none" w:sz="0" w:space="0" w:color="auto"/>
            <w:bottom w:val="none" w:sz="0" w:space="0" w:color="auto"/>
            <w:right w:val="none" w:sz="0" w:space="0" w:color="auto"/>
          </w:divBdr>
        </w:div>
        <w:div w:id="1191139651">
          <w:marLeft w:val="0"/>
          <w:marRight w:val="0"/>
          <w:marTop w:val="0"/>
          <w:marBottom w:val="0"/>
          <w:divBdr>
            <w:top w:val="none" w:sz="0" w:space="0" w:color="auto"/>
            <w:left w:val="none" w:sz="0" w:space="0" w:color="auto"/>
            <w:bottom w:val="none" w:sz="0" w:space="0" w:color="auto"/>
            <w:right w:val="none" w:sz="0" w:space="0" w:color="auto"/>
          </w:divBdr>
        </w:div>
        <w:div w:id="1341735634">
          <w:marLeft w:val="0"/>
          <w:marRight w:val="0"/>
          <w:marTop w:val="0"/>
          <w:marBottom w:val="0"/>
          <w:divBdr>
            <w:top w:val="none" w:sz="0" w:space="0" w:color="auto"/>
            <w:left w:val="none" w:sz="0" w:space="0" w:color="auto"/>
            <w:bottom w:val="none" w:sz="0" w:space="0" w:color="auto"/>
            <w:right w:val="none" w:sz="0" w:space="0" w:color="auto"/>
          </w:divBdr>
        </w:div>
        <w:div w:id="1414205801">
          <w:marLeft w:val="0"/>
          <w:marRight w:val="0"/>
          <w:marTop w:val="0"/>
          <w:marBottom w:val="0"/>
          <w:divBdr>
            <w:top w:val="none" w:sz="0" w:space="0" w:color="auto"/>
            <w:left w:val="none" w:sz="0" w:space="0" w:color="auto"/>
            <w:bottom w:val="none" w:sz="0" w:space="0" w:color="auto"/>
            <w:right w:val="none" w:sz="0" w:space="0" w:color="auto"/>
          </w:divBdr>
        </w:div>
        <w:div w:id="1432356626">
          <w:marLeft w:val="0"/>
          <w:marRight w:val="0"/>
          <w:marTop w:val="0"/>
          <w:marBottom w:val="0"/>
          <w:divBdr>
            <w:top w:val="none" w:sz="0" w:space="0" w:color="auto"/>
            <w:left w:val="none" w:sz="0" w:space="0" w:color="auto"/>
            <w:bottom w:val="none" w:sz="0" w:space="0" w:color="auto"/>
            <w:right w:val="none" w:sz="0" w:space="0" w:color="auto"/>
          </w:divBdr>
        </w:div>
        <w:div w:id="1763529519">
          <w:marLeft w:val="0"/>
          <w:marRight w:val="0"/>
          <w:marTop w:val="0"/>
          <w:marBottom w:val="0"/>
          <w:divBdr>
            <w:top w:val="none" w:sz="0" w:space="0" w:color="auto"/>
            <w:left w:val="none" w:sz="0" w:space="0" w:color="auto"/>
            <w:bottom w:val="none" w:sz="0" w:space="0" w:color="auto"/>
            <w:right w:val="none" w:sz="0" w:space="0" w:color="auto"/>
          </w:divBdr>
        </w:div>
        <w:div w:id="1829638660">
          <w:marLeft w:val="0"/>
          <w:marRight w:val="0"/>
          <w:marTop w:val="0"/>
          <w:marBottom w:val="0"/>
          <w:divBdr>
            <w:top w:val="none" w:sz="0" w:space="0" w:color="auto"/>
            <w:left w:val="none" w:sz="0" w:space="0" w:color="auto"/>
            <w:bottom w:val="none" w:sz="0" w:space="0" w:color="auto"/>
            <w:right w:val="none" w:sz="0" w:space="0" w:color="auto"/>
          </w:divBdr>
        </w:div>
        <w:div w:id="1947494094">
          <w:marLeft w:val="0"/>
          <w:marRight w:val="0"/>
          <w:marTop w:val="0"/>
          <w:marBottom w:val="0"/>
          <w:divBdr>
            <w:top w:val="none" w:sz="0" w:space="0" w:color="auto"/>
            <w:left w:val="none" w:sz="0" w:space="0" w:color="auto"/>
            <w:bottom w:val="none" w:sz="0" w:space="0" w:color="auto"/>
            <w:right w:val="none" w:sz="0" w:space="0" w:color="auto"/>
          </w:divBdr>
        </w:div>
        <w:div w:id="2032367159">
          <w:marLeft w:val="0"/>
          <w:marRight w:val="0"/>
          <w:marTop w:val="0"/>
          <w:marBottom w:val="0"/>
          <w:divBdr>
            <w:top w:val="none" w:sz="0" w:space="0" w:color="auto"/>
            <w:left w:val="none" w:sz="0" w:space="0" w:color="auto"/>
            <w:bottom w:val="none" w:sz="0" w:space="0" w:color="auto"/>
            <w:right w:val="none" w:sz="0" w:space="0" w:color="auto"/>
          </w:divBdr>
        </w:div>
      </w:divsChild>
    </w:div>
    <w:div w:id="63065590">
      <w:bodyDiv w:val="1"/>
      <w:marLeft w:val="0"/>
      <w:marRight w:val="0"/>
      <w:marTop w:val="0"/>
      <w:marBottom w:val="0"/>
      <w:divBdr>
        <w:top w:val="none" w:sz="0" w:space="0" w:color="auto"/>
        <w:left w:val="none" w:sz="0" w:space="0" w:color="auto"/>
        <w:bottom w:val="none" w:sz="0" w:space="0" w:color="auto"/>
        <w:right w:val="none" w:sz="0" w:space="0" w:color="auto"/>
      </w:divBdr>
      <w:divsChild>
        <w:div w:id="42755951">
          <w:marLeft w:val="0"/>
          <w:marRight w:val="0"/>
          <w:marTop w:val="0"/>
          <w:marBottom w:val="0"/>
          <w:divBdr>
            <w:top w:val="none" w:sz="0" w:space="0" w:color="auto"/>
            <w:left w:val="none" w:sz="0" w:space="0" w:color="auto"/>
            <w:bottom w:val="none" w:sz="0" w:space="0" w:color="auto"/>
            <w:right w:val="none" w:sz="0" w:space="0" w:color="auto"/>
          </w:divBdr>
        </w:div>
        <w:div w:id="72625131">
          <w:marLeft w:val="0"/>
          <w:marRight w:val="0"/>
          <w:marTop w:val="0"/>
          <w:marBottom w:val="0"/>
          <w:divBdr>
            <w:top w:val="none" w:sz="0" w:space="0" w:color="auto"/>
            <w:left w:val="none" w:sz="0" w:space="0" w:color="auto"/>
            <w:bottom w:val="none" w:sz="0" w:space="0" w:color="auto"/>
            <w:right w:val="none" w:sz="0" w:space="0" w:color="auto"/>
          </w:divBdr>
        </w:div>
        <w:div w:id="81610253">
          <w:marLeft w:val="0"/>
          <w:marRight w:val="0"/>
          <w:marTop w:val="0"/>
          <w:marBottom w:val="0"/>
          <w:divBdr>
            <w:top w:val="none" w:sz="0" w:space="0" w:color="auto"/>
            <w:left w:val="none" w:sz="0" w:space="0" w:color="auto"/>
            <w:bottom w:val="none" w:sz="0" w:space="0" w:color="auto"/>
            <w:right w:val="none" w:sz="0" w:space="0" w:color="auto"/>
          </w:divBdr>
        </w:div>
        <w:div w:id="188839324">
          <w:marLeft w:val="0"/>
          <w:marRight w:val="0"/>
          <w:marTop w:val="0"/>
          <w:marBottom w:val="0"/>
          <w:divBdr>
            <w:top w:val="none" w:sz="0" w:space="0" w:color="auto"/>
            <w:left w:val="none" w:sz="0" w:space="0" w:color="auto"/>
            <w:bottom w:val="none" w:sz="0" w:space="0" w:color="auto"/>
            <w:right w:val="none" w:sz="0" w:space="0" w:color="auto"/>
          </w:divBdr>
        </w:div>
        <w:div w:id="208687553">
          <w:marLeft w:val="0"/>
          <w:marRight w:val="0"/>
          <w:marTop w:val="0"/>
          <w:marBottom w:val="0"/>
          <w:divBdr>
            <w:top w:val="none" w:sz="0" w:space="0" w:color="auto"/>
            <w:left w:val="none" w:sz="0" w:space="0" w:color="auto"/>
            <w:bottom w:val="none" w:sz="0" w:space="0" w:color="auto"/>
            <w:right w:val="none" w:sz="0" w:space="0" w:color="auto"/>
          </w:divBdr>
        </w:div>
        <w:div w:id="232813073">
          <w:marLeft w:val="0"/>
          <w:marRight w:val="0"/>
          <w:marTop w:val="0"/>
          <w:marBottom w:val="0"/>
          <w:divBdr>
            <w:top w:val="none" w:sz="0" w:space="0" w:color="auto"/>
            <w:left w:val="none" w:sz="0" w:space="0" w:color="auto"/>
            <w:bottom w:val="none" w:sz="0" w:space="0" w:color="auto"/>
            <w:right w:val="none" w:sz="0" w:space="0" w:color="auto"/>
          </w:divBdr>
        </w:div>
        <w:div w:id="254555763">
          <w:marLeft w:val="0"/>
          <w:marRight w:val="0"/>
          <w:marTop w:val="0"/>
          <w:marBottom w:val="0"/>
          <w:divBdr>
            <w:top w:val="none" w:sz="0" w:space="0" w:color="auto"/>
            <w:left w:val="none" w:sz="0" w:space="0" w:color="auto"/>
            <w:bottom w:val="none" w:sz="0" w:space="0" w:color="auto"/>
            <w:right w:val="none" w:sz="0" w:space="0" w:color="auto"/>
          </w:divBdr>
        </w:div>
        <w:div w:id="284625106">
          <w:marLeft w:val="0"/>
          <w:marRight w:val="0"/>
          <w:marTop w:val="0"/>
          <w:marBottom w:val="0"/>
          <w:divBdr>
            <w:top w:val="none" w:sz="0" w:space="0" w:color="auto"/>
            <w:left w:val="none" w:sz="0" w:space="0" w:color="auto"/>
            <w:bottom w:val="none" w:sz="0" w:space="0" w:color="auto"/>
            <w:right w:val="none" w:sz="0" w:space="0" w:color="auto"/>
          </w:divBdr>
        </w:div>
        <w:div w:id="299573681">
          <w:marLeft w:val="0"/>
          <w:marRight w:val="0"/>
          <w:marTop w:val="0"/>
          <w:marBottom w:val="0"/>
          <w:divBdr>
            <w:top w:val="none" w:sz="0" w:space="0" w:color="auto"/>
            <w:left w:val="none" w:sz="0" w:space="0" w:color="auto"/>
            <w:bottom w:val="none" w:sz="0" w:space="0" w:color="auto"/>
            <w:right w:val="none" w:sz="0" w:space="0" w:color="auto"/>
          </w:divBdr>
        </w:div>
        <w:div w:id="308831676">
          <w:marLeft w:val="0"/>
          <w:marRight w:val="0"/>
          <w:marTop w:val="0"/>
          <w:marBottom w:val="0"/>
          <w:divBdr>
            <w:top w:val="none" w:sz="0" w:space="0" w:color="auto"/>
            <w:left w:val="none" w:sz="0" w:space="0" w:color="auto"/>
            <w:bottom w:val="none" w:sz="0" w:space="0" w:color="auto"/>
            <w:right w:val="none" w:sz="0" w:space="0" w:color="auto"/>
          </w:divBdr>
        </w:div>
        <w:div w:id="325522051">
          <w:marLeft w:val="0"/>
          <w:marRight w:val="0"/>
          <w:marTop w:val="0"/>
          <w:marBottom w:val="0"/>
          <w:divBdr>
            <w:top w:val="none" w:sz="0" w:space="0" w:color="auto"/>
            <w:left w:val="none" w:sz="0" w:space="0" w:color="auto"/>
            <w:bottom w:val="none" w:sz="0" w:space="0" w:color="auto"/>
            <w:right w:val="none" w:sz="0" w:space="0" w:color="auto"/>
          </w:divBdr>
        </w:div>
        <w:div w:id="439491250">
          <w:marLeft w:val="0"/>
          <w:marRight w:val="0"/>
          <w:marTop w:val="0"/>
          <w:marBottom w:val="0"/>
          <w:divBdr>
            <w:top w:val="none" w:sz="0" w:space="0" w:color="auto"/>
            <w:left w:val="none" w:sz="0" w:space="0" w:color="auto"/>
            <w:bottom w:val="none" w:sz="0" w:space="0" w:color="auto"/>
            <w:right w:val="none" w:sz="0" w:space="0" w:color="auto"/>
          </w:divBdr>
        </w:div>
        <w:div w:id="486675241">
          <w:marLeft w:val="0"/>
          <w:marRight w:val="0"/>
          <w:marTop w:val="0"/>
          <w:marBottom w:val="0"/>
          <w:divBdr>
            <w:top w:val="none" w:sz="0" w:space="0" w:color="auto"/>
            <w:left w:val="none" w:sz="0" w:space="0" w:color="auto"/>
            <w:bottom w:val="none" w:sz="0" w:space="0" w:color="auto"/>
            <w:right w:val="none" w:sz="0" w:space="0" w:color="auto"/>
          </w:divBdr>
        </w:div>
        <w:div w:id="514153475">
          <w:marLeft w:val="0"/>
          <w:marRight w:val="0"/>
          <w:marTop w:val="0"/>
          <w:marBottom w:val="0"/>
          <w:divBdr>
            <w:top w:val="none" w:sz="0" w:space="0" w:color="auto"/>
            <w:left w:val="none" w:sz="0" w:space="0" w:color="auto"/>
            <w:bottom w:val="none" w:sz="0" w:space="0" w:color="auto"/>
            <w:right w:val="none" w:sz="0" w:space="0" w:color="auto"/>
          </w:divBdr>
        </w:div>
        <w:div w:id="540560652">
          <w:marLeft w:val="0"/>
          <w:marRight w:val="0"/>
          <w:marTop w:val="0"/>
          <w:marBottom w:val="0"/>
          <w:divBdr>
            <w:top w:val="none" w:sz="0" w:space="0" w:color="auto"/>
            <w:left w:val="none" w:sz="0" w:space="0" w:color="auto"/>
            <w:bottom w:val="none" w:sz="0" w:space="0" w:color="auto"/>
            <w:right w:val="none" w:sz="0" w:space="0" w:color="auto"/>
          </w:divBdr>
        </w:div>
        <w:div w:id="552041037">
          <w:marLeft w:val="0"/>
          <w:marRight w:val="0"/>
          <w:marTop w:val="0"/>
          <w:marBottom w:val="0"/>
          <w:divBdr>
            <w:top w:val="none" w:sz="0" w:space="0" w:color="auto"/>
            <w:left w:val="none" w:sz="0" w:space="0" w:color="auto"/>
            <w:bottom w:val="none" w:sz="0" w:space="0" w:color="auto"/>
            <w:right w:val="none" w:sz="0" w:space="0" w:color="auto"/>
          </w:divBdr>
        </w:div>
        <w:div w:id="568272256">
          <w:marLeft w:val="0"/>
          <w:marRight w:val="0"/>
          <w:marTop w:val="0"/>
          <w:marBottom w:val="0"/>
          <w:divBdr>
            <w:top w:val="none" w:sz="0" w:space="0" w:color="auto"/>
            <w:left w:val="none" w:sz="0" w:space="0" w:color="auto"/>
            <w:bottom w:val="none" w:sz="0" w:space="0" w:color="auto"/>
            <w:right w:val="none" w:sz="0" w:space="0" w:color="auto"/>
          </w:divBdr>
        </w:div>
        <w:div w:id="664672588">
          <w:marLeft w:val="0"/>
          <w:marRight w:val="0"/>
          <w:marTop w:val="0"/>
          <w:marBottom w:val="0"/>
          <w:divBdr>
            <w:top w:val="none" w:sz="0" w:space="0" w:color="auto"/>
            <w:left w:val="none" w:sz="0" w:space="0" w:color="auto"/>
            <w:bottom w:val="none" w:sz="0" w:space="0" w:color="auto"/>
            <w:right w:val="none" w:sz="0" w:space="0" w:color="auto"/>
          </w:divBdr>
        </w:div>
        <w:div w:id="816147139">
          <w:marLeft w:val="0"/>
          <w:marRight w:val="0"/>
          <w:marTop w:val="0"/>
          <w:marBottom w:val="0"/>
          <w:divBdr>
            <w:top w:val="none" w:sz="0" w:space="0" w:color="auto"/>
            <w:left w:val="none" w:sz="0" w:space="0" w:color="auto"/>
            <w:bottom w:val="none" w:sz="0" w:space="0" w:color="auto"/>
            <w:right w:val="none" w:sz="0" w:space="0" w:color="auto"/>
          </w:divBdr>
        </w:div>
        <w:div w:id="824399650">
          <w:marLeft w:val="0"/>
          <w:marRight w:val="0"/>
          <w:marTop w:val="0"/>
          <w:marBottom w:val="0"/>
          <w:divBdr>
            <w:top w:val="none" w:sz="0" w:space="0" w:color="auto"/>
            <w:left w:val="none" w:sz="0" w:space="0" w:color="auto"/>
            <w:bottom w:val="none" w:sz="0" w:space="0" w:color="auto"/>
            <w:right w:val="none" w:sz="0" w:space="0" w:color="auto"/>
          </w:divBdr>
        </w:div>
        <w:div w:id="903879526">
          <w:marLeft w:val="0"/>
          <w:marRight w:val="0"/>
          <w:marTop w:val="0"/>
          <w:marBottom w:val="0"/>
          <w:divBdr>
            <w:top w:val="none" w:sz="0" w:space="0" w:color="auto"/>
            <w:left w:val="none" w:sz="0" w:space="0" w:color="auto"/>
            <w:bottom w:val="none" w:sz="0" w:space="0" w:color="auto"/>
            <w:right w:val="none" w:sz="0" w:space="0" w:color="auto"/>
          </w:divBdr>
        </w:div>
        <w:div w:id="976224503">
          <w:marLeft w:val="0"/>
          <w:marRight w:val="0"/>
          <w:marTop w:val="0"/>
          <w:marBottom w:val="0"/>
          <w:divBdr>
            <w:top w:val="none" w:sz="0" w:space="0" w:color="auto"/>
            <w:left w:val="none" w:sz="0" w:space="0" w:color="auto"/>
            <w:bottom w:val="none" w:sz="0" w:space="0" w:color="auto"/>
            <w:right w:val="none" w:sz="0" w:space="0" w:color="auto"/>
          </w:divBdr>
        </w:div>
        <w:div w:id="978147155">
          <w:marLeft w:val="0"/>
          <w:marRight w:val="0"/>
          <w:marTop w:val="0"/>
          <w:marBottom w:val="0"/>
          <w:divBdr>
            <w:top w:val="none" w:sz="0" w:space="0" w:color="auto"/>
            <w:left w:val="none" w:sz="0" w:space="0" w:color="auto"/>
            <w:bottom w:val="none" w:sz="0" w:space="0" w:color="auto"/>
            <w:right w:val="none" w:sz="0" w:space="0" w:color="auto"/>
          </w:divBdr>
        </w:div>
        <w:div w:id="1142427759">
          <w:marLeft w:val="0"/>
          <w:marRight w:val="0"/>
          <w:marTop w:val="0"/>
          <w:marBottom w:val="0"/>
          <w:divBdr>
            <w:top w:val="none" w:sz="0" w:space="0" w:color="auto"/>
            <w:left w:val="none" w:sz="0" w:space="0" w:color="auto"/>
            <w:bottom w:val="none" w:sz="0" w:space="0" w:color="auto"/>
            <w:right w:val="none" w:sz="0" w:space="0" w:color="auto"/>
          </w:divBdr>
        </w:div>
        <w:div w:id="1149639049">
          <w:marLeft w:val="0"/>
          <w:marRight w:val="0"/>
          <w:marTop w:val="0"/>
          <w:marBottom w:val="0"/>
          <w:divBdr>
            <w:top w:val="none" w:sz="0" w:space="0" w:color="auto"/>
            <w:left w:val="none" w:sz="0" w:space="0" w:color="auto"/>
            <w:bottom w:val="none" w:sz="0" w:space="0" w:color="auto"/>
            <w:right w:val="none" w:sz="0" w:space="0" w:color="auto"/>
          </w:divBdr>
        </w:div>
        <w:div w:id="1235048385">
          <w:marLeft w:val="0"/>
          <w:marRight w:val="0"/>
          <w:marTop w:val="0"/>
          <w:marBottom w:val="0"/>
          <w:divBdr>
            <w:top w:val="none" w:sz="0" w:space="0" w:color="auto"/>
            <w:left w:val="none" w:sz="0" w:space="0" w:color="auto"/>
            <w:bottom w:val="none" w:sz="0" w:space="0" w:color="auto"/>
            <w:right w:val="none" w:sz="0" w:space="0" w:color="auto"/>
          </w:divBdr>
        </w:div>
        <w:div w:id="1277248188">
          <w:marLeft w:val="0"/>
          <w:marRight w:val="0"/>
          <w:marTop w:val="0"/>
          <w:marBottom w:val="0"/>
          <w:divBdr>
            <w:top w:val="none" w:sz="0" w:space="0" w:color="auto"/>
            <w:left w:val="none" w:sz="0" w:space="0" w:color="auto"/>
            <w:bottom w:val="none" w:sz="0" w:space="0" w:color="auto"/>
            <w:right w:val="none" w:sz="0" w:space="0" w:color="auto"/>
          </w:divBdr>
        </w:div>
        <w:div w:id="1341735109">
          <w:marLeft w:val="0"/>
          <w:marRight w:val="0"/>
          <w:marTop w:val="0"/>
          <w:marBottom w:val="0"/>
          <w:divBdr>
            <w:top w:val="none" w:sz="0" w:space="0" w:color="auto"/>
            <w:left w:val="none" w:sz="0" w:space="0" w:color="auto"/>
            <w:bottom w:val="none" w:sz="0" w:space="0" w:color="auto"/>
            <w:right w:val="none" w:sz="0" w:space="0" w:color="auto"/>
          </w:divBdr>
        </w:div>
        <w:div w:id="1490052601">
          <w:marLeft w:val="0"/>
          <w:marRight w:val="0"/>
          <w:marTop w:val="0"/>
          <w:marBottom w:val="0"/>
          <w:divBdr>
            <w:top w:val="none" w:sz="0" w:space="0" w:color="auto"/>
            <w:left w:val="none" w:sz="0" w:space="0" w:color="auto"/>
            <w:bottom w:val="none" w:sz="0" w:space="0" w:color="auto"/>
            <w:right w:val="none" w:sz="0" w:space="0" w:color="auto"/>
          </w:divBdr>
        </w:div>
        <w:div w:id="1602450114">
          <w:marLeft w:val="0"/>
          <w:marRight w:val="0"/>
          <w:marTop w:val="0"/>
          <w:marBottom w:val="0"/>
          <w:divBdr>
            <w:top w:val="none" w:sz="0" w:space="0" w:color="auto"/>
            <w:left w:val="none" w:sz="0" w:space="0" w:color="auto"/>
            <w:bottom w:val="none" w:sz="0" w:space="0" w:color="auto"/>
            <w:right w:val="none" w:sz="0" w:space="0" w:color="auto"/>
          </w:divBdr>
        </w:div>
        <w:div w:id="1708411518">
          <w:marLeft w:val="0"/>
          <w:marRight w:val="0"/>
          <w:marTop w:val="0"/>
          <w:marBottom w:val="0"/>
          <w:divBdr>
            <w:top w:val="none" w:sz="0" w:space="0" w:color="auto"/>
            <w:left w:val="none" w:sz="0" w:space="0" w:color="auto"/>
            <w:bottom w:val="none" w:sz="0" w:space="0" w:color="auto"/>
            <w:right w:val="none" w:sz="0" w:space="0" w:color="auto"/>
          </w:divBdr>
        </w:div>
        <w:div w:id="1801141660">
          <w:marLeft w:val="0"/>
          <w:marRight w:val="0"/>
          <w:marTop w:val="0"/>
          <w:marBottom w:val="0"/>
          <w:divBdr>
            <w:top w:val="none" w:sz="0" w:space="0" w:color="auto"/>
            <w:left w:val="none" w:sz="0" w:space="0" w:color="auto"/>
            <w:bottom w:val="none" w:sz="0" w:space="0" w:color="auto"/>
            <w:right w:val="none" w:sz="0" w:space="0" w:color="auto"/>
          </w:divBdr>
        </w:div>
        <w:div w:id="1822231754">
          <w:marLeft w:val="0"/>
          <w:marRight w:val="0"/>
          <w:marTop w:val="0"/>
          <w:marBottom w:val="0"/>
          <w:divBdr>
            <w:top w:val="none" w:sz="0" w:space="0" w:color="auto"/>
            <w:left w:val="none" w:sz="0" w:space="0" w:color="auto"/>
            <w:bottom w:val="none" w:sz="0" w:space="0" w:color="auto"/>
            <w:right w:val="none" w:sz="0" w:space="0" w:color="auto"/>
          </w:divBdr>
        </w:div>
        <w:div w:id="1826242363">
          <w:marLeft w:val="0"/>
          <w:marRight w:val="0"/>
          <w:marTop w:val="0"/>
          <w:marBottom w:val="0"/>
          <w:divBdr>
            <w:top w:val="none" w:sz="0" w:space="0" w:color="auto"/>
            <w:left w:val="none" w:sz="0" w:space="0" w:color="auto"/>
            <w:bottom w:val="none" w:sz="0" w:space="0" w:color="auto"/>
            <w:right w:val="none" w:sz="0" w:space="0" w:color="auto"/>
          </w:divBdr>
        </w:div>
        <w:div w:id="1953778814">
          <w:marLeft w:val="0"/>
          <w:marRight w:val="0"/>
          <w:marTop w:val="0"/>
          <w:marBottom w:val="0"/>
          <w:divBdr>
            <w:top w:val="none" w:sz="0" w:space="0" w:color="auto"/>
            <w:left w:val="none" w:sz="0" w:space="0" w:color="auto"/>
            <w:bottom w:val="none" w:sz="0" w:space="0" w:color="auto"/>
            <w:right w:val="none" w:sz="0" w:space="0" w:color="auto"/>
          </w:divBdr>
        </w:div>
        <w:div w:id="2067413420">
          <w:marLeft w:val="0"/>
          <w:marRight w:val="0"/>
          <w:marTop w:val="0"/>
          <w:marBottom w:val="0"/>
          <w:divBdr>
            <w:top w:val="none" w:sz="0" w:space="0" w:color="auto"/>
            <w:left w:val="none" w:sz="0" w:space="0" w:color="auto"/>
            <w:bottom w:val="none" w:sz="0" w:space="0" w:color="auto"/>
            <w:right w:val="none" w:sz="0" w:space="0" w:color="auto"/>
          </w:divBdr>
        </w:div>
        <w:div w:id="2084646232">
          <w:marLeft w:val="0"/>
          <w:marRight w:val="0"/>
          <w:marTop w:val="0"/>
          <w:marBottom w:val="0"/>
          <w:divBdr>
            <w:top w:val="none" w:sz="0" w:space="0" w:color="auto"/>
            <w:left w:val="none" w:sz="0" w:space="0" w:color="auto"/>
            <w:bottom w:val="none" w:sz="0" w:space="0" w:color="auto"/>
            <w:right w:val="none" w:sz="0" w:space="0" w:color="auto"/>
          </w:divBdr>
        </w:div>
        <w:div w:id="2105225262">
          <w:marLeft w:val="0"/>
          <w:marRight w:val="0"/>
          <w:marTop w:val="0"/>
          <w:marBottom w:val="0"/>
          <w:divBdr>
            <w:top w:val="none" w:sz="0" w:space="0" w:color="auto"/>
            <w:left w:val="none" w:sz="0" w:space="0" w:color="auto"/>
            <w:bottom w:val="none" w:sz="0" w:space="0" w:color="auto"/>
            <w:right w:val="none" w:sz="0" w:space="0" w:color="auto"/>
          </w:divBdr>
        </w:div>
        <w:div w:id="2111463045">
          <w:marLeft w:val="0"/>
          <w:marRight w:val="0"/>
          <w:marTop w:val="0"/>
          <w:marBottom w:val="0"/>
          <w:divBdr>
            <w:top w:val="none" w:sz="0" w:space="0" w:color="auto"/>
            <w:left w:val="none" w:sz="0" w:space="0" w:color="auto"/>
            <w:bottom w:val="none" w:sz="0" w:space="0" w:color="auto"/>
            <w:right w:val="none" w:sz="0" w:space="0" w:color="auto"/>
          </w:divBdr>
        </w:div>
      </w:divsChild>
    </w:div>
    <w:div w:id="70321088">
      <w:bodyDiv w:val="1"/>
      <w:marLeft w:val="0"/>
      <w:marRight w:val="0"/>
      <w:marTop w:val="0"/>
      <w:marBottom w:val="0"/>
      <w:divBdr>
        <w:top w:val="none" w:sz="0" w:space="0" w:color="auto"/>
        <w:left w:val="none" w:sz="0" w:space="0" w:color="auto"/>
        <w:bottom w:val="none" w:sz="0" w:space="0" w:color="auto"/>
        <w:right w:val="none" w:sz="0" w:space="0" w:color="auto"/>
      </w:divBdr>
      <w:divsChild>
        <w:div w:id="15815374">
          <w:marLeft w:val="0"/>
          <w:marRight w:val="0"/>
          <w:marTop w:val="0"/>
          <w:marBottom w:val="0"/>
          <w:divBdr>
            <w:top w:val="none" w:sz="0" w:space="0" w:color="auto"/>
            <w:left w:val="none" w:sz="0" w:space="0" w:color="auto"/>
            <w:bottom w:val="none" w:sz="0" w:space="0" w:color="auto"/>
            <w:right w:val="none" w:sz="0" w:space="0" w:color="auto"/>
          </w:divBdr>
        </w:div>
        <w:div w:id="38629818">
          <w:marLeft w:val="0"/>
          <w:marRight w:val="0"/>
          <w:marTop w:val="0"/>
          <w:marBottom w:val="0"/>
          <w:divBdr>
            <w:top w:val="none" w:sz="0" w:space="0" w:color="auto"/>
            <w:left w:val="none" w:sz="0" w:space="0" w:color="auto"/>
            <w:bottom w:val="none" w:sz="0" w:space="0" w:color="auto"/>
            <w:right w:val="none" w:sz="0" w:space="0" w:color="auto"/>
          </w:divBdr>
        </w:div>
        <w:div w:id="204876934">
          <w:marLeft w:val="0"/>
          <w:marRight w:val="0"/>
          <w:marTop w:val="0"/>
          <w:marBottom w:val="0"/>
          <w:divBdr>
            <w:top w:val="none" w:sz="0" w:space="0" w:color="auto"/>
            <w:left w:val="none" w:sz="0" w:space="0" w:color="auto"/>
            <w:bottom w:val="none" w:sz="0" w:space="0" w:color="auto"/>
            <w:right w:val="none" w:sz="0" w:space="0" w:color="auto"/>
          </w:divBdr>
        </w:div>
        <w:div w:id="284427617">
          <w:marLeft w:val="0"/>
          <w:marRight w:val="0"/>
          <w:marTop w:val="0"/>
          <w:marBottom w:val="0"/>
          <w:divBdr>
            <w:top w:val="none" w:sz="0" w:space="0" w:color="auto"/>
            <w:left w:val="none" w:sz="0" w:space="0" w:color="auto"/>
            <w:bottom w:val="none" w:sz="0" w:space="0" w:color="auto"/>
            <w:right w:val="none" w:sz="0" w:space="0" w:color="auto"/>
          </w:divBdr>
        </w:div>
        <w:div w:id="573703190">
          <w:marLeft w:val="0"/>
          <w:marRight w:val="0"/>
          <w:marTop w:val="0"/>
          <w:marBottom w:val="0"/>
          <w:divBdr>
            <w:top w:val="none" w:sz="0" w:space="0" w:color="auto"/>
            <w:left w:val="none" w:sz="0" w:space="0" w:color="auto"/>
            <w:bottom w:val="none" w:sz="0" w:space="0" w:color="auto"/>
            <w:right w:val="none" w:sz="0" w:space="0" w:color="auto"/>
          </w:divBdr>
        </w:div>
        <w:div w:id="766078353">
          <w:marLeft w:val="0"/>
          <w:marRight w:val="0"/>
          <w:marTop w:val="0"/>
          <w:marBottom w:val="0"/>
          <w:divBdr>
            <w:top w:val="none" w:sz="0" w:space="0" w:color="auto"/>
            <w:left w:val="none" w:sz="0" w:space="0" w:color="auto"/>
            <w:bottom w:val="none" w:sz="0" w:space="0" w:color="auto"/>
            <w:right w:val="none" w:sz="0" w:space="0" w:color="auto"/>
          </w:divBdr>
        </w:div>
        <w:div w:id="1060985501">
          <w:marLeft w:val="0"/>
          <w:marRight w:val="0"/>
          <w:marTop w:val="0"/>
          <w:marBottom w:val="0"/>
          <w:divBdr>
            <w:top w:val="none" w:sz="0" w:space="0" w:color="auto"/>
            <w:left w:val="none" w:sz="0" w:space="0" w:color="auto"/>
            <w:bottom w:val="none" w:sz="0" w:space="0" w:color="auto"/>
            <w:right w:val="none" w:sz="0" w:space="0" w:color="auto"/>
          </w:divBdr>
        </w:div>
        <w:div w:id="1080103886">
          <w:marLeft w:val="0"/>
          <w:marRight w:val="0"/>
          <w:marTop w:val="0"/>
          <w:marBottom w:val="0"/>
          <w:divBdr>
            <w:top w:val="none" w:sz="0" w:space="0" w:color="auto"/>
            <w:left w:val="none" w:sz="0" w:space="0" w:color="auto"/>
            <w:bottom w:val="none" w:sz="0" w:space="0" w:color="auto"/>
            <w:right w:val="none" w:sz="0" w:space="0" w:color="auto"/>
          </w:divBdr>
        </w:div>
        <w:div w:id="1284851402">
          <w:marLeft w:val="0"/>
          <w:marRight w:val="0"/>
          <w:marTop w:val="0"/>
          <w:marBottom w:val="0"/>
          <w:divBdr>
            <w:top w:val="none" w:sz="0" w:space="0" w:color="auto"/>
            <w:left w:val="none" w:sz="0" w:space="0" w:color="auto"/>
            <w:bottom w:val="none" w:sz="0" w:space="0" w:color="auto"/>
            <w:right w:val="none" w:sz="0" w:space="0" w:color="auto"/>
          </w:divBdr>
        </w:div>
        <w:div w:id="1397628774">
          <w:marLeft w:val="0"/>
          <w:marRight w:val="0"/>
          <w:marTop w:val="0"/>
          <w:marBottom w:val="0"/>
          <w:divBdr>
            <w:top w:val="none" w:sz="0" w:space="0" w:color="auto"/>
            <w:left w:val="none" w:sz="0" w:space="0" w:color="auto"/>
            <w:bottom w:val="none" w:sz="0" w:space="0" w:color="auto"/>
            <w:right w:val="none" w:sz="0" w:space="0" w:color="auto"/>
          </w:divBdr>
        </w:div>
        <w:div w:id="1460799278">
          <w:marLeft w:val="0"/>
          <w:marRight w:val="0"/>
          <w:marTop w:val="0"/>
          <w:marBottom w:val="0"/>
          <w:divBdr>
            <w:top w:val="none" w:sz="0" w:space="0" w:color="auto"/>
            <w:left w:val="none" w:sz="0" w:space="0" w:color="auto"/>
            <w:bottom w:val="none" w:sz="0" w:space="0" w:color="auto"/>
            <w:right w:val="none" w:sz="0" w:space="0" w:color="auto"/>
          </w:divBdr>
        </w:div>
        <w:div w:id="1600944583">
          <w:marLeft w:val="0"/>
          <w:marRight w:val="0"/>
          <w:marTop w:val="0"/>
          <w:marBottom w:val="0"/>
          <w:divBdr>
            <w:top w:val="none" w:sz="0" w:space="0" w:color="auto"/>
            <w:left w:val="none" w:sz="0" w:space="0" w:color="auto"/>
            <w:bottom w:val="none" w:sz="0" w:space="0" w:color="auto"/>
            <w:right w:val="none" w:sz="0" w:space="0" w:color="auto"/>
          </w:divBdr>
        </w:div>
        <w:div w:id="1941986674">
          <w:marLeft w:val="0"/>
          <w:marRight w:val="0"/>
          <w:marTop w:val="0"/>
          <w:marBottom w:val="0"/>
          <w:divBdr>
            <w:top w:val="none" w:sz="0" w:space="0" w:color="auto"/>
            <w:left w:val="none" w:sz="0" w:space="0" w:color="auto"/>
            <w:bottom w:val="none" w:sz="0" w:space="0" w:color="auto"/>
            <w:right w:val="none" w:sz="0" w:space="0" w:color="auto"/>
          </w:divBdr>
        </w:div>
      </w:divsChild>
    </w:div>
    <w:div w:id="81296134">
      <w:bodyDiv w:val="1"/>
      <w:marLeft w:val="0"/>
      <w:marRight w:val="0"/>
      <w:marTop w:val="0"/>
      <w:marBottom w:val="0"/>
      <w:divBdr>
        <w:top w:val="none" w:sz="0" w:space="0" w:color="auto"/>
        <w:left w:val="none" w:sz="0" w:space="0" w:color="auto"/>
        <w:bottom w:val="none" w:sz="0" w:space="0" w:color="auto"/>
        <w:right w:val="none" w:sz="0" w:space="0" w:color="auto"/>
      </w:divBdr>
    </w:div>
    <w:div w:id="107243318">
      <w:bodyDiv w:val="1"/>
      <w:marLeft w:val="0"/>
      <w:marRight w:val="0"/>
      <w:marTop w:val="0"/>
      <w:marBottom w:val="0"/>
      <w:divBdr>
        <w:top w:val="none" w:sz="0" w:space="0" w:color="auto"/>
        <w:left w:val="none" w:sz="0" w:space="0" w:color="auto"/>
        <w:bottom w:val="none" w:sz="0" w:space="0" w:color="auto"/>
        <w:right w:val="none" w:sz="0" w:space="0" w:color="auto"/>
      </w:divBdr>
    </w:div>
    <w:div w:id="115564394">
      <w:bodyDiv w:val="1"/>
      <w:marLeft w:val="0"/>
      <w:marRight w:val="0"/>
      <w:marTop w:val="0"/>
      <w:marBottom w:val="0"/>
      <w:divBdr>
        <w:top w:val="none" w:sz="0" w:space="0" w:color="auto"/>
        <w:left w:val="none" w:sz="0" w:space="0" w:color="auto"/>
        <w:bottom w:val="none" w:sz="0" w:space="0" w:color="auto"/>
        <w:right w:val="none" w:sz="0" w:space="0" w:color="auto"/>
      </w:divBdr>
    </w:div>
    <w:div w:id="116267461">
      <w:bodyDiv w:val="1"/>
      <w:marLeft w:val="0"/>
      <w:marRight w:val="0"/>
      <w:marTop w:val="0"/>
      <w:marBottom w:val="0"/>
      <w:divBdr>
        <w:top w:val="none" w:sz="0" w:space="0" w:color="auto"/>
        <w:left w:val="none" w:sz="0" w:space="0" w:color="auto"/>
        <w:bottom w:val="none" w:sz="0" w:space="0" w:color="auto"/>
        <w:right w:val="none" w:sz="0" w:space="0" w:color="auto"/>
      </w:divBdr>
    </w:div>
    <w:div w:id="132871416">
      <w:bodyDiv w:val="1"/>
      <w:marLeft w:val="0"/>
      <w:marRight w:val="0"/>
      <w:marTop w:val="0"/>
      <w:marBottom w:val="0"/>
      <w:divBdr>
        <w:top w:val="none" w:sz="0" w:space="0" w:color="auto"/>
        <w:left w:val="none" w:sz="0" w:space="0" w:color="auto"/>
        <w:bottom w:val="none" w:sz="0" w:space="0" w:color="auto"/>
        <w:right w:val="none" w:sz="0" w:space="0" w:color="auto"/>
      </w:divBdr>
    </w:div>
    <w:div w:id="146166335">
      <w:bodyDiv w:val="1"/>
      <w:marLeft w:val="0"/>
      <w:marRight w:val="0"/>
      <w:marTop w:val="0"/>
      <w:marBottom w:val="0"/>
      <w:divBdr>
        <w:top w:val="none" w:sz="0" w:space="0" w:color="auto"/>
        <w:left w:val="none" w:sz="0" w:space="0" w:color="auto"/>
        <w:bottom w:val="none" w:sz="0" w:space="0" w:color="auto"/>
        <w:right w:val="none" w:sz="0" w:space="0" w:color="auto"/>
      </w:divBdr>
    </w:div>
    <w:div w:id="157114154">
      <w:bodyDiv w:val="1"/>
      <w:marLeft w:val="0"/>
      <w:marRight w:val="0"/>
      <w:marTop w:val="0"/>
      <w:marBottom w:val="0"/>
      <w:divBdr>
        <w:top w:val="none" w:sz="0" w:space="0" w:color="auto"/>
        <w:left w:val="none" w:sz="0" w:space="0" w:color="auto"/>
        <w:bottom w:val="none" w:sz="0" w:space="0" w:color="auto"/>
        <w:right w:val="none" w:sz="0" w:space="0" w:color="auto"/>
      </w:divBdr>
    </w:div>
    <w:div w:id="162398921">
      <w:bodyDiv w:val="1"/>
      <w:marLeft w:val="0"/>
      <w:marRight w:val="0"/>
      <w:marTop w:val="0"/>
      <w:marBottom w:val="0"/>
      <w:divBdr>
        <w:top w:val="none" w:sz="0" w:space="0" w:color="auto"/>
        <w:left w:val="none" w:sz="0" w:space="0" w:color="auto"/>
        <w:bottom w:val="none" w:sz="0" w:space="0" w:color="auto"/>
        <w:right w:val="none" w:sz="0" w:space="0" w:color="auto"/>
      </w:divBdr>
      <w:divsChild>
        <w:div w:id="1323896740">
          <w:marLeft w:val="446"/>
          <w:marRight w:val="0"/>
          <w:marTop w:val="0"/>
          <w:marBottom w:val="0"/>
          <w:divBdr>
            <w:top w:val="none" w:sz="0" w:space="0" w:color="auto"/>
            <w:left w:val="none" w:sz="0" w:space="0" w:color="auto"/>
            <w:bottom w:val="none" w:sz="0" w:space="0" w:color="auto"/>
            <w:right w:val="none" w:sz="0" w:space="0" w:color="auto"/>
          </w:divBdr>
        </w:div>
      </w:divsChild>
    </w:div>
    <w:div w:id="190925261">
      <w:bodyDiv w:val="1"/>
      <w:marLeft w:val="0"/>
      <w:marRight w:val="0"/>
      <w:marTop w:val="0"/>
      <w:marBottom w:val="0"/>
      <w:divBdr>
        <w:top w:val="none" w:sz="0" w:space="0" w:color="auto"/>
        <w:left w:val="none" w:sz="0" w:space="0" w:color="auto"/>
        <w:bottom w:val="none" w:sz="0" w:space="0" w:color="auto"/>
        <w:right w:val="none" w:sz="0" w:space="0" w:color="auto"/>
      </w:divBdr>
      <w:divsChild>
        <w:div w:id="172575522">
          <w:marLeft w:val="0"/>
          <w:marRight w:val="0"/>
          <w:marTop w:val="0"/>
          <w:marBottom w:val="0"/>
          <w:divBdr>
            <w:top w:val="none" w:sz="0" w:space="0" w:color="auto"/>
            <w:left w:val="none" w:sz="0" w:space="0" w:color="auto"/>
            <w:bottom w:val="none" w:sz="0" w:space="0" w:color="auto"/>
            <w:right w:val="none" w:sz="0" w:space="0" w:color="auto"/>
          </w:divBdr>
        </w:div>
        <w:div w:id="1514370056">
          <w:marLeft w:val="0"/>
          <w:marRight w:val="0"/>
          <w:marTop w:val="0"/>
          <w:marBottom w:val="0"/>
          <w:divBdr>
            <w:top w:val="none" w:sz="0" w:space="0" w:color="auto"/>
            <w:left w:val="none" w:sz="0" w:space="0" w:color="auto"/>
            <w:bottom w:val="none" w:sz="0" w:space="0" w:color="auto"/>
            <w:right w:val="none" w:sz="0" w:space="0" w:color="auto"/>
          </w:divBdr>
        </w:div>
        <w:div w:id="1699886891">
          <w:marLeft w:val="0"/>
          <w:marRight w:val="0"/>
          <w:marTop w:val="0"/>
          <w:marBottom w:val="0"/>
          <w:divBdr>
            <w:top w:val="none" w:sz="0" w:space="0" w:color="auto"/>
            <w:left w:val="none" w:sz="0" w:space="0" w:color="auto"/>
            <w:bottom w:val="none" w:sz="0" w:space="0" w:color="auto"/>
            <w:right w:val="none" w:sz="0" w:space="0" w:color="auto"/>
          </w:divBdr>
        </w:div>
      </w:divsChild>
    </w:div>
    <w:div w:id="196821294">
      <w:bodyDiv w:val="1"/>
      <w:marLeft w:val="0"/>
      <w:marRight w:val="0"/>
      <w:marTop w:val="0"/>
      <w:marBottom w:val="0"/>
      <w:divBdr>
        <w:top w:val="none" w:sz="0" w:space="0" w:color="auto"/>
        <w:left w:val="none" w:sz="0" w:space="0" w:color="auto"/>
        <w:bottom w:val="none" w:sz="0" w:space="0" w:color="auto"/>
        <w:right w:val="none" w:sz="0" w:space="0" w:color="auto"/>
      </w:divBdr>
      <w:divsChild>
        <w:div w:id="103698141">
          <w:marLeft w:val="0"/>
          <w:marRight w:val="0"/>
          <w:marTop w:val="0"/>
          <w:marBottom w:val="0"/>
          <w:divBdr>
            <w:top w:val="none" w:sz="0" w:space="0" w:color="auto"/>
            <w:left w:val="none" w:sz="0" w:space="0" w:color="auto"/>
            <w:bottom w:val="none" w:sz="0" w:space="0" w:color="auto"/>
            <w:right w:val="none" w:sz="0" w:space="0" w:color="auto"/>
          </w:divBdr>
        </w:div>
        <w:div w:id="118257809">
          <w:marLeft w:val="0"/>
          <w:marRight w:val="0"/>
          <w:marTop w:val="0"/>
          <w:marBottom w:val="0"/>
          <w:divBdr>
            <w:top w:val="none" w:sz="0" w:space="0" w:color="auto"/>
            <w:left w:val="none" w:sz="0" w:space="0" w:color="auto"/>
            <w:bottom w:val="none" w:sz="0" w:space="0" w:color="auto"/>
            <w:right w:val="none" w:sz="0" w:space="0" w:color="auto"/>
          </w:divBdr>
        </w:div>
        <w:div w:id="127558191">
          <w:marLeft w:val="0"/>
          <w:marRight w:val="0"/>
          <w:marTop w:val="0"/>
          <w:marBottom w:val="0"/>
          <w:divBdr>
            <w:top w:val="none" w:sz="0" w:space="0" w:color="auto"/>
            <w:left w:val="none" w:sz="0" w:space="0" w:color="auto"/>
            <w:bottom w:val="none" w:sz="0" w:space="0" w:color="auto"/>
            <w:right w:val="none" w:sz="0" w:space="0" w:color="auto"/>
          </w:divBdr>
        </w:div>
        <w:div w:id="153111456">
          <w:marLeft w:val="0"/>
          <w:marRight w:val="0"/>
          <w:marTop w:val="0"/>
          <w:marBottom w:val="0"/>
          <w:divBdr>
            <w:top w:val="none" w:sz="0" w:space="0" w:color="auto"/>
            <w:left w:val="none" w:sz="0" w:space="0" w:color="auto"/>
            <w:bottom w:val="none" w:sz="0" w:space="0" w:color="auto"/>
            <w:right w:val="none" w:sz="0" w:space="0" w:color="auto"/>
          </w:divBdr>
        </w:div>
        <w:div w:id="209004647">
          <w:marLeft w:val="0"/>
          <w:marRight w:val="0"/>
          <w:marTop w:val="0"/>
          <w:marBottom w:val="0"/>
          <w:divBdr>
            <w:top w:val="none" w:sz="0" w:space="0" w:color="auto"/>
            <w:left w:val="none" w:sz="0" w:space="0" w:color="auto"/>
            <w:bottom w:val="none" w:sz="0" w:space="0" w:color="auto"/>
            <w:right w:val="none" w:sz="0" w:space="0" w:color="auto"/>
          </w:divBdr>
        </w:div>
        <w:div w:id="265965726">
          <w:marLeft w:val="0"/>
          <w:marRight w:val="0"/>
          <w:marTop w:val="0"/>
          <w:marBottom w:val="0"/>
          <w:divBdr>
            <w:top w:val="none" w:sz="0" w:space="0" w:color="auto"/>
            <w:left w:val="none" w:sz="0" w:space="0" w:color="auto"/>
            <w:bottom w:val="none" w:sz="0" w:space="0" w:color="auto"/>
            <w:right w:val="none" w:sz="0" w:space="0" w:color="auto"/>
          </w:divBdr>
        </w:div>
        <w:div w:id="293144973">
          <w:marLeft w:val="0"/>
          <w:marRight w:val="0"/>
          <w:marTop w:val="0"/>
          <w:marBottom w:val="0"/>
          <w:divBdr>
            <w:top w:val="none" w:sz="0" w:space="0" w:color="auto"/>
            <w:left w:val="none" w:sz="0" w:space="0" w:color="auto"/>
            <w:bottom w:val="none" w:sz="0" w:space="0" w:color="auto"/>
            <w:right w:val="none" w:sz="0" w:space="0" w:color="auto"/>
          </w:divBdr>
        </w:div>
        <w:div w:id="324289546">
          <w:marLeft w:val="0"/>
          <w:marRight w:val="0"/>
          <w:marTop w:val="0"/>
          <w:marBottom w:val="0"/>
          <w:divBdr>
            <w:top w:val="none" w:sz="0" w:space="0" w:color="auto"/>
            <w:left w:val="none" w:sz="0" w:space="0" w:color="auto"/>
            <w:bottom w:val="none" w:sz="0" w:space="0" w:color="auto"/>
            <w:right w:val="none" w:sz="0" w:space="0" w:color="auto"/>
          </w:divBdr>
        </w:div>
        <w:div w:id="340132210">
          <w:marLeft w:val="0"/>
          <w:marRight w:val="0"/>
          <w:marTop w:val="0"/>
          <w:marBottom w:val="0"/>
          <w:divBdr>
            <w:top w:val="none" w:sz="0" w:space="0" w:color="auto"/>
            <w:left w:val="none" w:sz="0" w:space="0" w:color="auto"/>
            <w:bottom w:val="none" w:sz="0" w:space="0" w:color="auto"/>
            <w:right w:val="none" w:sz="0" w:space="0" w:color="auto"/>
          </w:divBdr>
        </w:div>
        <w:div w:id="354959598">
          <w:marLeft w:val="0"/>
          <w:marRight w:val="0"/>
          <w:marTop w:val="0"/>
          <w:marBottom w:val="0"/>
          <w:divBdr>
            <w:top w:val="none" w:sz="0" w:space="0" w:color="auto"/>
            <w:left w:val="none" w:sz="0" w:space="0" w:color="auto"/>
            <w:bottom w:val="none" w:sz="0" w:space="0" w:color="auto"/>
            <w:right w:val="none" w:sz="0" w:space="0" w:color="auto"/>
          </w:divBdr>
        </w:div>
        <w:div w:id="460611271">
          <w:marLeft w:val="0"/>
          <w:marRight w:val="0"/>
          <w:marTop w:val="0"/>
          <w:marBottom w:val="0"/>
          <w:divBdr>
            <w:top w:val="none" w:sz="0" w:space="0" w:color="auto"/>
            <w:left w:val="none" w:sz="0" w:space="0" w:color="auto"/>
            <w:bottom w:val="none" w:sz="0" w:space="0" w:color="auto"/>
            <w:right w:val="none" w:sz="0" w:space="0" w:color="auto"/>
          </w:divBdr>
        </w:div>
        <w:div w:id="463474201">
          <w:marLeft w:val="0"/>
          <w:marRight w:val="0"/>
          <w:marTop w:val="0"/>
          <w:marBottom w:val="0"/>
          <w:divBdr>
            <w:top w:val="none" w:sz="0" w:space="0" w:color="auto"/>
            <w:left w:val="none" w:sz="0" w:space="0" w:color="auto"/>
            <w:bottom w:val="none" w:sz="0" w:space="0" w:color="auto"/>
            <w:right w:val="none" w:sz="0" w:space="0" w:color="auto"/>
          </w:divBdr>
        </w:div>
        <w:div w:id="520894144">
          <w:marLeft w:val="0"/>
          <w:marRight w:val="0"/>
          <w:marTop w:val="0"/>
          <w:marBottom w:val="0"/>
          <w:divBdr>
            <w:top w:val="none" w:sz="0" w:space="0" w:color="auto"/>
            <w:left w:val="none" w:sz="0" w:space="0" w:color="auto"/>
            <w:bottom w:val="none" w:sz="0" w:space="0" w:color="auto"/>
            <w:right w:val="none" w:sz="0" w:space="0" w:color="auto"/>
          </w:divBdr>
        </w:div>
        <w:div w:id="1014770980">
          <w:marLeft w:val="0"/>
          <w:marRight w:val="0"/>
          <w:marTop w:val="0"/>
          <w:marBottom w:val="0"/>
          <w:divBdr>
            <w:top w:val="none" w:sz="0" w:space="0" w:color="auto"/>
            <w:left w:val="none" w:sz="0" w:space="0" w:color="auto"/>
            <w:bottom w:val="none" w:sz="0" w:space="0" w:color="auto"/>
            <w:right w:val="none" w:sz="0" w:space="0" w:color="auto"/>
          </w:divBdr>
        </w:div>
        <w:div w:id="1063526231">
          <w:marLeft w:val="0"/>
          <w:marRight w:val="0"/>
          <w:marTop w:val="0"/>
          <w:marBottom w:val="0"/>
          <w:divBdr>
            <w:top w:val="none" w:sz="0" w:space="0" w:color="auto"/>
            <w:left w:val="none" w:sz="0" w:space="0" w:color="auto"/>
            <w:bottom w:val="none" w:sz="0" w:space="0" w:color="auto"/>
            <w:right w:val="none" w:sz="0" w:space="0" w:color="auto"/>
          </w:divBdr>
        </w:div>
        <w:div w:id="1067801418">
          <w:marLeft w:val="0"/>
          <w:marRight w:val="0"/>
          <w:marTop w:val="0"/>
          <w:marBottom w:val="0"/>
          <w:divBdr>
            <w:top w:val="none" w:sz="0" w:space="0" w:color="auto"/>
            <w:left w:val="none" w:sz="0" w:space="0" w:color="auto"/>
            <w:bottom w:val="none" w:sz="0" w:space="0" w:color="auto"/>
            <w:right w:val="none" w:sz="0" w:space="0" w:color="auto"/>
          </w:divBdr>
        </w:div>
        <w:div w:id="1083792844">
          <w:marLeft w:val="0"/>
          <w:marRight w:val="0"/>
          <w:marTop w:val="0"/>
          <w:marBottom w:val="0"/>
          <w:divBdr>
            <w:top w:val="none" w:sz="0" w:space="0" w:color="auto"/>
            <w:left w:val="none" w:sz="0" w:space="0" w:color="auto"/>
            <w:bottom w:val="none" w:sz="0" w:space="0" w:color="auto"/>
            <w:right w:val="none" w:sz="0" w:space="0" w:color="auto"/>
          </w:divBdr>
        </w:div>
        <w:div w:id="1171678581">
          <w:marLeft w:val="0"/>
          <w:marRight w:val="0"/>
          <w:marTop w:val="0"/>
          <w:marBottom w:val="0"/>
          <w:divBdr>
            <w:top w:val="none" w:sz="0" w:space="0" w:color="auto"/>
            <w:left w:val="none" w:sz="0" w:space="0" w:color="auto"/>
            <w:bottom w:val="none" w:sz="0" w:space="0" w:color="auto"/>
            <w:right w:val="none" w:sz="0" w:space="0" w:color="auto"/>
          </w:divBdr>
        </w:div>
        <w:div w:id="1252929755">
          <w:marLeft w:val="0"/>
          <w:marRight w:val="0"/>
          <w:marTop w:val="0"/>
          <w:marBottom w:val="0"/>
          <w:divBdr>
            <w:top w:val="none" w:sz="0" w:space="0" w:color="auto"/>
            <w:left w:val="none" w:sz="0" w:space="0" w:color="auto"/>
            <w:bottom w:val="none" w:sz="0" w:space="0" w:color="auto"/>
            <w:right w:val="none" w:sz="0" w:space="0" w:color="auto"/>
          </w:divBdr>
        </w:div>
        <w:div w:id="1258716316">
          <w:marLeft w:val="0"/>
          <w:marRight w:val="0"/>
          <w:marTop w:val="0"/>
          <w:marBottom w:val="0"/>
          <w:divBdr>
            <w:top w:val="none" w:sz="0" w:space="0" w:color="auto"/>
            <w:left w:val="none" w:sz="0" w:space="0" w:color="auto"/>
            <w:bottom w:val="none" w:sz="0" w:space="0" w:color="auto"/>
            <w:right w:val="none" w:sz="0" w:space="0" w:color="auto"/>
          </w:divBdr>
        </w:div>
        <w:div w:id="1334837318">
          <w:marLeft w:val="0"/>
          <w:marRight w:val="0"/>
          <w:marTop w:val="0"/>
          <w:marBottom w:val="0"/>
          <w:divBdr>
            <w:top w:val="none" w:sz="0" w:space="0" w:color="auto"/>
            <w:left w:val="none" w:sz="0" w:space="0" w:color="auto"/>
            <w:bottom w:val="none" w:sz="0" w:space="0" w:color="auto"/>
            <w:right w:val="none" w:sz="0" w:space="0" w:color="auto"/>
          </w:divBdr>
        </w:div>
        <w:div w:id="1365861742">
          <w:marLeft w:val="0"/>
          <w:marRight w:val="0"/>
          <w:marTop w:val="0"/>
          <w:marBottom w:val="0"/>
          <w:divBdr>
            <w:top w:val="none" w:sz="0" w:space="0" w:color="auto"/>
            <w:left w:val="none" w:sz="0" w:space="0" w:color="auto"/>
            <w:bottom w:val="none" w:sz="0" w:space="0" w:color="auto"/>
            <w:right w:val="none" w:sz="0" w:space="0" w:color="auto"/>
          </w:divBdr>
        </w:div>
        <w:div w:id="1388143225">
          <w:marLeft w:val="0"/>
          <w:marRight w:val="0"/>
          <w:marTop w:val="0"/>
          <w:marBottom w:val="0"/>
          <w:divBdr>
            <w:top w:val="none" w:sz="0" w:space="0" w:color="auto"/>
            <w:left w:val="none" w:sz="0" w:space="0" w:color="auto"/>
            <w:bottom w:val="none" w:sz="0" w:space="0" w:color="auto"/>
            <w:right w:val="none" w:sz="0" w:space="0" w:color="auto"/>
          </w:divBdr>
        </w:div>
        <w:div w:id="1391346061">
          <w:marLeft w:val="0"/>
          <w:marRight w:val="0"/>
          <w:marTop w:val="0"/>
          <w:marBottom w:val="0"/>
          <w:divBdr>
            <w:top w:val="none" w:sz="0" w:space="0" w:color="auto"/>
            <w:left w:val="none" w:sz="0" w:space="0" w:color="auto"/>
            <w:bottom w:val="none" w:sz="0" w:space="0" w:color="auto"/>
            <w:right w:val="none" w:sz="0" w:space="0" w:color="auto"/>
          </w:divBdr>
        </w:div>
        <w:div w:id="1398819386">
          <w:marLeft w:val="0"/>
          <w:marRight w:val="0"/>
          <w:marTop w:val="0"/>
          <w:marBottom w:val="0"/>
          <w:divBdr>
            <w:top w:val="none" w:sz="0" w:space="0" w:color="auto"/>
            <w:left w:val="none" w:sz="0" w:space="0" w:color="auto"/>
            <w:bottom w:val="none" w:sz="0" w:space="0" w:color="auto"/>
            <w:right w:val="none" w:sz="0" w:space="0" w:color="auto"/>
          </w:divBdr>
        </w:div>
        <w:div w:id="1417703959">
          <w:marLeft w:val="0"/>
          <w:marRight w:val="0"/>
          <w:marTop w:val="0"/>
          <w:marBottom w:val="0"/>
          <w:divBdr>
            <w:top w:val="none" w:sz="0" w:space="0" w:color="auto"/>
            <w:left w:val="none" w:sz="0" w:space="0" w:color="auto"/>
            <w:bottom w:val="none" w:sz="0" w:space="0" w:color="auto"/>
            <w:right w:val="none" w:sz="0" w:space="0" w:color="auto"/>
          </w:divBdr>
        </w:div>
        <w:div w:id="1447656697">
          <w:marLeft w:val="0"/>
          <w:marRight w:val="0"/>
          <w:marTop w:val="0"/>
          <w:marBottom w:val="0"/>
          <w:divBdr>
            <w:top w:val="none" w:sz="0" w:space="0" w:color="auto"/>
            <w:left w:val="none" w:sz="0" w:space="0" w:color="auto"/>
            <w:bottom w:val="none" w:sz="0" w:space="0" w:color="auto"/>
            <w:right w:val="none" w:sz="0" w:space="0" w:color="auto"/>
          </w:divBdr>
        </w:div>
        <w:div w:id="1477256893">
          <w:marLeft w:val="0"/>
          <w:marRight w:val="0"/>
          <w:marTop w:val="0"/>
          <w:marBottom w:val="0"/>
          <w:divBdr>
            <w:top w:val="none" w:sz="0" w:space="0" w:color="auto"/>
            <w:left w:val="none" w:sz="0" w:space="0" w:color="auto"/>
            <w:bottom w:val="none" w:sz="0" w:space="0" w:color="auto"/>
            <w:right w:val="none" w:sz="0" w:space="0" w:color="auto"/>
          </w:divBdr>
        </w:div>
        <w:div w:id="1520243110">
          <w:marLeft w:val="0"/>
          <w:marRight w:val="0"/>
          <w:marTop w:val="0"/>
          <w:marBottom w:val="0"/>
          <w:divBdr>
            <w:top w:val="none" w:sz="0" w:space="0" w:color="auto"/>
            <w:left w:val="none" w:sz="0" w:space="0" w:color="auto"/>
            <w:bottom w:val="none" w:sz="0" w:space="0" w:color="auto"/>
            <w:right w:val="none" w:sz="0" w:space="0" w:color="auto"/>
          </w:divBdr>
        </w:div>
        <w:div w:id="1597790441">
          <w:marLeft w:val="0"/>
          <w:marRight w:val="0"/>
          <w:marTop w:val="0"/>
          <w:marBottom w:val="0"/>
          <w:divBdr>
            <w:top w:val="none" w:sz="0" w:space="0" w:color="auto"/>
            <w:left w:val="none" w:sz="0" w:space="0" w:color="auto"/>
            <w:bottom w:val="none" w:sz="0" w:space="0" w:color="auto"/>
            <w:right w:val="none" w:sz="0" w:space="0" w:color="auto"/>
          </w:divBdr>
        </w:div>
        <w:div w:id="1716345661">
          <w:marLeft w:val="0"/>
          <w:marRight w:val="0"/>
          <w:marTop w:val="0"/>
          <w:marBottom w:val="0"/>
          <w:divBdr>
            <w:top w:val="none" w:sz="0" w:space="0" w:color="auto"/>
            <w:left w:val="none" w:sz="0" w:space="0" w:color="auto"/>
            <w:bottom w:val="none" w:sz="0" w:space="0" w:color="auto"/>
            <w:right w:val="none" w:sz="0" w:space="0" w:color="auto"/>
          </w:divBdr>
        </w:div>
        <w:div w:id="1719937896">
          <w:marLeft w:val="0"/>
          <w:marRight w:val="0"/>
          <w:marTop w:val="0"/>
          <w:marBottom w:val="0"/>
          <w:divBdr>
            <w:top w:val="none" w:sz="0" w:space="0" w:color="auto"/>
            <w:left w:val="none" w:sz="0" w:space="0" w:color="auto"/>
            <w:bottom w:val="none" w:sz="0" w:space="0" w:color="auto"/>
            <w:right w:val="none" w:sz="0" w:space="0" w:color="auto"/>
          </w:divBdr>
        </w:div>
        <w:div w:id="1779447579">
          <w:marLeft w:val="0"/>
          <w:marRight w:val="0"/>
          <w:marTop w:val="0"/>
          <w:marBottom w:val="0"/>
          <w:divBdr>
            <w:top w:val="none" w:sz="0" w:space="0" w:color="auto"/>
            <w:left w:val="none" w:sz="0" w:space="0" w:color="auto"/>
            <w:bottom w:val="none" w:sz="0" w:space="0" w:color="auto"/>
            <w:right w:val="none" w:sz="0" w:space="0" w:color="auto"/>
          </w:divBdr>
        </w:div>
        <w:div w:id="1879388414">
          <w:marLeft w:val="0"/>
          <w:marRight w:val="0"/>
          <w:marTop w:val="0"/>
          <w:marBottom w:val="0"/>
          <w:divBdr>
            <w:top w:val="none" w:sz="0" w:space="0" w:color="auto"/>
            <w:left w:val="none" w:sz="0" w:space="0" w:color="auto"/>
            <w:bottom w:val="none" w:sz="0" w:space="0" w:color="auto"/>
            <w:right w:val="none" w:sz="0" w:space="0" w:color="auto"/>
          </w:divBdr>
        </w:div>
        <w:div w:id="1990864374">
          <w:marLeft w:val="0"/>
          <w:marRight w:val="0"/>
          <w:marTop w:val="0"/>
          <w:marBottom w:val="0"/>
          <w:divBdr>
            <w:top w:val="none" w:sz="0" w:space="0" w:color="auto"/>
            <w:left w:val="none" w:sz="0" w:space="0" w:color="auto"/>
            <w:bottom w:val="none" w:sz="0" w:space="0" w:color="auto"/>
            <w:right w:val="none" w:sz="0" w:space="0" w:color="auto"/>
          </w:divBdr>
        </w:div>
        <w:div w:id="2090157186">
          <w:marLeft w:val="0"/>
          <w:marRight w:val="0"/>
          <w:marTop w:val="0"/>
          <w:marBottom w:val="0"/>
          <w:divBdr>
            <w:top w:val="none" w:sz="0" w:space="0" w:color="auto"/>
            <w:left w:val="none" w:sz="0" w:space="0" w:color="auto"/>
            <w:bottom w:val="none" w:sz="0" w:space="0" w:color="auto"/>
            <w:right w:val="none" w:sz="0" w:space="0" w:color="auto"/>
          </w:divBdr>
        </w:div>
      </w:divsChild>
    </w:div>
    <w:div w:id="224920026">
      <w:bodyDiv w:val="1"/>
      <w:marLeft w:val="0"/>
      <w:marRight w:val="0"/>
      <w:marTop w:val="0"/>
      <w:marBottom w:val="0"/>
      <w:divBdr>
        <w:top w:val="none" w:sz="0" w:space="0" w:color="auto"/>
        <w:left w:val="none" w:sz="0" w:space="0" w:color="auto"/>
        <w:bottom w:val="none" w:sz="0" w:space="0" w:color="auto"/>
        <w:right w:val="none" w:sz="0" w:space="0" w:color="auto"/>
      </w:divBdr>
    </w:div>
    <w:div w:id="232740713">
      <w:bodyDiv w:val="1"/>
      <w:marLeft w:val="0"/>
      <w:marRight w:val="0"/>
      <w:marTop w:val="0"/>
      <w:marBottom w:val="0"/>
      <w:divBdr>
        <w:top w:val="none" w:sz="0" w:space="0" w:color="auto"/>
        <w:left w:val="none" w:sz="0" w:space="0" w:color="auto"/>
        <w:bottom w:val="none" w:sz="0" w:space="0" w:color="auto"/>
        <w:right w:val="none" w:sz="0" w:space="0" w:color="auto"/>
      </w:divBdr>
    </w:div>
    <w:div w:id="232858274">
      <w:bodyDiv w:val="1"/>
      <w:marLeft w:val="0"/>
      <w:marRight w:val="0"/>
      <w:marTop w:val="0"/>
      <w:marBottom w:val="0"/>
      <w:divBdr>
        <w:top w:val="none" w:sz="0" w:space="0" w:color="auto"/>
        <w:left w:val="none" w:sz="0" w:space="0" w:color="auto"/>
        <w:bottom w:val="none" w:sz="0" w:space="0" w:color="auto"/>
        <w:right w:val="none" w:sz="0" w:space="0" w:color="auto"/>
      </w:divBdr>
    </w:div>
    <w:div w:id="235938320">
      <w:bodyDiv w:val="1"/>
      <w:marLeft w:val="0"/>
      <w:marRight w:val="0"/>
      <w:marTop w:val="0"/>
      <w:marBottom w:val="0"/>
      <w:divBdr>
        <w:top w:val="none" w:sz="0" w:space="0" w:color="auto"/>
        <w:left w:val="none" w:sz="0" w:space="0" w:color="auto"/>
        <w:bottom w:val="none" w:sz="0" w:space="0" w:color="auto"/>
        <w:right w:val="none" w:sz="0" w:space="0" w:color="auto"/>
      </w:divBdr>
    </w:div>
    <w:div w:id="236212476">
      <w:bodyDiv w:val="1"/>
      <w:marLeft w:val="0"/>
      <w:marRight w:val="0"/>
      <w:marTop w:val="0"/>
      <w:marBottom w:val="0"/>
      <w:divBdr>
        <w:top w:val="none" w:sz="0" w:space="0" w:color="auto"/>
        <w:left w:val="none" w:sz="0" w:space="0" w:color="auto"/>
        <w:bottom w:val="none" w:sz="0" w:space="0" w:color="auto"/>
        <w:right w:val="none" w:sz="0" w:space="0" w:color="auto"/>
      </w:divBdr>
    </w:div>
    <w:div w:id="286814705">
      <w:bodyDiv w:val="1"/>
      <w:marLeft w:val="0"/>
      <w:marRight w:val="0"/>
      <w:marTop w:val="0"/>
      <w:marBottom w:val="0"/>
      <w:divBdr>
        <w:top w:val="none" w:sz="0" w:space="0" w:color="auto"/>
        <w:left w:val="none" w:sz="0" w:space="0" w:color="auto"/>
        <w:bottom w:val="none" w:sz="0" w:space="0" w:color="auto"/>
        <w:right w:val="none" w:sz="0" w:space="0" w:color="auto"/>
      </w:divBdr>
    </w:div>
    <w:div w:id="291905669">
      <w:bodyDiv w:val="1"/>
      <w:marLeft w:val="0"/>
      <w:marRight w:val="0"/>
      <w:marTop w:val="0"/>
      <w:marBottom w:val="0"/>
      <w:divBdr>
        <w:top w:val="none" w:sz="0" w:space="0" w:color="auto"/>
        <w:left w:val="none" w:sz="0" w:space="0" w:color="auto"/>
        <w:bottom w:val="none" w:sz="0" w:space="0" w:color="auto"/>
        <w:right w:val="none" w:sz="0" w:space="0" w:color="auto"/>
      </w:divBdr>
      <w:divsChild>
        <w:div w:id="2904778">
          <w:marLeft w:val="0"/>
          <w:marRight w:val="0"/>
          <w:marTop w:val="0"/>
          <w:marBottom w:val="0"/>
          <w:divBdr>
            <w:top w:val="none" w:sz="0" w:space="0" w:color="auto"/>
            <w:left w:val="none" w:sz="0" w:space="0" w:color="auto"/>
            <w:bottom w:val="none" w:sz="0" w:space="0" w:color="auto"/>
            <w:right w:val="none" w:sz="0" w:space="0" w:color="auto"/>
          </w:divBdr>
        </w:div>
        <w:div w:id="110323168">
          <w:marLeft w:val="0"/>
          <w:marRight w:val="0"/>
          <w:marTop w:val="0"/>
          <w:marBottom w:val="0"/>
          <w:divBdr>
            <w:top w:val="none" w:sz="0" w:space="0" w:color="auto"/>
            <w:left w:val="none" w:sz="0" w:space="0" w:color="auto"/>
            <w:bottom w:val="none" w:sz="0" w:space="0" w:color="auto"/>
            <w:right w:val="none" w:sz="0" w:space="0" w:color="auto"/>
          </w:divBdr>
        </w:div>
        <w:div w:id="302974762">
          <w:marLeft w:val="0"/>
          <w:marRight w:val="0"/>
          <w:marTop w:val="0"/>
          <w:marBottom w:val="0"/>
          <w:divBdr>
            <w:top w:val="none" w:sz="0" w:space="0" w:color="auto"/>
            <w:left w:val="none" w:sz="0" w:space="0" w:color="auto"/>
            <w:bottom w:val="none" w:sz="0" w:space="0" w:color="auto"/>
            <w:right w:val="none" w:sz="0" w:space="0" w:color="auto"/>
          </w:divBdr>
        </w:div>
        <w:div w:id="482966206">
          <w:marLeft w:val="0"/>
          <w:marRight w:val="0"/>
          <w:marTop w:val="0"/>
          <w:marBottom w:val="0"/>
          <w:divBdr>
            <w:top w:val="none" w:sz="0" w:space="0" w:color="auto"/>
            <w:left w:val="none" w:sz="0" w:space="0" w:color="auto"/>
            <w:bottom w:val="none" w:sz="0" w:space="0" w:color="auto"/>
            <w:right w:val="none" w:sz="0" w:space="0" w:color="auto"/>
          </w:divBdr>
        </w:div>
        <w:div w:id="492794566">
          <w:marLeft w:val="0"/>
          <w:marRight w:val="0"/>
          <w:marTop w:val="0"/>
          <w:marBottom w:val="0"/>
          <w:divBdr>
            <w:top w:val="none" w:sz="0" w:space="0" w:color="auto"/>
            <w:left w:val="none" w:sz="0" w:space="0" w:color="auto"/>
            <w:bottom w:val="none" w:sz="0" w:space="0" w:color="auto"/>
            <w:right w:val="none" w:sz="0" w:space="0" w:color="auto"/>
          </w:divBdr>
        </w:div>
        <w:div w:id="546839669">
          <w:marLeft w:val="0"/>
          <w:marRight w:val="0"/>
          <w:marTop w:val="0"/>
          <w:marBottom w:val="0"/>
          <w:divBdr>
            <w:top w:val="none" w:sz="0" w:space="0" w:color="auto"/>
            <w:left w:val="none" w:sz="0" w:space="0" w:color="auto"/>
            <w:bottom w:val="none" w:sz="0" w:space="0" w:color="auto"/>
            <w:right w:val="none" w:sz="0" w:space="0" w:color="auto"/>
          </w:divBdr>
        </w:div>
        <w:div w:id="641929929">
          <w:marLeft w:val="0"/>
          <w:marRight w:val="0"/>
          <w:marTop w:val="0"/>
          <w:marBottom w:val="0"/>
          <w:divBdr>
            <w:top w:val="none" w:sz="0" w:space="0" w:color="auto"/>
            <w:left w:val="none" w:sz="0" w:space="0" w:color="auto"/>
            <w:bottom w:val="none" w:sz="0" w:space="0" w:color="auto"/>
            <w:right w:val="none" w:sz="0" w:space="0" w:color="auto"/>
          </w:divBdr>
        </w:div>
        <w:div w:id="915817680">
          <w:marLeft w:val="0"/>
          <w:marRight w:val="0"/>
          <w:marTop w:val="0"/>
          <w:marBottom w:val="0"/>
          <w:divBdr>
            <w:top w:val="none" w:sz="0" w:space="0" w:color="auto"/>
            <w:left w:val="none" w:sz="0" w:space="0" w:color="auto"/>
            <w:bottom w:val="none" w:sz="0" w:space="0" w:color="auto"/>
            <w:right w:val="none" w:sz="0" w:space="0" w:color="auto"/>
          </w:divBdr>
        </w:div>
        <w:div w:id="991985477">
          <w:marLeft w:val="0"/>
          <w:marRight w:val="0"/>
          <w:marTop w:val="0"/>
          <w:marBottom w:val="0"/>
          <w:divBdr>
            <w:top w:val="none" w:sz="0" w:space="0" w:color="auto"/>
            <w:left w:val="none" w:sz="0" w:space="0" w:color="auto"/>
            <w:bottom w:val="none" w:sz="0" w:space="0" w:color="auto"/>
            <w:right w:val="none" w:sz="0" w:space="0" w:color="auto"/>
          </w:divBdr>
        </w:div>
        <w:div w:id="1183393288">
          <w:marLeft w:val="0"/>
          <w:marRight w:val="0"/>
          <w:marTop w:val="0"/>
          <w:marBottom w:val="0"/>
          <w:divBdr>
            <w:top w:val="none" w:sz="0" w:space="0" w:color="auto"/>
            <w:left w:val="none" w:sz="0" w:space="0" w:color="auto"/>
            <w:bottom w:val="none" w:sz="0" w:space="0" w:color="auto"/>
            <w:right w:val="none" w:sz="0" w:space="0" w:color="auto"/>
          </w:divBdr>
        </w:div>
        <w:div w:id="1451434366">
          <w:marLeft w:val="0"/>
          <w:marRight w:val="0"/>
          <w:marTop w:val="0"/>
          <w:marBottom w:val="0"/>
          <w:divBdr>
            <w:top w:val="none" w:sz="0" w:space="0" w:color="auto"/>
            <w:left w:val="none" w:sz="0" w:space="0" w:color="auto"/>
            <w:bottom w:val="none" w:sz="0" w:space="0" w:color="auto"/>
            <w:right w:val="none" w:sz="0" w:space="0" w:color="auto"/>
          </w:divBdr>
        </w:div>
        <w:div w:id="1482623081">
          <w:marLeft w:val="0"/>
          <w:marRight w:val="0"/>
          <w:marTop w:val="0"/>
          <w:marBottom w:val="0"/>
          <w:divBdr>
            <w:top w:val="none" w:sz="0" w:space="0" w:color="auto"/>
            <w:left w:val="none" w:sz="0" w:space="0" w:color="auto"/>
            <w:bottom w:val="none" w:sz="0" w:space="0" w:color="auto"/>
            <w:right w:val="none" w:sz="0" w:space="0" w:color="auto"/>
          </w:divBdr>
        </w:div>
        <w:div w:id="1482962379">
          <w:marLeft w:val="0"/>
          <w:marRight w:val="0"/>
          <w:marTop w:val="0"/>
          <w:marBottom w:val="0"/>
          <w:divBdr>
            <w:top w:val="none" w:sz="0" w:space="0" w:color="auto"/>
            <w:left w:val="none" w:sz="0" w:space="0" w:color="auto"/>
            <w:bottom w:val="none" w:sz="0" w:space="0" w:color="auto"/>
            <w:right w:val="none" w:sz="0" w:space="0" w:color="auto"/>
          </w:divBdr>
        </w:div>
        <w:div w:id="1785952929">
          <w:marLeft w:val="0"/>
          <w:marRight w:val="0"/>
          <w:marTop w:val="0"/>
          <w:marBottom w:val="0"/>
          <w:divBdr>
            <w:top w:val="none" w:sz="0" w:space="0" w:color="auto"/>
            <w:left w:val="none" w:sz="0" w:space="0" w:color="auto"/>
            <w:bottom w:val="none" w:sz="0" w:space="0" w:color="auto"/>
            <w:right w:val="none" w:sz="0" w:space="0" w:color="auto"/>
          </w:divBdr>
        </w:div>
        <w:div w:id="2022051325">
          <w:marLeft w:val="0"/>
          <w:marRight w:val="0"/>
          <w:marTop w:val="0"/>
          <w:marBottom w:val="0"/>
          <w:divBdr>
            <w:top w:val="none" w:sz="0" w:space="0" w:color="auto"/>
            <w:left w:val="none" w:sz="0" w:space="0" w:color="auto"/>
            <w:bottom w:val="none" w:sz="0" w:space="0" w:color="auto"/>
            <w:right w:val="none" w:sz="0" w:space="0" w:color="auto"/>
          </w:divBdr>
        </w:div>
      </w:divsChild>
    </w:div>
    <w:div w:id="300498890">
      <w:bodyDiv w:val="1"/>
      <w:marLeft w:val="0"/>
      <w:marRight w:val="0"/>
      <w:marTop w:val="0"/>
      <w:marBottom w:val="0"/>
      <w:divBdr>
        <w:top w:val="none" w:sz="0" w:space="0" w:color="auto"/>
        <w:left w:val="none" w:sz="0" w:space="0" w:color="auto"/>
        <w:bottom w:val="none" w:sz="0" w:space="0" w:color="auto"/>
        <w:right w:val="none" w:sz="0" w:space="0" w:color="auto"/>
      </w:divBdr>
    </w:div>
    <w:div w:id="300696086">
      <w:bodyDiv w:val="1"/>
      <w:marLeft w:val="0"/>
      <w:marRight w:val="0"/>
      <w:marTop w:val="0"/>
      <w:marBottom w:val="0"/>
      <w:divBdr>
        <w:top w:val="none" w:sz="0" w:space="0" w:color="auto"/>
        <w:left w:val="none" w:sz="0" w:space="0" w:color="auto"/>
        <w:bottom w:val="none" w:sz="0" w:space="0" w:color="auto"/>
        <w:right w:val="none" w:sz="0" w:space="0" w:color="auto"/>
      </w:divBdr>
    </w:div>
    <w:div w:id="308873567">
      <w:bodyDiv w:val="1"/>
      <w:marLeft w:val="0"/>
      <w:marRight w:val="0"/>
      <w:marTop w:val="0"/>
      <w:marBottom w:val="0"/>
      <w:divBdr>
        <w:top w:val="none" w:sz="0" w:space="0" w:color="auto"/>
        <w:left w:val="none" w:sz="0" w:space="0" w:color="auto"/>
        <w:bottom w:val="none" w:sz="0" w:space="0" w:color="auto"/>
        <w:right w:val="none" w:sz="0" w:space="0" w:color="auto"/>
      </w:divBdr>
      <w:divsChild>
        <w:div w:id="105777205">
          <w:marLeft w:val="0"/>
          <w:marRight w:val="0"/>
          <w:marTop w:val="0"/>
          <w:marBottom w:val="0"/>
          <w:divBdr>
            <w:top w:val="none" w:sz="0" w:space="0" w:color="auto"/>
            <w:left w:val="none" w:sz="0" w:space="0" w:color="auto"/>
            <w:bottom w:val="none" w:sz="0" w:space="0" w:color="auto"/>
            <w:right w:val="none" w:sz="0" w:space="0" w:color="auto"/>
          </w:divBdr>
        </w:div>
        <w:div w:id="202065621">
          <w:marLeft w:val="0"/>
          <w:marRight w:val="0"/>
          <w:marTop w:val="0"/>
          <w:marBottom w:val="0"/>
          <w:divBdr>
            <w:top w:val="none" w:sz="0" w:space="0" w:color="auto"/>
            <w:left w:val="none" w:sz="0" w:space="0" w:color="auto"/>
            <w:bottom w:val="none" w:sz="0" w:space="0" w:color="auto"/>
            <w:right w:val="none" w:sz="0" w:space="0" w:color="auto"/>
          </w:divBdr>
        </w:div>
        <w:div w:id="244537697">
          <w:marLeft w:val="0"/>
          <w:marRight w:val="0"/>
          <w:marTop w:val="0"/>
          <w:marBottom w:val="0"/>
          <w:divBdr>
            <w:top w:val="none" w:sz="0" w:space="0" w:color="auto"/>
            <w:left w:val="none" w:sz="0" w:space="0" w:color="auto"/>
            <w:bottom w:val="none" w:sz="0" w:space="0" w:color="auto"/>
            <w:right w:val="none" w:sz="0" w:space="0" w:color="auto"/>
          </w:divBdr>
        </w:div>
        <w:div w:id="347563703">
          <w:marLeft w:val="0"/>
          <w:marRight w:val="0"/>
          <w:marTop w:val="0"/>
          <w:marBottom w:val="0"/>
          <w:divBdr>
            <w:top w:val="none" w:sz="0" w:space="0" w:color="auto"/>
            <w:left w:val="none" w:sz="0" w:space="0" w:color="auto"/>
            <w:bottom w:val="none" w:sz="0" w:space="0" w:color="auto"/>
            <w:right w:val="none" w:sz="0" w:space="0" w:color="auto"/>
          </w:divBdr>
        </w:div>
        <w:div w:id="560604748">
          <w:marLeft w:val="0"/>
          <w:marRight w:val="0"/>
          <w:marTop w:val="0"/>
          <w:marBottom w:val="0"/>
          <w:divBdr>
            <w:top w:val="none" w:sz="0" w:space="0" w:color="auto"/>
            <w:left w:val="none" w:sz="0" w:space="0" w:color="auto"/>
            <w:bottom w:val="none" w:sz="0" w:space="0" w:color="auto"/>
            <w:right w:val="none" w:sz="0" w:space="0" w:color="auto"/>
          </w:divBdr>
        </w:div>
        <w:div w:id="561410575">
          <w:marLeft w:val="0"/>
          <w:marRight w:val="0"/>
          <w:marTop w:val="0"/>
          <w:marBottom w:val="0"/>
          <w:divBdr>
            <w:top w:val="none" w:sz="0" w:space="0" w:color="auto"/>
            <w:left w:val="none" w:sz="0" w:space="0" w:color="auto"/>
            <w:bottom w:val="none" w:sz="0" w:space="0" w:color="auto"/>
            <w:right w:val="none" w:sz="0" w:space="0" w:color="auto"/>
          </w:divBdr>
        </w:div>
        <w:div w:id="586614412">
          <w:marLeft w:val="0"/>
          <w:marRight w:val="0"/>
          <w:marTop w:val="0"/>
          <w:marBottom w:val="0"/>
          <w:divBdr>
            <w:top w:val="none" w:sz="0" w:space="0" w:color="auto"/>
            <w:left w:val="none" w:sz="0" w:space="0" w:color="auto"/>
            <w:bottom w:val="none" w:sz="0" w:space="0" w:color="auto"/>
            <w:right w:val="none" w:sz="0" w:space="0" w:color="auto"/>
          </w:divBdr>
        </w:div>
        <w:div w:id="613363127">
          <w:marLeft w:val="0"/>
          <w:marRight w:val="0"/>
          <w:marTop w:val="0"/>
          <w:marBottom w:val="0"/>
          <w:divBdr>
            <w:top w:val="none" w:sz="0" w:space="0" w:color="auto"/>
            <w:left w:val="none" w:sz="0" w:space="0" w:color="auto"/>
            <w:bottom w:val="none" w:sz="0" w:space="0" w:color="auto"/>
            <w:right w:val="none" w:sz="0" w:space="0" w:color="auto"/>
          </w:divBdr>
        </w:div>
        <w:div w:id="666321320">
          <w:marLeft w:val="0"/>
          <w:marRight w:val="0"/>
          <w:marTop w:val="0"/>
          <w:marBottom w:val="0"/>
          <w:divBdr>
            <w:top w:val="none" w:sz="0" w:space="0" w:color="auto"/>
            <w:left w:val="none" w:sz="0" w:space="0" w:color="auto"/>
            <w:bottom w:val="none" w:sz="0" w:space="0" w:color="auto"/>
            <w:right w:val="none" w:sz="0" w:space="0" w:color="auto"/>
          </w:divBdr>
        </w:div>
        <w:div w:id="768623664">
          <w:marLeft w:val="0"/>
          <w:marRight w:val="0"/>
          <w:marTop w:val="0"/>
          <w:marBottom w:val="0"/>
          <w:divBdr>
            <w:top w:val="none" w:sz="0" w:space="0" w:color="auto"/>
            <w:left w:val="none" w:sz="0" w:space="0" w:color="auto"/>
            <w:bottom w:val="none" w:sz="0" w:space="0" w:color="auto"/>
            <w:right w:val="none" w:sz="0" w:space="0" w:color="auto"/>
          </w:divBdr>
        </w:div>
        <w:div w:id="815073386">
          <w:marLeft w:val="0"/>
          <w:marRight w:val="0"/>
          <w:marTop w:val="0"/>
          <w:marBottom w:val="0"/>
          <w:divBdr>
            <w:top w:val="none" w:sz="0" w:space="0" w:color="auto"/>
            <w:left w:val="none" w:sz="0" w:space="0" w:color="auto"/>
            <w:bottom w:val="none" w:sz="0" w:space="0" w:color="auto"/>
            <w:right w:val="none" w:sz="0" w:space="0" w:color="auto"/>
          </w:divBdr>
        </w:div>
        <w:div w:id="942225734">
          <w:marLeft w:val="0"/>
          <w:marRight w:val="0"/>
          <w:marTop w:val="0"/>
          <w:marBottom w:val="0"/>
          <w:divBdr>
            <w:top w:val="none" w:sz="0" w:space="0" w:color="auto"/>
            <w:left w:val="none" w:sz="0" w:space="0" w:color="auto"/>
            <w:bottom w:val="none" w:sz="0" w:space="0" w:color="auto"/>
            <w:right w:val="none" w:sz="0" w:space="0" w:color="auto"/>
          </w:divBdr>
        </w:div>
        <w:div w:id="1077673998">
          <w:marLeft w:val="0"/>
          <w:marRight w:val="0"/>
          <w:marTop w:val="0"/>
          <w:marBottom w:val="0"/>
          <w:divBdr>
            <w:top w:val="none" w:sz="0" w:space="0" w:color="auto"/>
            <w:left w:val="none" w:sz="0" w:space="0" w:color="auto"/>
            <w:bottom w:val="none" w:sz="0" w:space="0" w:color="auto"/>
            <w:right w:val="none" w:sz="0" w:space="0" w:color="auto"/>
          </w:divBdr>
        </w:div>
        <w:div w:id="1243754845">
          <w:marLeft w:val="0"/>
          <w:marRight w:val="0"/>
          <w:marTop w:val="0"/>
          <w:marBottom w:val="0"/>
          <w:divBdr>
            <w:top w:val="none" w:sz="0" w:space="0" w:color="auto"/>
            <w:left w:val="none" w:sz="0" w:space="0" w:color="auto"/>
            <w:bottom w:val="none" w:sz="0" w:space="0" w:color="auto"/>
            <w:right w:val="none" w:sz="0" w:space="0" w:color="auto"/>
          </w:divBdr>
        </w:div>
        <w:div w:id="1312980982">
          <w:marLeft w:val="0"/>
          <w:marRight w:val="0"/>
          <w:marTop w:val="0"/>
          <w:marBottom w:val="0"/>
          <w:divBdr>
            <w:top w:val="none" w:sz="0" w:space="0" w:color="auto"/>
            <w:left w:val="none" w:sz="0" w:space="0" w:color="auto"/>
            <w:bottom w:val="none" w:sz="0" w:space="0" w:color="auto"/>
            <w:right w:val="none" w:sz="0" w:space="0" w:color="auto"/>
          </w:divBdr>
        </w:div>
        <w:div w:id="1379087343">
          <w:marLeft w:val="0"/>
          <w:marRight w:val="0"/>
          <w:marTop w:val="0"/>
          <w:marBottom w:val="0"/>
          <w:divBdr>
            <w:top w:val="none" w:sz="0" w:space="0" w:color="auto"/>
            <w:left w:val="none" w:sz="0" w:space="0" w:color="auto"/>
            <w:bottom w:val="none" w:sz="0" w:space="0" w:color="auto"/>
            <w:right w:val="none" w:sz="0" w:space="0" w:color="auto"/>
          </w:divBdr>
        </w:div>
        <w:div w:id="1382824256">
          <w:marLeft w:val="0"/>
          <w:marRight w:val="0"/>
          <w:marTop w:val="0"/>
          <w:marBottom w:val="0"/>
          <w:divBdr>
            <w:top w:val="none" w:sz="0" w:space="0" w:color="auto"/>
            <w:left w:val="none" w:sz="0" w:space="0" w:color="auto"/>
            <w:bottom w:val="none" w:sz="0" w:space="0" w:color="auto"/>
            <w:right w:val="none" w:sz="0" w:space="0" w:color="auto"/>
          </w:divBdr>
        </w:div>
        <w:div w:id="1387411038">
          <w:marLeft w:val="0"/>
          <w:marRight w:val="0"/>
          <w:marTop w:val="0"/>
          <w:marBottom w:val="0"/>
          <w:divBdr>
            <w:top w:val="none" w:sz="0" w:space="0" w:color="auto"/>
            <w:left w:val="none" w:sz="0" w:space="0" w:color="auto"/>
            <w:bottom w:val="none" w:sz="0" w:space="0" w:color="auto"/>
            <w:right w:val="none" w:sz="0" w:space="0" w:color="auto"/>
          </w:divBdr>
        </w:div>
        <w:div w:id="1401711384">
          <w:marLeft w:val="0"/>
          <w:marRight w:val="0"/>
          <w:marTop w:val="0"/>
          <w:marBottom w:val="0"/>
          <w:divBdr>
            <w:top w:val="none" w:sz="0" w:space="0" w:color="auto"/>
            <w:left w:val="none" w:sz="0" w:space="0" w:color="auto"/>
            <w:bottom w:val="none" w:sz="0" w:space="0" w:color="auto"/>
            <w:right w:val="none" w:sz="0" w:space="0" w:color="auto"/>
          </w:divBdr>
        </w:div>
        <w:div w:id="1436972603">
          <w:marLeft w:val="0"/>
          <w:marRight w:val="0"/>
          <w:marTop w:val="0"/>
          <w:marBottom w:val="0"/>
          <w:divBdr>
            <w:top w:val="none" w:sz="0" w:space="0" w:color="auto"/>
            <w:left w:val="none" w:sz="0" w:space="0" w:color="auto"/>
            <w:bottom w:val="none" w:sz="0" w:space="0" w:color="auto"/>
            <w:right w:val="none" w:sz="0" w:space="0" w:color="auto"/>
          </w:divBdr>
        </w:div>
        <w:div w:id="1451245196">
          <w:marLeft w:val="0"/>
          <w:marRight w:val="0"/>
          <w:marTop w:val="0"/>
          <w:marBottom w:val="0"/>
          <w:divBdr>
            <w:top w:val="none" w:sz="0" w:space="0" w:color="auto"/>
            <w:left w:val="none" w:sz="0" w:space="0" w:color="auto"/>
            <w:bottom w:val="none" w:sz="0" w:space="0" w:color="auto"/>
            <w:right w:val="none" w:sz="0" w:space="0" w:color="auto"/>
          </w:divBdr>
        </w:div>
        <w:div w:id="1468355361">
          <w:marLeft w:val="0"/>
          <w:marRight w:val="0"/>
          <w:marTop w:val="0"/>
          <w:marBottom w:val="0"/>
          <w:divBdr>
            <w:top w:val="none" w:sz="0" w:space="0" w:color="auto"/>
            <w:left w:val="none" w:sz="0" w:space="0" w:color="auto"/>
            <w:bottom w:val="none" w:sz="0" w:space="0" w:color="auto"/>
            <w:right w:val="none" w:sz="0" w:space="0" w:color="auto"/>
          </w:divBdr>
        </w:div>
        <w:div w:id="1483809823">
          <w:marLeft w:val="0"/>
          <w:marRight w:val="0"/>
          <w:marTop w:val="0"/>
          <w:marBottom w:val="0"/>
          <w:divBdr>
            <w:top w:val="none" w:sz="0" w:space="0" w:color="auto"/>
            <w:left w:val="none" w:sz="0" w:space="0" w:color="auto"/>
            <w:bottom w:val="none" w:sz="0" w:space="0" w:color="auto"/>
            <w:right w:val="none" w:sz="0" w:space="0" w:color="auto"/>
          </w:divBdr>
        </w:div>
        <w:div w:id="1595017314">
          <w:marLeft w:val="0"/>
          <w:marRight w:val="0"/>
          <w:marTop w:val="0"/>
          <w:marBottom w:val="0"/>
          <w:divBdr>
            <w:top w:val="none" w:sz="0" w:space="0" w:color="auto"/>
            <w:left w:val="none" w:sz="0" w:space="0" w:color="auto"/>
            <w:bottom w:val="none" w:sz="0" w:space="0" w:color="auto"/>
            <w:right w:val="none" w:sz="0" w:space="0" w:color="auto"/>
          </w:divBdr>
        </w:div>
        <w:div w:id="1721903980">
          <w:marLeft w:val="0"/>
          <w:marRight w:val="0"/>
          <w:marTop w:val="0"/>
          <w:marBottom w:val="0"/>
          <w:divBdr>
            <w:top w:val="none" w:sz="0" w:space="0" w:color="auto"/>
            <w:left w:val="none" w:sz="0" w:space="0" w:color="auto"/>
            <w:bottom w:val="none" w:sz="0" w:space="0" w:color="auto"/>
            <w:right w:val="none" w:sz="0" w:space="0" w:color="auto"/>
          </w:divBdr>
        </w:div>
        <w:div w:id="1810202006">
          <w:marLeft w:val="0"/>
          <w:marRight w:val="0"/>
          <w:marTop w:val="0"/>
          <w:marBottom w:val="0"/>
          <w:divBdr>
            <w:top w:val="none" w:sz="0" w:space="0" w:color="auto"/>
            <w:left w:val="none" w:sz="0" w:space="0" w:color="auto"/>
            <w:bottom w:val="none" w:sz="0" w:space="0" w:color="auto"/>
            <w:right w:val="none" w:sz="0" w:space="0" w:color="auto"/>
          </w:divBdr>
        </w:div>
        <w:div w:id="1898272395">
          <w:marLeft w:val="0"/>
          <w:marRight w:val="0"/>
          <w:marTop w:val="0"/>
          <w:marBottom w:val="0"/>
          <w:divBdr>
            <w:top w:val="none" w:sz="0" w:space="0" w:color="auto"/>
            <w:left w:val="none" w:sz="0" w:space="0" w:color="auto"/>
            <w:bottom w:val="none" w:sz="0" w:space="0" w:color="auto"/>
            <w:right w:val="none" w:sz="0" w:space="0" w:color="auto"/>
          </w:divBdr>
        </w:div>
        <w:div w:id="1955287429">
          <w:marLeft w:val="0"/>
          <w:marRight w:val="0"/>
          <w:marTop w:val="0"/>
          <w:marBottom w:val="0"/>
          <w:divBdr>
            <w:top w:val="none" w:sz="0" w:space="0" w:color="auto"/>
            <w:left w:val="none" w:sz="0" w:space="0" w:color="auto"/>
            <w:bottom w:val="none" w:sz="0" w:space="0" w:color="auto"/>
            <w:right w:val="none" w:sz="0" w:space="0" w:color="auto"/>
          </w:divBdr>
        </w:div>
        <w:div w:id="1963076740">
          <w:marLeft w:val="0"/>
          <w:marRight w:val="0"/>
          <w:marTop w:val="0"/>
          <w:marBottom w:val="0"/>
          <w:divBdr>
            <w:top w:val="none" w:sz="0" w:space="0" w:color="auto"/>
            <w:left w:val="none" w:sz="0" w:space="0" w:color="auto"/>
            <w:bottom w:val="none" w:sz="0" w:space="0" w:color="auto"/>
            <w:right w:val="none" w:sz="0" w:space="0" w:color="auto"/>
          </w:divBdr>
        </w:div>
        <w:div w:id="2099210734">
          <w:marLeft w:val="0"/>
          <w:marRight w:val="0"/>
          <w:marTop w:val="0"/>
          <w:marBottom w:val="0"/>
          <w:divBdr>
            <w:top w:val="none" w:sz="0" w:space="0" w:color="auto"/>
            <w:left w:val="none" w:sz="0" w:space="0" w:color="auto"/>
            <w:bottom w:val="none" w:sz="0" w:space="0" w:color="auto"/>
            <w:right w:val="none" w:sz="0" w:space="0" w:color="auto"/>
          </w:divBdr>
        </w:div>
        <w:div w:id="2137601038">
          <w:marLeft w:val="0"/>
          <w:marRight w:val="0"/>
          <w:marTop w:val="0"/>
          <w:marBottom w:val="0"/>
          <w:divBdr>
            <w:top w:val="none" w:sz="0" w:space="0" w:color="auto"/>
            <w:left w:val="none" w:sz="0" w:space="0" w:color="auto"/>
            <w:bottom w:val="none" w:sz="0" w:space="0" w:color="auto"/>
            <w:right w:val="none" w:sz="0" w:space="0" w:color="auto"/>
          </w:divBdr>
        </w:div>
      </w:divsChild>
    </w:div>
    <w:div w:id="336618890">
      <w:bodyDiv w:val="1"/>
      <w:marLeft w:val="0"/>
      <w:marRight w:val="0"/>
      <w:marTop w:val="0"/>
      <w:marBottom w:val="0"/>
      <w:divBdr>
        <w:top w:val="none" w:sz="0" w:space="0" w:color="auto"/>
        <w:left w:val="none" w:sz="0" w:space="0" w:color="auto"/>
        <w:bottom w:val="none" w:sz="0" w:space="0" w:color="auto"/>
        <w:right w:val="none" w:sz="0" w:space="0" w:color="auto"/>
      </w:divBdr>
    </w:div>
    <w:div w:id="369886762">
      <w:bodyDiv w:val="1"/>
      <w:marLeft w:val="0"/>
      <w:marRight w:val="0"/>
      <w:marTop w:val="0"/>
      <w:marBottom w:val="0"/>
      <w:divBdr>
        <w:top w:val="none" w:sz="0" w:space="0" w:color="auto"/>
        <w:left w:val="none" w:sz="0" w:space="0" w:color="auto"/>
        <w:bottom w:val="none" w:sz="0" w:space="0" w:color="auto"/>
        <w:right w:val="none" w:sz="0" w:space="0" w:color="auto"/>
      </w:divBdr>
    </w:div>
    <w:div w:id="377171947">
      <w:bodyDiv w:val="1"/>
      <w:marLeft w:val="0"/>
      <w:marRight w:val="0"/>
      <w:marTop w:val="0"/>
      <w:marBottom w:val="0"/>
      <w:divBdr>
        <w:top w:val="none" w:sz="0" w:space="0" w:color="auto"/>
        <w:left w:val="none" w:sz="0" w:space="0" w:color="auto"/>
        <w:bottom w:val="none" w:sz="0" w:space="0" w:color="auto"/>
        <w:right w:val="none" w:sz="0" w:space="0" w:color="auto"/>
      </w:divBdr>
    </w:div>
    <w:div w:id="389963368">
      <w:bodyDiv w:val="1"/>
      <w:marLeft w:val="0"/>
      <w:marRight w:val="0"/>
      <w:marTop w:val="0"/>
      <w:marBottom w:val="0"/>
      <w:divBdr>
        <w:top w:val="none" w:sz="0" w:space="0" w:color="auto"/>
        <w:left w:val="none" w:sz="0" w:space="0" w:color="auto"/>
        <w:bottom w:val="none" w:sz="0" w:space="0" w:color="auto"/>
        <w:right w:val="none" w:sz="0" w:space="0" w:color="auto"/>
      </w:divBdr>
    </w:div>
    <w:div w:id="391779957">
      <w:bodyDiv w:val="1"/>
      <w:marLeft w:val="0"/>
      <w:marRight w:val="0"/>
      <w:marTop w:val="0"/>
      <w:marBottom w:val="0"/>
      <w:divBdr>
        <w:top w:val="none" w:sz="0" w:space="0" w:color="auto"/>
        <w:left w:val="none" w:sz="0" w:space="0" w:color="auto"/>
        <w:bottom w:val="none" w:sz="0" w:space="0" w:color="auto"/>
        <w:right w:val="none" w:sz="0" w:space="0" w:color="auto"/>
      </w:divBdr>
      <w:divsChild>
        <w:div w:id="81491467">
          <w:marLeft w:val="0"/>
          <w:marRight w:val="0"/>
          <w:marTop w:val="0"/>
          <w:marBottom w:val="0"/>
          <w:divBdr>
            <w:top w:val="none" w:sz="0" w:space="0" w:color="auto"/>
            <w:left w:val="none" w:sz="0" w:space="0" w:color="auto"/>
            <w:bottom w:val="none" w:sz="0" w:space="0" w:color="auto"/>
            <w:right w:val="none" w:sz="0" w:space="0" w:color="auto"/>
          </w:divBdr>
        </w:div>
        <w:div w:id="417559044">
          <w:marLeft w:val="0"/>
          <w:marRight w:val="0"/>
          <w:marTop w:val="0"/>
          <w:marBottom w:val="0"/>
          <w:divBdr>
            <w:top w:val="none" w:sz="0" w:space="0" w:color="auto"/>
            <w:left w:val="none" w:sz="0" w:space="0" w:color="auto"/>
            <w:bottom w:val="none" w:sz="0" w:space="0" w:color="auto"/>
            <w:right w:val="none" w:sz="0" w:space="0" w:color="auto"/>
          </w:divBdr>
        </w:div>
        <w:div w:id="462576967">
          <w:marLeft w:val="0"/>
          <w:marRight w:val="0"/>
          <w:marTop w:val="0"/>
          <w:marBottom w:val="0"/>
          <w:divBdr>
            <w:top w:val="none" w:sz="0" w:space="0" w:color="auto"/>
            <w:left w:val="none" w:sz="0" w:space="0" w:color="auto"/>
            <w:bottom w:val="none" w:sz="0" w:space="0" w:color="auto"/>
            <w:right w:val="none" w:sz="0" w:space="0" w:color="auto"/>
          </w:divBdr>
        </w:div>
        <w:div w:id="682901989">
          <w:marLeft w:val="0"/>
          <w:marRight w:val="0"/>
          <w:marTop w:val="0"/>
          <w:marBottom w:val="0"/>
          <w:divBdr>
            <w:top w:val="none" w:sz="0" w:space="0" w:color="auto"/>
            <w:left w:val="none" w:sz="0" w:space="0" w:color="auto"/>
            <w:bottom w:val="none" w:sz="0" w:space="0" w:color="auto"/>
            <w:right w:val="none" w:sz="0" w:space="0" w:color="auto"/>
          </w:divBdr>
        </w:div>
        <w:div w:id="716123095">
          <w:marLeft w:val="0"/>
          <w:marRight w:val="0"/>
          <w:marTop w:val="0"/>
          <w:marBottom w:val="0"/>
          <w:divBdr>
            <w:top w:val="none" w:sz="0" w:space="0" w:color="auto"/>
            <w:left w:val="none" w:sz="0" w:space="0" w:color="auto"/>
            <w:bottom w:val="none" w:sz="0" w:space="0" w:color="auto"/>
            <w:right w:val="none" w:sz="0" w:space="0" w:color="auto"/>
          </w:divBdr>
        </w:div>
        <w:div w:id="842352250">
          <w:marLeft w:val="0"/>
          <w:marRight w:val="0"/>
          <w:marTop w:val="0"/>
          <w:marBottom w:val="0"/>
          <w:divBdr>
            <w:top w:val="none" w:sz="0" w:space="0" w:color="auto"/>
            <w:left w:val="none" w:sz="0" w:space="0" w:color="auto"/>
            <w:bottom w:val="none" w:sz="0" w:space="0" w:color="auto"/>
            <w:right w:val="none" w:sz="0" w:space="0" w:color="auto"/>
          </w:divBdr>
        </w:div>
        <w:div w:id="871725681">
          <w:marLeft w:val="0"/>
          <w:marRight w:val="0"/>
          <w:marTop w:val="0"/>
          <w:marBottom w:val="0"/>
          <w:divBdr>
            <w:top w:val="none" w:sz="0" w:space="0" w:color="auto"/>
            <w:left w:val="none" w:sz="0" w:space="0" w:color="auto"/>
            <w:bottom w:val="none" w:sz="0" w:space="0" w:color="auto"/>
            <w:right w:val="none" w:sz="0" w:space="0" w:color="auto"/>
          </w:divBdr>
        </w:div>
        <w:div w:id="1028068738">
          <w:marLeft w:val="0"/>
          <w:marRight w:val="0"/>
          <w:marTop w:val="0"/>
          <w:marBottom w:val="0"/>
          <w:divBdr>
            <w:top w:val="none" w:sz="0" w:space="0" w:color="auto"/>
            <w:left w:val="none" w:sz="0" w:space="0" w:color="auto"/>
            <w:bottom w:val="none" w:sz="0" w:space="0" w:color="auto"/>
            <w:right w:val="none" w:sz="0" w:space="0" w:color="auto"/>
          </w:divBdr>
        </w:div>
        <w:div w:id="1494297486">
          <w:marLeft w:val="0"/>
          <w:marRight w:val="0"/>
          <w:marTop w:val="0"/>
          <w:marBottom w:val="0"/>
          <w:divBdr>
            <w:top w:val="none" w:sz="0" w:space="0" w:color="auto"/>
            <w:left w:val="none" w:sz="0" w:space="0" w:color="auto"/>
            <w:bottom w:val="none" w:sz="0" w:space="0" w:color="auto"/>
            <w:right w:val="none" w:sz="0" w:space="0" w:color="auto"/>
          </w:divBdr>
        </w:div>
        <w:div w:id="1621718412">
          <w:marLeft w:val="0"/>
          <w:marRight w:val="0"/>
          <w:marTop w:val="0"/>
          <w:marBottom w:val="0"/>
          <w:divBdr>
            <w:top w:val="none" w:sz="0" w:space="0" w:color="auto"/>
            <w:left w:val="none" w:sz="0" w:space="0" w:color="auto"/>
            <w:bottom w:val="none" w:sz="0" w:space="0" w:color="auto"/>
            <w:right w:val="none" w:sz="0" w:space="0" w:color="auto"/>
          </w:divBdr>
        </w:div>
        <w:div w:id="1690135732">
          <w:marLeft w:val="0"/>
          <w:marRight w:val="0"/>
          <w:marTop w:val="0"/>
          <w:marBottom w:val="0"/>
          <w:divBdr>
            <w:top w:val="none" w:sz="0" w:space="0" w:color="auto"/>
            <w:left w:val="none" w:sz="0" w:space="0" w:color="auto"/>
            <w:bottom w:val="none" w:sz="0" w:space="0" w:color="auto"/>
            <w:right w:val="none" w:sz="0" w:space="0" w:color="auto"/>
          </w:divBdr>
        </w:div>
        <w:div w:id="1831368250">
          <w:marLeft w:val="0"/>
          <w:marRight w:val="0"/>
          <w:marTop w:val="0"/>
          <w:marBottom w:val="0"/>
          <w:divBdr>
            <w:top w:val="none" w:sz="0" w:space="0" w:color="auto"/>
            <w:left w:val="none" w:sz="0" w:space="0" w:color="auto"/>
            <w:bottom w:val="none" w:sz="0" w:space="0" w:color="auto"/>
            <w:right w:val="none" w:sz="0" w:space="0" w:color="auto"/>
          </w:divBdr>
        </w:div>
        <w:div w:id="1876429732">
          <w:marLeft w:val="0"/>
          <w:marRight w:val="0"/>
          <w:marTop w:val="0"/>
          <w:marBottom w:val="0"/>
          <w:divBdr>
            <w:top w:val="none" w:sz="0" w:space="0" w:color="auto"/>
            <w:left w:val="none" w:sz="0" w:space="0" w:color="auto"/>
            <w:bottom w:val="none" w:sz="0" w:space="0" w:color="auto"/>
            <w:right w:val="none" w:sz="0" w:space="0" w:color="auto"/>
          </w:divBdr>
        </w:div>
      </w:divsChild>
    </w:div>
    <w:div w:id="404255913">
      <w:bodyDiv w:val="1"/>
      <w:marLeft w:val="0"/>
      <w:marRight w:val="0"/>
      <w:marTop w:val="0"/>
      <w:marBottom w:val="0"/>
      <w:divBdr>
        <w:top w:val="none" w:sz="0" w:space="0" w:color="auto"/>
        <w:left w:val="none" w:sz="0" w:space="0" w:color="auto"/>
        <w:bottom w:val="none" w:sz="0" w:space="0" w:color="auto"/>
        <w:right w:val="none" w:sz="0" w:space="0" w:color="auto"/>
      </w:divBdr>
      <w:divsChild>
        <w:div w:id="920412190">
          <w:marLeft w:val="0"/>
          <w:marRight w:val="0"/>
          <w:marTop w:val="0"/>
          <w:marBottom w:val="0"/>
          <w:divBdr>
            <w:top w:val="none" w:sz="0" w:space="0" w:color="auto"/>
            <w:left w:val="none" w:sz="0" w:space="0" w:color="auto"/>
            <w:bottom w:val="none" w:sz="0" w:space="0" w:color="auto"/>
            <w:right w:val="none" w:sz="0" w:space="0" w:color="auto"/>
          </w:divBdr>
        </w:div>
        <w:div w:id="1072041108">
          <w:marLeft w:val="0"/>
          <w:marRight w:val="0"/>
          <w:marTop w:val="0"/>
          <w:marBottom w:val="0"/>
          <w:divBdr>
            <w:top w:val="none" w:sz="0" w:space="0" w:color="auto"/>
            <w:left w:val="none" w:sz="0" w:space="0" w:color="auto"/>
            <w:bottom w:val="none" w:sz="0" w:space="0" w:color="auto"/>
            <w:right w:val="none" w:sz="0" w:space="0" w:color="auto"/>
          </w:divBdr>
        </w:div>
        <w:div w:id="1717460950">
          <w:marLeft w:val="0"/>
          <w:marRight w:val="0"/>
          <w:marTop w:val="0"/>
          <w:marBottom w:val="0"/>
          <w:divBdr>
            <w:top w:val="none" w:sz="0" w:space="0" w:color="auto"/>
            <w:left w:val="none" w:sz="0" w:space="0" w:color="auto"/>
            <w:bottom w:val="none" w:sz="0" w:space="0" w:color="auto"/>
            <w:right w:val="none" w:sz="0" w:space="0" w:color="auto"/>
          </w:divBdr>
        </w:div>
        <w:div w:id="1992052570">
          <w:marLeft w:val="0"/>
          <w:marRight w:val="0"/>
          <w:marTop w:val="0"/>
          <w:marBottom w:val="0"/>
          <w:divBdr>
            <w:top w:val="none" w:sz="0" w:space="0" w:color="auto"/>
            <w:left w:val="none" w:sz="0" w:space="0" w:color="auto"/>
            <w:bottom w:val="none" w:sz="0" w:space="0" w:color="auto"/>
            <w:right w:val="none" w:sz="0" w:space="0" w:color="auto"/>
          </w:divBdr>
        </w:div>
      </w:divsChild>
    </w:div>
    <w:div w:id="407575602">
      <w:bodyDiv w:val="1"/>
      <w:marLeft w:val="0"/>
      <w:marRight w:val="0"/>
      <w:marTop w:val="0"/>
      <w:marBottom w:val="0"/>
      <w:divBdr>
        <w:top w:val="none" w:sz="0" w:space="0" w:color="auto"/>
        <w:left w:val="none" w:sz="0" w:space="0" w:color="auto"/>
        <w:bottom w:val="none" w:sz="0" w:space="0" w:color="auto"/>
        <w:right w:val="none" w:sz="0" w:space="0" w:color="auto"/>
      </w:divBdr>
      <w:divsChild>
        <w:div w:id="1050765647">
          <w:marLeft w:val="0"/>
          <w:marRight w:val="0"/>
          <w:marTop w:val="0"/>
          <w:marBottom w:val="0"/>
          <w:divBdr>
            <w:top w:val="none" w:sz="0" w:space="0" w:color="auto"/>
            <w:left w:val="none" w:sz="0" w:space="0" w:color="auto"/>
            <w:bottom w:val="none" w:sz="0" w:space="0" w:color="auto"/>
            <w:right w:val="none" w:sz="0" w:space="0" w:color="auto"/>
          </w:divBdr>
        </w:div>
        <w:div w:id="1794009791">
          <w:marLeft w:val="0"/>
          <w:marRight w:val="0"/>
          <w:marTop w:val="0"/>
          <w:marBottom w:val="0"/>
          <w:divBdr>
            <w:top w:val="none" w:sz="0" w:space="0" w:color="auto"/>
            <w:left w:val="none" w:sz="0" w:space="0" w:color="auto"/>
            <w:bottom w:val="none" w:sz="0" w:space="0" w:color="auto"/>
            <w:right w:val="none" w:sz="0" w:space="0" w:color="auto"/>
          </w:divBdr>
        </w:div>
        <w:div w:id="1967815785">
          <w:marLeft w:val="0"/>
          <w:marRight w:val="0"/>
          <w:marTop w:val="0"/>
          <w:marBottom w:val="0"/>
          <w:divBdr>
            <w:top w:val="none" w:sz="0" w:space="0" w:color="auto"/>
            <w:left w:val="none" w:sz="0" w:space="0" w:color="auto"/>
            <w:bottom w:val="none" w:sz="0" w:space="0" w:color="auto"/>
            <w:right w:val="none" w:sz="0" w:space="0" w:color="auto"/>
          </w:divBdr>
        </w:div>
      </w:divsChild>
    </w:div>
    <w:div w:id="416757759">
      <w:bodyDiv w:val="1"/>
      <w:marLeft w:val="0"/>
      <w:marRight w:val="0"/>
      <w:marTop w:val="0"/>
      <w:marBottom w:val="0"/>
      <w:divBdr>
        <w:top w:val="none" w:sz="0" w:space="0" w:color="auto"/>
        <w:left w:val="none" w:sz="0" w:space="0" w:color="auto"/>
        <w:bottom w:val="none" w:sz="0" w:space="0" w:color="auto"/>
        <w:right w:val="none" w:sz="0" w:space="0" w:color="auto"/>
      </w:divBdr>
    </w:div>
    <w:div w:id="417365776">
      <w:bodyDiv w:val="1"/>
      <w:marLeft w:val="0"/>
      <w:marRight w:val="0"/>
      <w:marTop w:val="0"/>
      <w:marBottom w:val="0"/>
      <w:divBdr>
        <w:top w:val="none" w:sz="0" w:space="0" w:color="auto"/>
        <w:left w:val="none" w:sz="0" w:space="0" w:color="auto"/>
        <w:bottom w:val="none" w:sz="0" w:space="0" w:color="auto"/>
        <w:right w:val="none" w:sz="0" w:space="0" w:color="auto"/>
      </w:divBdr>
    </w:div>
    <w:div w:id="455296826">
      <w:bodyDiv w:val="1"/>
      <w:marLeft w:val="0"/>
      <w:marRight w:val="0"/>
      <w:marTop w:val="0"/>
      <w:marBottom w:val="0"/>
      <w:divBdr>
        <w:top w:val="none" w:sz="0" w:space="0" w:color="auto"/>
        <w:left w:val="none" w:sz="0" w:space="0" w:color="auto"/>
        <w:bottom w:val="none" w:sz="0" w:space="0" w:color="auto"/>
        <w:right w:val="none" w:sz="0" w:space="0" w:color="auto"/>
      </w:divBdr>
    </w:div>
    <w:div w:id="479536927">
      <w:bodyDiv w:val="1"/>
      <w:marLeft w:val="0"/>
      <w:marRight w:val="0"/>
      <w:marTop w:val="0"/>
      <w:marBottom w:val="0"/>
      <w:divBdr>
        <w:top w:val="none" w:sz="0" w:space="0" w:color="auto"/>
        <w:left w:val="none" w:sz="0" w:space="0" w:color="auto"/>
        <w:bottom w:val="none" w:sz="0" w:space="0" w:color="auto"/>
        <w:right w:val="none" w:sz="0" w:space="0" w:color="auto"/>
      </w:divBdr>
    </w:div>
    <w:div w:id="486675916">
      <w:bodyDiv w:val="1"/>
      <w:marLeft w:val="0"/>
      <w:marRight w:val="0"/>
      <w:marTop w:val="0"/>
      <w:marBottom w:val="0"/>
      <w:divBdr>
        <w:top w:val="none" w:sz="0" w:space="0" w:color="auto"/>
        <w:left w:val="none" w:sz="0" w:space="0" w:color="auto"/>
        <w:bottom w:val="none" w:sz="0" w:space="0" w:color="auto"/>
        <w:right w:val="none" w:sz="0" w:space="0" w:color="auto"/>
      </w:divBdr>
    </w:div>
    <w:div w:id="508525508">
      <w:bodyDiv w:val="1"/>
      <w:marLeft w:val="0"/>
      <w:marRight w:val="0"/>
      <w:marTop w:val="0"/>
      <w:marBottom w:val="0"/>
      <w:divBdr>
        <w:top w:val="none" w:sz="0" w:space="0" w:color="auto"/>
        <w:left w:val="none" w:sz="0" w:space="0" w:color="auto"/>
        <w:bottom w:val="none" w:sz="0" w:space="0" w:color="auto"/>
        <w:right w:val="none" w:sz="0" w:space="0" w:color="auto"/>
      </w:divBdr>
      <w:divsChild>
        <w:div w:id="901408713">
          <w:marLeft w:val="0"/>
          <w:marRight w:val="0"/>
          <w:marTop w:val="0"/>
          <w:marBottom w:val="0"/>
          <w:divBdr>
            <w:top w:val="none" w:sz="0" w:space="0" w:color="auto"/>
            <w:left w:val="none" w:sz="0" w:space="0" w:color="auto"/>
            <w:bottom w:val="none" w:sz="0" w:space="0" w:color="auto"/>
            <w:right w:val="none" w:sz="0" w:space="0" w:color="auto"/>
          </w:divBdr>
          <w:divsChild>
            <w:div w:id="16858950">
              <w:marLeft w:val="0"/>
              <w:marRight w:val="0"/>
              <w:marTop w:val="0"/>
              <w:marBottom w:val="0"/>
              <w:divBdr>
                <w:top w:val="none" w:sz="0" w:space="0" w:color="auto"/>
                <w:left w:val="none" w:sz="0" w:space="0" w:color="auto"/>
                <w:bottom w:val="none" w:sz="0" w:space="0" w:color="auto"/>
                <w:right w:val="none" w:sz="0" w:space="0" w:color="auto"/>
              </w:divBdr>
            </w:div>
            <w:div w:id="29764970">
              <w:marLeft w:val="0"/>
              <w:marRight w:val="0"/>
              <w:marTop w:val="0"/>
              <w:marBottom w:val="0"/>
              <w:divBdr>
                <w:top w:val="none" w:sz="0" w:space="0" w:color="auto"/>
                <w:left w:val="none" w:sz="0" w:space="0" w:color="auto"/>
                <w:bottom w:val="none" w:sz="0" w:space="0" w:color="auto"/>
                <w:right w:val="none" w:sz="0" w:space="0" w:color="auto"/>
              </w:divBdr>
            </w:div>
            <w:div w:id="83498905">
              <w:marLeft w:val="0"/>
              <w:marRight w:val="0"/>
              <w:marTop w:val="0"/>
              <w:marBottom w:val="0"/>
              <w:divBdr>
                <w:top w:val="none" w:sz="0" w:space="0" w:color="auto"/>
                <w:left w:val="none" w:sz="0" w:space="0" w:color="auto"/>
                <w:bottom w:val="none" w:sz="0" w:space="0" w:color="auto"/>
                <w:right w:val="none" w:sz="0" w:space="0" w:color="auto"/>
              </w:divBdr>
            </w:div>
            <w:div w:id="144710585">
              <w:marLeft w:val="0"/>
              <w:marRight w:val="0"/>
              <w:marTop w:val="0"/>
              <w:marBottom w:val="0"/>
              <w:divBdr>
                <w:top w:val="none" w:sz="0" w:space="0" w:color="auto"/>
                <w:left w:val="none" w:sz="0" w:space="0" w:color="auto"/>
                <w:bottom w:val="none" w:sz="0" w:space="0" w:color="auto"/>
                <w:right w:val="none" w:sz="0" w:space="0" w:color="auto"/>
              </w:divBdr>
            </w:div>
            <w:div w:id="203176480">
              <w:marLeft w:val="0"/>
              <w:marRight w:val="0"/>
              <w:marTop w:val="0"/>
              <w:marBottom w:val="0"/>
              <w:divBdr>
                <w:top w:val="none" w:sz="0" w:space="0" w:color="auto"/>
                <w:left w:val="none" w:sz="0" w:space="0" w:color="auto"/>
                <w:bottom w:val="none" w:sz="0" w:space="0" w:color="auto"/>
                <w:right w:val="none" w:sz="0" w:space="0" w:color="auto"/>
              </w:divBdr>
            </w:div>
            <w:div w:id="223104016">
              <w:marLeft w:val="0"/>
              <w:marRight w:val="0"/>
              <w:marTop w:val="0"/>
              <w:marBottom w:val="0"/>
              <w:divBdr>
                <w:top w:val="none" w:sz="0" w:space="0" w:color="auto"/>
                <w:left w:val="none" w:sz="0" w:space="0" w:color="auto"/>
                <w:bottom w:val="none" w:sz="0" w:space="0" w:color="auto"/>
                <w:right w:val="none" w:sz="0" w:space="0" w:color="auto"/>
              </w:divBdr>
            </w:div>
            <w:div w:id="257567472">
              <w:marLeft w:val="0"/>
              <w:marRight w:val="0"/>
              <w:marTop w:val="0"/>
              <w:marBottom w:val="0"/>
              <w:divBdr>
                <w:top w:val="none" w:sz="0" w:space="0" w:color="auto"/>
                <w:left w:val="none" w:sz="0" w:space="0" w:color="auto"/>
                <w:bottom w:val="none" w:sz="0" w:space="0" w:color="auto"/>
                <w:right w:val="none" w:sz="0" w:space="0" w:color="auto"/>
              </w:divBdr>
            </w:div>
            <w:div w:id="338504728">
              <w:marLeft w:val="0"/>
              <w:marRight w:val="0"/>
              <w:marTop w:val="0"/>
              <w:marBottom w:val="0"/>
              <w:divBdr>
                <w:top w:val="none" w:sz="0" w:space="0" w:color="auto"/>
                <w:left w:val="none" w:sz="0" w:space="0" w:color="auto"/>
                <w:bottom w:val="none" w:sz="0" w:space="0" w:color="auto"/>
                <w:right w:val="none" w:sz="0" w:space="0" w:color="auto"/>
              </w:divBdr>
            </w:div>
            <w:div w:id="340669698">
              <w:marLeft w:val="0"/>
              <w:marRight w:val="0"/>
              <w:marTop w:val="0"/>
              <w:marBottom w:val="0"/>
              <w:divBdr>
                <w:top w:val="none" w:sz="0" w:space="0" w:color="auto"/>
                <w:left w:val="none" w:sz="0" w:space="0" w:color="auto"/>
                <w:bottom w:val="none" w:sz="0" w:space="0" w:color="auto"/>
                <w:right w:val="none" w:sz="0" w:space="0" w:color="auto"/>
              </w:divBdr>
            </w:div>
            <w:div w:id="365372235">
              <w:marLeft w:val="0"/>
              <w:marRight w:val="0"/>
              <w:marTop w:val="0"/>
              <w:marBottom w:val="0"/>
              <w:divBdr>
                <w:top w:val="none" w:sz="0" w:space="0" w:color="auto"/>
                <w:left w:val="none" w:sz="0" w:space="0" w:color="auto"/>
                <w:bottom w:val="none" w:sz="0" w:space="0" w:color="auto"/>
                <w:right w:val="none" w:sz="0" w:space="0" w:color="auto"/>
              </w:divBdr>
            </w:div>
            <w:div w:id="395590072">
              <w:marLeft w:val="0"/>
              <w:marRight w:val="0"/>
              <w:marTop w:val="0"/>
              <w:marBottom w:val="0"/>
              <w:divBdr>
                <w:top w:val="none" w:sz="0" w:space="0" w:color="auto"/>
                <w:left w:val="none" w:sz="0" w:space="0" w:color="auto"/>
                <w:bottom w:val="none" w:sz="0" w:space="0" w:color="auto"/>
                <w:right w:val="none" w:sz="0" w:space="0" w:color="auto"/>
              </w:divBdr>
            </w:div>
            <w:div w:id="492331598">
              <w:marLeft w:val="0"/>
              <w:marRight w:val="0"/>
              <w:marTop w:val="0"/>
              <w:marBottom w:val="0"/>
              <w:divBdr>
                <w:top w:val="none" w:sz="0" w:space="0" w:color="auto"/>
                <w:left w:val="none" w:sz="0" w:space="0" w:color="auto"/>
                <w:bottom w:val="none" w:sz="0" w:space="0" w:color="auto"/>
                <w:right w:val="none" w:sz="0" w:space="0" w:color="auto"/>
              </w:divBdr>
            </w:div>
            <w:div w:id="510417793">
              <w:marLeft w:val="0"/>
              <w:marRight w:val="0"/>
              <w:marTop w:val="0"/>
              <w:marBottom w:val="0"/>
              <w:divBdr>
                <w:top w:val="none" w:sz="0" w:space="0" w:color="auto"/>
                <w:left w:val="none" w:sz="0" w:space="0" w:color="auto"/>
                <w:bottom w:val="none" w:sz="0" w:space="0" w:color="auto"/>
                <w:right w:val="none" w:sz="0" w:space="0" w:color="auto"/>
              </w:divBdr>
            </w:div>
            <w:div w:id="555239067">
              <w:marLeft w:val="0"/>
              <w:marRight w:val="0"/>
              <w:marTop w:val="0"/>
              <w:marBottom w:val="0"/>
              <w:divBdr>
                <w:top w:val="none" w:sz="0" w:space="0" w:color="auto"/>
                <w:left w:val="none" w:sz="0" w:space="0" w:color="auto"/>
                <w:bottom w:val="none" w:sz="0" w:space="0" w:color="auto"/>
                <w:right w:val="none" w:sz="0" w:space="0" w:color="auto"/>
              </w:divBdr>
            </w:div>
            <w:div w:id="558833165">
              <w:marLeft w:val="0"/>
              <w:marRight w:val="0"/>
              <w:marTop w:val="0"/>
              <w:marBottom w:val="0"/>
              <w:divBdr>
                <w:top w:val="none" w:sz="0" w:space="0" w:color="auto"/>
                <w:left w:val="none" w:sz="0" w:space="0" w:color="auto"/>
                <w:bottom w:val="none" w:sz="0" w:space="0" w:color="auto"/>
                <w:right w:val="none" w:sz="0" w:space="0" w:color="auto"/>
              </w:divBdr>
            </w:div>
            <w:div w:id="597372737">
              <w:marLeft w:val="0"/>
              <w:marRight w:val="0"/>
              <w:marTop w:val="0"/>
              <w:marBottom w:val="0"/>
              <w:divBdr>
                <w:top w:val="none" w:sz="0" w:space="0" w:color="auto"/>
                <w:left w:val="none" w:sz="0" w:space="0" w:color="auto"/>
                <w:bottom w:val="none" w:sz="0" w:space="0" w:color="auto"/>
                <w:right w:val="none" w:sz="0" w:space="0" w:color="auto"/>
              </w:divBdr>
            </w:div>
            <w:div w:id="600069345">
              <w:marLeft w:val="0"/>
              <w:marRight w:val="0"/>
              <w:marTop w:val="0"/>
              <w:marBottom w:val="0"/>
              <w:divBdr>
                <w:top w:val="none" w:sz="0" w:space="0" w:color="auto"/>
                <w:left w:val="none" w:sz="0" w:space="0" w:color="auto"/>
                <w:bottom w:val="none" w:sz="0" w:space="0" w:color="auto"/>
                <w:right w:val="none" w:sz="0" w:space="0" w:color="auto"/>
              </w:divBdr>
            </w:div>
            <w:div w:id="615017445">
              <w:marLeft w:val="0"/>
              <w:marRight w:val="0"/>
              <w:marTop w:val="0"/>
              <w:marBottom w:val="0"/>
              <w:divBdr>
                <w:top w:val="none" w:sz="0" w:space="0" w:color="auto"/>
                <w:left w:val="none" w:sz="0" w:space="0" w:color="auto"/>
                <w:bottom w:val="none" w:sz="0" w:space="0" w:color="auto"/>
                <w:right w:val="none" w:sz="0" w:space="0" w:color="auto"/>
              </w:divBdr>
            </w:div>
            <w:div w:id="625506092">
              <w:marLeft w:val="0"/>
              <w:marRight w:val="0"/>
              <w:marTop w:val="0"/>
              <w:marBottom w:val="0"/>
              <w:divBdr>
                <w:top w:val="none" w:sz="0" w:space="0" w:color="auto"/>
                <w:left w:val="none" w:sz="0" w:space="0" w:color="auto"/>
                <w:bottom w:val="none" w:sz="0" w:space="0" w:color="auto"/>
                <w:right w:val="none" w:sz="0" w:space="0" w:color="auto"/>
              </w:divBdr>
            </w:div>
            <w:div w:id="745540296">
              <w:marLeft w:val="0"/>
              <w:marRight w:val="0"/>
              <w:marTop w:val="0"/>
              <w:marBottom w:val="0"/>
              <w:divBdr>
                <w:top w:val="none" w:sz="0" w:space="0" w:color="auto"/>
                <w:left w:val="none" w:sz="0" w:space="0" w:color="auto"/>
                <w:bottom w:val="none" w:sz="0" w:space="0" w:color="auto"/>
                <w:right w:val="none" w:sz="0" w:space="0" w:color="auto"/>
              </w:divBdr>
            </w:div>
            <w:div w:id="965816998">
              <w:marLeft w:val="0"/>
              <w:marRight w:val="0"/>
              <w:marTop w:val="0"/>
              <w:marBottom w:val="0"/>
              <w:divBdr>
                <w:top w:val="none" w:sz="0" w:space="0" w:color="auto"/>
                <w:left w:val="none" w:sz="0" w:space="0" w:color="auto"/>
                <w:bottom w:val="none" w:sz="0" w:space="0" w:color="auto"/>
                <w:right w:val="none" w:sz="0" w:space="0" w:color="auto"/>
              </w:divBdr>
            </w:div>
            <w:div w:id="1053504575">
              <w:marLeft w:val="0"/>
              <w:marRight w:val="0"/>
              <w:marTop w:val="0"/>
              <w:marBottom w:val="0"/>
              <w:divBdr>
                <w:top w:val="none" w:sz="0" w:space="0" w:color="auto"/>
                <w:left w:val="none" w:sz="0" w:space="0" w:color="auto"/>
                <w:bottom w:val="none" w:sz="0" w:space="0" w:color="auto"/>
                <w:right w:val="none" w:sz="0" w:space="0" w:color="auto"/>
              </w:divBdr>
            </w:div>
            <w:div w:id="1086077208">
              <w:marLeft w:val="0"/>
              <w:marRight w:val="0"/>
              <w:marTop w:val="0"/>
              <w:marBottom w:val="0"/>
              <w:divBdr>
                <w:top w:val="none" w:sz="0" w:space="0" w:color="auto"/>
                <w:left w:val="none" w:sz="0" w:space="0" w:color="auto"/>
                <w:bottom w:val="none" w:sz="0" w:space="0" w:color="auto"/>
                <w:right w:val="none" w:sz="0" w:space="0" w:color="auto"/>
              </w:divBdr>
            </w:div>
            <w:div w:id="1174030180">
              <w:marLeft w:val="0"/>
              <w:marRight w:val="0"/>
              <w:marTop w:val="0"/>
              <w:marBottom w:val="0"/>
              <w:divBdr>
                <w:top w:val="none" w:sz="0" w:space="0" w:color="auto"/>
                <w:left w:val="none" w:sz="0" w:space="0" w:color="auto"/>
                <w:bottom w:val="none" w:sz="0" w:space="0" w:color="auto"/>
                <w:right w:val="none" w:sz="0" w:space="0" w:color="auto"/>
              </w:divBdr>
            </w:div>
            <w:div w:id="1202593836">
              <w:marLeft w:val="0"/>
              <w:marRight w:val="0"/>
              <w:marTop w:val="0"/>
              <w:marBottom w:val="0"/>
              <w:divBdr>
                <w:top w:val="none" w:sz="0" w:space="0" w:color="auto"/>
                <w:left w:val="none" w:sz="0" w:space="0" w:color="auto"/>
                <w:bottom w:val="none" w:sz="0" w:space="0" w:color="auto"/>
                <w:right w:val="none" w:sz="0" w:space="0" w:color="auto"/>
              </w:divBdr>
            </w:div>
            <w:div w:id="1229458694">
              <w:marLeft w:val="0"/>
              <w:marRight w:val="0"/>
              <w:marTop w:val="0"/>
              <w:marBottom w:val="0"/>
              <w:divBdr>
                <w:top w:val="none" w:sz="0" w:space="0" w:color="auto"/>
                <w:left w:val="none" w:sz="0" w:space="0" w:color="auto"/>
                <w:bottom w:val="none" w:sz="0" w:space="0" w:color="auto"/>
                <w:right w:val="none" w:sz="0" w:space="0" w:color="auto"/>
              </w:divBdr>
            </w:div>
            <w:div w:id="1247690898">
              <w:marLeft w:val="0"/>
              <w:marRight w:val="0"/>
              <w:marTop w:val="0"/>
              <w:marBottom w:val="0"/>
              <w:divBdr>
                <w:top w:val="none" w:sz="0" w:space="0" w:color="auto"/>
                <w:left w:val="none" w:sz="0" w:space="0" w:color="auto"/>
                <w:bottom w:val="none" w:sz="0" w:space="0" w:color="auto"/>
                <w:right w:val="none" w:sz="0" w:space="0" w:color="auto"/>
              </w:divBdr>
            </w:div>
            <w:div w:id="1276398973">
              <w:marLeft w:val="0"/>
              <w:marRight w:val="0"/>
              <w:marTop w:val="0"/>
              <w:marBottom w:val="0"/>
              <w:divBdr>
                <w:top w:val="none" w:sz="0" w:space="0" w:color="auto"/>
                <w:left w:val="none" w:sz="0" w:space="0" w:color="auto"/>
                <w:bottom w:val="none" w:sz="0" w:space="0" w:color="auto"/>
                <w:right w:val="none" w:sz="0" w:space="0" w:color="auto"/>
              </w:divBdr>
            </w:div>
            <w:div w:id="1470518208">
              <w:marLeft w:val="0"/>
              <w:marRight w:val="0"/>
              <w:marTop w:val="0"/>
              <w:marBottom w:val="0"/>
              <w:divBdr>
                <w:top w:val="none" w:sz="0" w:space="0" w:color="auto"/>
                <w:left w:val="none" w:sz="0" w:space="0" w:color="auto"/>
                <w:bottom w:val="none" w:sz="0" w:space="0" w:color="auto"/>
                <w:right w:val="none" w:sz="0" w:space="0" w:color="auto"/>
              </w:divBdr>
            </w:div>
            <w:div w:id="1470591848">
              <w:marLeft w:val="0"/>
              <w:marRight w:val="0"/>
              <w:marTop w:val="0"/>
              <w:marBottom w:val="0"/>
              <w:divBdr>
                <w:top w:val="none" w:sz="0" w:space="0" w:color="auto"/>
                <w:left w:val="none" w:sz="0" w:space="0" w:color="auto"/>
                <w:bottom w:val="none" w:sz="0" w:space="0" w:color="auto"/>
                <w:right w:val="none" w:sz="0" w:space="0" w:color="auto"/>
              </w:divBdr>
            </w:div>
            <w:div w:id="1479878729">
              <w:marLeft w:val="0"/>
              <w:marRight w:val="0"/>
              <w:marTop w:val="0"/>
              <w:marBottom w:val="0"/>
              <w:divBdr>
                <w:top w:val="none" w:sz="0" w:space="0" w:color="auto"/>
                <w:left w:val="none" w:sz="0" w:space="0" w:color="auto"/>
                <w:bottom w:val="none" w:sz="0" w:space="0" w:color="auto"/>
                <w:right w:val="none" w:sz="0" w:space="0" w:color="auto"/>
              </w:divBdr>
            </w:div>
            <w:div w:id="1491405625">
              <w:marLeft w:val="0"/>
              <w:marRight w:val="0"/>
              <w:marTop w:val="0"/>
              <w:marBottom w:val="0"/>
              <w:divBdr>
                <w:top w:val="none" w:sz="0" w:space="0" w:color="auto"/>
                <w:left w:val="none" w:sz="0" w:space="0" w:color="auto"/>
                <w:bottom w:val="none" w:sz="0" w:space="0" w:color="auto"/>
                <w:right w:val="none" w:sz="0" w:space="0" w:color="auto"/>
              </w:divBdr>
            </w:div>
            <w:div w:id="1621112211">
              <w:marLeft w:val="0"/>
              <w:marRight w:val="0"/>
              <w:marTop w:val="0"/>
              <w:marBottom w:val="0"/>
              <w:divBdr>
                <w:top w:val="none" w:sz="0" w:space="0" w:color="auto"/>
                <w:left w:val="none" w:sz="0" w:space="0" w:color="auto"/>
                <w:bottom w:val="none" w:sz="0" w:space="0" w:color="auto"/>
                <w:right w:val="none" w:sz="0" w:space="0" w:color="auto"/>
              </w:divBdr>
            </w:div>
            <w:div w:id="1642035582">
              <w:marLeft w:val="0"/>
              <w:marRight w:val="0"/>
              <w:marTop w:val="0"/>
              <w:marBottom w:val="0"/>
              <w:divBdr>
                <w:top w:val="none" w:sz="0" w:space="0" w:color="auto"/>
                <w:left w:val="none" w:sz="0" w:space="0" w:color="auto"/>
                <w:bottom w:val="none" w:sz="0" w:space="0" w:color="auto"/>
                <w:right w:val="none" w:sz="0" w:space="0" w:color="auto"/>
              </w:divBdr>
            </w:div>
            <w:div w:id="1647389489">
              <w:marLeft w:val="0"/>
              <w:marRight w:val="0"/>
              <w:marTop w:val="0"/>
              <w:marBottom w:val="0"/>
              <w:divBdr>
                <w:top w:val="none" w:sz="0" w:space="0" w:color="auto"/>
                <w:left w:val="none" w:sz="0" w:space="0" w:color="auto"/>
                <w:bottom w:val="none" w:sz="0" w:space="0" w:color="auto"/>
                <w:right w:val="none" w:sz="0" w:space="0" w:color="auto"/>
              </w:divBdr>
            </w:div>
            <w:div w:id="1649939858">
              <w:marLeft w:val="0"/>
              <w:marRight w:val="0"/>
              <w:marTop w:val="0"/>
              <w:marBottom w:val="0"/>
              <w:divBdr>
                <w:top w:val="none" w:sz="0" w:space="0" w:color="auto"/>
                <w:left w:val="none" w:sz="0" w:space="0" w:color="auto"/>
                <w:bottom w:val="none" w:sz="0" w:space="0" w:color="auto"/>
                <w:right w:val="none" w:sz="0" w:space="0" w:color="auto"/>
              </w:divBdr>
            </w:div>
            <w:div w:id="1744984628">
              <w:marLeft w:val="0"/>
              <w:marRight w:val="0"/>
              <w:marTop w:val="0"/>
              <w:marBottom w:val="0"/>
              <w:divBdr>
                <w:top w:val="none" w:sz="0" w:space="0" w:color="auto"/>
                <w:left w:val="none" w:sz="0" w:space="0" w:color="auto"/>
                <w:bottom w:val="none" w:sz="0" w:space="0" w:color="auto"/>
                <w:right w:val="none" w:sz="0" w:space="0" w:color="auto"/>
              </w:divBdr>
            </w:div>
            <w:div w:id="1855609056">
              <w:marLeft w:val="0"/>
              <w:marRight w:val="0"/>
              <w:marTop w:val="0"/>
              <w:marBottom w:val="0"/>
              <w:divBdr>
                <w:top w:val="none" w:sz="0" w:space="0" w:color="auto"/>
                <w:left w:val="none" w:sz="0" w:space="0" w:color="auto"/>
                <w:bottom w:val="none" w:sz="0" w:space="0" w:color="auto"/>
                <w:right w:val="none" w:sz="0" w:space="0" w:color="auto"/>
              </w:divBdr>
            </w:div>
            <w:div w:id="1862041197">
              <w:marLeft w:val="0"/>
              <w:marRight w:val="0"/>
              <w:marTop w:val="0"/>
              <w:marBottom w:val="0"/>
              <w:divBdr>
                <w:top w:val="none" w:sz="0" w:space="0" w:color="auto"/>
                <w:left w:val="none" w:sz="0" w:space="0" w:color="auto"/>
                <w:bottom w:val="none" w:sz="0" w:space="0" w:color="auto"/>
                <w:right w:val="none" w:sz="0" w:space="0" w:color="auto"/>
              </w:divBdr>
            </w:div>
            <w:div w:id="1972781980">
              <w:marLeft w:val="0"/>
              <w:marRight w:val="0"/>
              <w:marTop w:val="0"/>
              <w:marBottom w:val="0"/>
              <w:divBdr>
                <w:top w:val="none" w:sz="0" w:space="0" w:color="auto"/>
                <w:left w:val="none" w:sz="0" w:space="0" w:color="auto"/>
                <w:bottom w:val="none" w:sz="0" w:space="0" w:color="auto"/>
                <w:right w:val="none" w:sz="0" w:space="0" w:color="auto"/>
              </w:divBdr>
            </w:div>
            <w:div w:id="1991320592">
              <w:marLeft w:val="0"/>
              <w:marRight w:val="0"/>
              <w:marTop w:val="0"/>
              <w:marBottom w:val="0"/>
              <w:divBdr>
                <w:top w:val="none" w:sz="0" w:space="0" w:color="auto"/>
                <w:left w:val="none" w:sz="0" w:space="0" w:color="auto"/>
                <w:bottom w:val="none" w:sz="0" w:space="0" w:color="auto"/>
                <w:right w:val="none" w:sz="0" w:space="0" w:color="auto"/>
              </w:divBdr>
            </w:div>
            <w:div w:id="2098938082">
              <w:marLeft w:val="0"/>
              <w:marRight w:val="0"/>
              <w:marTop w:val="0"/>
              <w:marBottom w:val="0"/>
              <w:divBdr>
                <w:top w:val="none" w:sz="0" w:space="0" w:color="auto"/>
                <w:left w:val="none" w:sz="0" w:space="0" w:color="auto"/>
                <w:bottom w:val="none" w:sz="0" w:space="0" w:color="auto"/>
                <w:right w:val="none" w:sz="0" w:space="0" w:color="auto"/>
              </w:divBdr>
            </w:div>
            <w:div w:id="2116827541">
              <w:marLeft w:val="0"/>
              <w:marRight w:val="0"/>
              <w:marTop w:val="0"/>
              <w:marBottom w:val="0"/>
              <w:divBdr>
                <w:top w:val="none" w:sz="0" w:space="0" w:color="auto"/>
                <w:left w:val="none" w:sz="0" w:space="0" w:color="auto"/>
                <w:bottom w:val="none" w:sz="0" w:space="0" w:color="auto"/>
                <w:right w:val="none" w:sz="0" w:space="0" w:color="auto"/>
              </w:divBdr>
            </w:div>
            <w:div w:id="21372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3157">
      <w:bodyDiv w:val="1"/>
      <w:marLeft w:val="0"/>
      <w:marRight w:val="0"/>
      <w:marTop w:val="0"/>
      <w:marBottom w:val="0"/>
      <w:divBdr>
        <w:top w:val="none" w:sz="0" w:space="0" w:color="auto"/>
        <w:left w:val="none" w:sz="0" w:space="0" w:color="auto"/>
        <w:bottom w:val="none" w:sz="0" w:space="0" w:color="auto"/>
        <w:right w:val="none" w:sz="0" w:space="0" w:color="auto"/>
      </w:divBdr>
      <w:divsChild>
        <w:div w:id="870337312">
          <w:marLeft w:val="0"/>
          <w:marRight w:val="0"/>
          <w:marTop w:val="0"/>
          <w:marBottom w:val="0"/>
          <w:divBdr>
            <w:top w:val="none" w:sz="0" w:space="0" w:color="auto"/>
            <w:left w:val="none" w:sz="0" w:space="0" w:color="auto"/>
            <w:bottom w:val="none" w:sz="0" w:space="0" w:color="auto"/>
            <w:right w:val="none" w:sz="0" w:space="0" w:color="auto"/>
          </w:divBdr>
        </w:div>
        <w:div w:id="2060128902">
          <w:marLeft w:val="0"/>
          <w:marRight w:val="0"/>
          <w:marTop w:val="0"/>
          <w:marBottom w:val="0"/>
          <w:divBdr>
            <w:top w:val="none" w:sz="0" w:space="0" w:color="auto"/>
            <w:left w:val="none" w:sz="0" w:space="0" w:color="auto"/>
            <w:bottom w:val="none" w:sz="0" w:space="0" w:color="auto"/>
            <w:right w:val="none" w:sz="0" w:space="0" w:color="auto"/>
          </w:divBdr>
        </w:div>
      </w:divsChild>
    </w:div>
    <w:div w:id="514463636">
      <w:bodyDiv w:val="1"/>
      <w:marLeft w:val="0"/>
      <w:marRight w:val="0"/>
      <w:marTop w:val="0"/>
      <w:marBottom w:val="0"/>
      <w:divBdr>
        <w:top w:val="none" w:sz="0" w:space="0" w:color="auto"/>
        <w:left w:val="none" w:sz="0" w:space="0" w:color="auto"/>
        <w:bottom w:val="none" w:sz="0" w:space="0" w:color="auto"/>
        <w:right w:val="none" w:sz="0" w:space="0" w:color="auto"/>
      </w:divBdr>
    </w:div>
    <w:div w:id="525218192">
      <w:bodyDiv w:val="1"/>
      <w:marLeft w:val="0"/>
      <w:marRight w:val="0"/>
      <w:marTop w:val="0"/>
      <w:marBottom w:val="0"/>
      <w:divBdr>
        <w:top w:val="none" w:sz="0" w:space="0" w:color="auto"/>
        <w:left w:val="none" w:sz="0" w:space="0" w:color="auto"/>
        <w:bottom w:val="none" w:sz="0" w:space="0" w:color="auto"/>
        <w:right w:val="none" w:sz="0" w:space="0" w:color="auto"/>
      </w:divBdr>
    </w:div>
    <w:div w:id="533153652">
      <w:bodyDiv w:val="1"/>
      <w:marLeft w:val="0"/>
      <w:marRight w:val="0"/>
      <w:marTop w:val="0"/>
      <w:marBottom w:val="0"/>
      <w:divBdr>
        <w:top w:val="none" w:sz="0" w:space="0" w:color="auto"/>
        <w:left w:val="none" w:sz="0" w:space="0" w:color="auto"/>
        <w:bottom w:val="none" w:sz="0" w:space="0" w:color="auto"/>
        <w:right w:val="none" w:sz="0" w:space="0" w:color="auto"/>
      </w:divBdr>
      <w:divsChild>
        <w:div w:id="390422968">
          <w:marLeft w:val="0"/>
          <w:marRight w:val="0"/>
          <w:marTop w:val="0"/>
          <w:marBottom w:val="0"/>
          <w:divBdr>
            <w:top w:val="none" w:sz="0" w:space="0" w:color="auto"/>
            <w:left w:val="none" w:sz="0" w:space="0" w:color="auto"/>
            <w:bottom w:val="none" w:sz="0" w:space="0" w:color="auto"/>
            <w:right w:val="none" w:sz="0" w:space="0" w:color="auto"/>
          </w:divBdr>
        </w:div>
        <w:div w:id="400100567">
          <w:marLeft w:val="0"/>
          <w:marRight w:val="0"/>
          <w:marTop w:val="0"/>
          <w:marBottom w:val="0"/>
          <w:divBdr>
            <w:top w:val="none" w:sz="0" w:space="0" w:color="auto"/>
            <w:left w:val="none" w:sz="0" w:space="0" w:color="auto"/>
            <w:bottom w:val="none" w:sz="0" w:space="0" w:color="auto"/>
            <w:right w:val="none" w:sz="0" w:space="0" w:color="auto"/>
          </w:divBdr>
        </w:div>
        <w:div w:id="1807702450">
          <w:marLeft w:val="0"/>
          <w:marRight w:val="0"/>
          <w:marTop w:val="0"/>
          <w:marBottom w:val="0"/>
          <w:divBdr>
            <w:top w:val="none" w:sz="0" w:space="0" w:color="auto"/>
            <w:left w:val="none" w:sz="0" w:space="0" w:color="auto"/>
            <w:bottom w:val="none" w:sz="0" w:space="0" w:color="auto"/>
            <w:right w:val="none" w:sz="0" w:space="0" w:color="auto"/>
          </w:divBdr>
        </w:div>
      </w:divsChild>
    </w:div>
    <w:div w:id="553856174">
      <w:bodyDiv w:val="1"/>
      <w:marLeft w:val="0"/>
      <w:marRight w:val="0"/>
      <w:marTop w:val="0"/>
      <w:marBottom w:val="0"/>
      <w:divBdr>
        <w:top w:val="none" w:sz="0" w:space="0" w:color="auto"/>
        <w:left w:val="none" w:sz="0" w:space="0" w:color="auto"/>
        <w:bottom w:val="none" w:sz="0" w:space="0" w:color="auto"/>
        <w:right w:val="none" w:sz="0" w:space="0" w:color="auto"/>
      </w:divBdr>
      <w:divsChild>
        <w:div w:id="78452482">
          <w:marLeft w:val="0"/>
          <w:marRight w:val="0"/>
          <w:marTop w:val="0"/>
          <w:marBottom w:val="0"/>
          <w:divBdr>
            <w:top w:val="none" w:sz="0" w:space="0" w:color="auto"/>
            <w:left w:val="none" w:sz="0" w:space="0" w:color="auto"/>
            <w:bottom w:val="none" w:sz="0" w:space="0" w:color="auto"/>
            <w:right w:val="none" w:sz="0" w:space="0" w:color="auto"/>
          </w:divBdr>
        </w:div>
        <w:div w:id="248731968">
          <w:marLeft w:val="0"/>
          <w:marRight w:val="0"/>
          <w:marTop w:val="0"/>
          <w:marBottom w:val="0"/>
          <w:divBdr>
            <w:top w:val="none" w:sz="0" w:space="0" w:color="auto"/>
            <w:left w:val="none" w:sz="0" w:space="0" w:color="auto"/>
            <w:bottom w:val="none" w:sz="0" w:space="0" w:color="auto"/>
            <w:right w:val="none" w:sz="0" w:space="0" w:color="auto"/>
          </w:divBdr>
        </w:div>
        <w:div w:id="351227457">
          <w:marLeft w:val="0"/>
          <w:marRight w:val="0"/>
          <w:marTop w:val="0"/>
          <w:marBottom w:val="0"/>
          <w:divBdr>
            <w:top w:val="none" w:sz="0" w:space="0" w:color="auto"/>
            <w:left w:val="none" w:sz="0" w:space="0" w:color="auto"/>
            <w:bottom w:val="none" w:sz="0" w:space="0" w:color="auto"/>
            <w:right w:val="none" w:sz="0" w:space="0" w:color="auto"/>
          </w:divBdr>
        </w:div>
        <w:div w:id="636451875">
          <w:marLeft w:val="0"/>
          <w:marRight w:val="0"/>
          <w:marTop w:val="0"/>
          <w:marBottom w:val="0"/>
          <w:divBdr>
            <w:top w:val="none" w:sz="0" w:space="0" w:color="auto"/>
            <w:left w:val="none" w:sz="0" w:space="0" w:color="auto"/>
            <w:bottom w:val="none" w:sz="0" w:space="0" w:color="auto"/>
            <w:right w:val="none" w:sz="0" w:space="0" w:color="auto"/>
          </w:divBdr>
        </w:div>
        <w:div w:id="697238690">
          <w:marLeft w:val="0"/>
          <w:marRight w:val="0"/>
          <w:marTop w:val="0"/>
          <w:marBottom w:val="0"/>
          <w:divBdr>
            <w:top w:val="none" w:sz="0" w:space="0" w:color="auto"/>
            <w:left w:val="none" w:sz="0" w:space="0" w:color="auto"/>
            <w:bottom w:val="none" w:sz="0" w:space="0" w:color="auto"/>
            <w:right w:val="none" w:sz="0" w:space="0" w:color="auto"/>
          </w:divBdr>
        </w:div>
        <w:div w:id="1116410490">
          <w:marLeft w:val="0"/>
          <w:marRight w:val="0"/>
          <w:marTop w:val="0"/>
          <w:marBottom w:val="0"/>
          <w:divBdr>
            <w:top w:val="none" w:sz="0" w:space="0" w:color="auto"/>
            <w:left w:val="none" w:sz="0" w:space="0" w:color="auto"/>
            <w:bottom w:val="none" w:sz="0" w:space="0" w:color="auto"/>
            <w:right w:val="none" w:sz="0" w:space="0" w:color="auto"/>
          </w:divBdr>
        </w:div>
        <w:div w:id="1467550855">
          <w:marLeft w:val="0"/>
          <w:marRight w:val="0"/>
          <w:marTop w:val="0"/>
          <w:marBottom w:val="0"/>
          <w:divBdr>
            <w:top w:val="none" w:sz="0" w:space="0" w:color="auto"/>
            <w:left w:val="none" w:sz="0" w:space="0" w:color="auto"/>
            <w:bottom w:val="none" w:sz="0" w:space="0" w:color="auto"/>
            <w:right w:val="none" w:sz="0" w:space="0" w:color="auto"/>
          </w:divBdr>
        </w:div>
      </w:divsChild>
    </w:div>
    <w:div w:id="559751039">
      <w:bodyDiv w:val="1"/>
      <w:marLeft w:val="0"/>
      <w:marRight w:val="0"/>
      <w:marTop w:val="0"/>
      <w:marBottom w:val="0"/>
      <w:divBdr>
        <w:top w:val="none" w:sz="0" w:space="0" w:color="auto"/>
        <w:left w:val="none" w:sz="0" w:space="0" w:color="auto"/>
        <w:bottom w:val="none" w:sz="0" w:space="0" w:color="auto"/>
        <w:right w:val="none" w:sz="0" w:space="0" w:color="auto"/>
      </w:divBdr>
    </w:div>
    <w:div w:id="561989402">
      <w:bodyDiv w:val="1"/>
      <w:marLeft w:val="0"/>
      <w:marRight w:val="0"/>
      <w:marTop w:val="0"/>
      <w:marBottom w:val="0"/>
      <w:divBdr>
        <w:top w:val="none" w:sz="0" w:space="0" w:color="auto"/>
        <w:left w:val="none" w:sz="0" w:space="0" w:color="auto"/>
        <w:bottom w:val="none" w:sz="0" w:space="0" w:color="auto"/>
        <w:right w:val="none" w:sz="0" w:space="0" w:color="auto"/>
      </w:divBdr>
    </w:div>
    <w:div w:id="578565380">
      <w:bodyDiv w:val="1"/>
      <w:marLeft w:val="0"/>
      <w:marRight w:val="0"/>
      <w:marTop w:val="0"/>
      <w:marBottom w:val="0"/>
      <w:divBdr>
        <w:top w:val="none" w:sz="0" w:space="0" w:color="auto"/>
        <w:left w:val="none" w:sz="0" w:space="0" w:color="auto"/>
        <w:bottom w:val="none" w:sz="0" w:space="0" w:color="auto"/>
        <w:right w:val="none" w:sz="0" w:space="0" w:color="auto"/>
      </w:divBdr>
      <w:divsChild>
        <w:div w:id="189731270">
          <w:marLeft w:val="0"/>
          <w:marRight w:val="0"/>
          <w:marTop w:val="0"/>
          <w:marBottom w:val="0"/>
          <w:divBdr>
            <w:top w:val="none" w:sz="0" w:space="0" w:color="auto"/>
            <w:left w:val="none" w:sz="0" w:space="0" w:color="auto"/>
            <w:bottom w:val="none" w:sz="0" w:space="0" w:color="auto"/>
            <w:right w:val="none" w:sz="0" w:space="0" w:color="auto"/>
          </w:divBdr>
        </w:div>
        <w:div w:id="192111826">
          <w:marLeft w:val="0"/>
          <w:marRight w:val="0"/>
          <w:marTop w:val="0"/>
          <w:marBottom w:val="0"/>
          <w:divBdr>
            <w:top w:val="none" w:sz="0" w:space="0" w:color="auto"/>
            <w:left w:val="none" w:sz="0" w:space="0" w:color="auto"/>
            <w:bottom w:val="none" w:sz="0" w:space="0" w:color="auto"/>
            <w:right w:val="none" w:sz="0" w:space="0" w:color="auto"/>
          </w:divBdr>
        </w:div>
        <w:div w:id="313217622">
          <w:marLeft w:val="0"/>
          <w:marRight w:val="0"/>
          <w:marTop w:val="0"/>
          <w:marBottom w:val="0"/>
          <w:divBdr>
            <w:top w:val="none" w:sz="0" w:space="0" w:color="auto"/>
            <w:left w:val="none" w:sz="0" w:space="0" w:color="auto"/>
            <w:bottom w:val="none" w:sz="0" w:space="0" w:color="auto"/>
            <w:right w:val="none" w:sz="0" w:space="0" w:color="auto"/>
          </w:divBdr>
        </w:div>
        <w:div w:id="357508139">
          <w:marLeft w:val="0"/>
          <w:marRight w:val="0"/>
          <w:marTop w:val="0"/>
          <w:marBottom w:val="0"/>
          <w:divBdr>
            <w:top w:val="none" w:sz="0" w:space="0" w:color="auto"/>
            <w:left w:val="none" w:sz="0" w:space="0" w:color="auto"/>
            <w:bottom w:val="none" w:sz="0" w:space="0" w:color="auto"/>
            <w:right w:val="none" w:sz="0" w:space="0" w:color="auto"/>
          </w:divBdr>
        </w:div>
        <w:div w:id="408190053">
          <w:marLeft w:val="0"/>
          <w:marRight w:val="0"/>
          <w:marTop w:val="0"/>
          <w:marBottom w:val="0"/>
          <w:divBdr>
            <w:top w:val="none" w:sz="0" w:space="0" w:color="auto"/>
            <w:left w:val="none" w:sz="0" w:space="0" w:color="auto"/>
            <w:bottom w:val="none" w:sz="0" w:space="0" w:color="auto"/>
            <w:right w:val="none" w:sz="0" w:space="0" w:color="auto"/>
          </w:divBdr>
        </w:div>
        <w:div w:id="567347646">
          <w:marLeft w:val="0"/>
          <w:marRight w:val="0"/>
          <w:marTop w:val="0"/>
          <w:marBottom w:val="0"/>
          <w:divBdr>
            <w:top w:val="none" w:sz="0" w:space="0" w:color="auto"/>
            <w:left w:val="none" w:sz="0" w:space="0" w:color="auto"/>
            <w:bottom w:val="none" w:sz="0" w:space="0" w:color="auto"/>
            <w:right w:val="none" w:sz="0" w:space="0" w:color="auto"/>
          </w:divBdr>
        </w:div>
        <w:div w:id="736052068">
          <w:marLeft w:val="0"/>
          <w:marRight w:val="0"/>
          <w:marTop w:val="0"/>
          <w:marBottom w:val="0"/>
          <w:divBdr>
            <w:top w:val="none" w:sz="0" w:space="0" w:color="auto"/>
            <w:left w:val="none" w:sz="0" w:space="0" w:color="auto"/>
            <w:bottom w:val="none" w:sz="0" w:space="0" w:color="auto"/>
            <w:right w:val="none" w:sz="0" w:space="0" w:color="auto"/>
          </w:divBdr>
        </w:div>
        <w:div w:id="877812953">
          <w:marLeft w:val="0"/>
          <w:marRight w:val="0"/>
          <w:marTop w:val="0"/>
          <w:marBottom w:val="0"/>
          <w:divBdr>
            <w:top w:val="none" w:sz="0" w:space="0" w:color="auto"/>
            <w:left w:val="none" w:sz="0" w:space="0" w:color="auto"/>
            <w:bottom w:val="none" w:sz="0" w:space="0" w:color="auto"/>
            <w:right w:val="none" w:sz="0" w:space="0" w:color="auto"/>
          </w:divBdr>
        </w:div>
        <w:div w:id="912008258">
          <w:marLeft w:val="0"/>
          <w:marRight w:val="0"/>
          <w:marTop w:val="0"/>
          <w:marBottom w:val="0"/>
          <w:divBdr>
            <w:top w:val="none" w:sz="0" w:space="0" w:color="auto"/>
            <w:left w:val="none" w:sz="0" w:space="0" w:color="auto"/>
            <w:bottom w:val="none" w:sz="0" w:space="0" w:color="auto"/>
            <w:right w:val="none" w:sz="0" w:space="0" w:color="auto"/>
          </w:divBdr>
        </w:div>
        <w:div w:id="939416257">
          <w:marLeft w:val="0"/>
          <w:marRight w:val="0"/>
          <w:marTop w:val="0"/>
          <w:marBottom w:val="0"/>
          <w:divBdr>
            <w:top w:val="none" w:sz="0" w:space="0" w:color="auto"/>
            <w:left w:val="none" w:sz="0" w:space="0" w:color="auto"/>
            <w:bottom w:val="none" w:sz="0" w:space="0" w:color="auto"/>
            <w:right w:val="none" w:sz="0" w:space="0" w:color="auto"/>
          </w:divBdr>
        </w:div>
        <w:div w:id="955596481">
          <w:marLeft w:val="0"/>
          <w:marRight w:val="0"/>
          <w:marTop w:val="0"/>
          <w:marBottom w:val="0"/>
          <w:divBdr>
            <w:top w:val="none" w:sz="0" w:space="0" w:color="auto"/>
            <w:left w:val="none" w:sz="0" w:space="0" w:color="auto"/>
            <w:bottom w:val="none" w:sz="0" w:space="0" w:color="auto"/>
            <w:right w:val="none" w:sz="0" w:space="0" w:color="auto"/>
          </w:divBdr>
        </w:div>
        <w:div w:id="1172915570">
          <w:marLeft w:val="0"/>
          <w:marRight w:val="0"/>
          <w:marTop w:val="0"/>
          <w:marBottom w:val="0"/>
          <w:divBdr>
            <w:top w:val="none" w:sz="0" w:space="0" w:color="auto"/>
            <w:left w:val="none" w:sz="0" w:space="0" w:color="auto"/>
            <w:bottom w:val="none" w:sz="0" w:space="0" w:color="auto"/>
            <w:right w:val="none" w:sz="0" w:space="0" w:color="auto"/>
          </w:divBdr>
        </w:div>
        <w:div w:id="1252661608">
          <w:marLeft w:val="0"/>
          <w:marRight w:val="0"/>
          <w:marTop w:val="0"/>
          <w:marBottom w:val="0"/>
          <w:divBdr>
            <w:top w:val="none" w:sz="0" w:space="0" w:color="auto"/>
            <w:left w:val="none" w:sz="0" w:space="0" w:color="auto"/>
            <w:bottom w:val="none" w:sz="0" w:space="0" w:color="auto"/>
            <w:right w:val="none" w:sz="0" w:space="0" w:color="auto"/>
          </w:divBdr>
        </w:div>
        <w:div w:id="1328090364">
          <w:marLeft w:val="0"/>
          <w:marRight w:val="0"/>
          <w:marTop w:val="0"/>
          <w:marBottom w:val="0"/>
          <w:divBdr>
            <w:top w:val="none" w:sz="0" w:space="0" w:color="auto"/>
            <w:left w:val="none" w:sz="0" w:space="0" w:color="auto"/>
            <w:bottom w:val="none" w:sz="0" w:space="0" w:color="auto"/>
            <w:right w:val="none" w:sz="0" w:space="0" w:color="auto"/>
          </w:divBdr>
        </w:div>
        <w:div w:id="1332946799">
          <w:marLeft w:val="0"/>
          <w:marRight w:val="0"/>
          <w:marTop w:val="0"/>
          <w:marBottom w:val="0"/>
          <w:divBdr>
            <w:top w:val="none" w:sz="0" w:space="0" w:color="auto"/>
            <w:left w:val="none" w:sz="0" w:space="0" w:color="auto"/>
            <w:bottom w:val="none" w:sz="0" w:space="0" w:color="auto"/>
            <w:right w:val="none" w:sz="0" w:space="0" w:color="auto"/>
          </w:divBdr>
        </w:div>
        <w:div w:id="1421028584">
          <w:marLeft w:val="0"/>
          <w:marRight w:val="0"/>
          <w:marTop w:val="0"/>
          <w:marBottom w:val="0"/>
          <w:divBdr>
            <w:top w:val="none" w:sz="0" w:space="0" w:color="auto"/>
            <w:left w:val="none" w:sz="0" w:space="0" w:color="auto"/>
            <w:bottom w:val="none" w:sz="0" w:space="0" w:color="auto"/>
            <w:right w:val="none" w:sz="0" w:space="0" w:color="auto"/>
          </w:divBdr>
        </w:div>
        <w:div w:id="1428303537">
          <w:marLeft w:val="0"/>
          <w:marRight w:val="0"/>
          <w:marTop w:val="0"/>
          <w:marBottom w:val="0"/>
          <w:divBdr>
            <w:top w:val="none" w:sz="0" w:space="0" w:color="auto"/>
            <w:left w:val="none" w:sz="0" w:space="0" w:color="auto"/>
            <w:bottom w:val="none" w:sz="0" w:space="0" w:color="auto"/>
            <w:right w:val="none" w:sz="0" w:space="0" w:color="auto"/>
          </w:divBdr>
        </w:div>
        <w:div w:id="1525630085">
          <w:marLeft w:val="0"/>
          <w:marRight w:val="0"/>
          <w:marTop w:val="0"/>
          <w:marBottom w:val="0"/>
          <w:divBdr>
            <w:top w:val="none" w:sz="0" w:space="0" w:color="auto"/>
            <w:left w:val="none" w:sz="0" w:space="0" w:color="auto"/>
            <w:bottom w:val="none" w:sz="0" w:space="0" w:color="auto"/>
            <w:right w:val="none" w:sz="0" w:space="0" w:color="auto"/>
          </w:divBdr>
        </w:div>
        <w:div w:id="1536430554">
          <w:marLeft w:val="0"/>
          <w:marRight w:val="0"/>
          <w:marTop w:val="0"/>
          <w:marBottom w:val="0"/>
          <w:divBdr>
            <w:top w:val="none" w:sz="0" w:space="0" w:color="auto"/>
            <w:left w:val="none" w:sz="0" w:space="0" w:color="auto"/>
            <w:bottom w:val="none" w:sz="0" w:space="0" w:color="auto"/>
            <w:right w:val="none" w:sz="0" w:space="0" w:color="auto"/>
          </w:divBdr>
        </w:div>
        <w:div w:id="1720127243">
          <w:marLeft w:val="0"/>
          <w:marRight w:val="0"/>
          <w:marTop w:val="0"/>
          <w:marBottom w:val="0"/>
          <w:divBdr>
            <w:top w:val="none" w:sz="0" w:space="0" w:color="auto"/>
            <w:left w:val="none" w:sz="0" w:space="0" w:color="auto"/>
            <w:bottom w:val="none" w:sz="0" w:space="0" w:color="auto"/>
            <w:right w:val="none" w:sz="0" w:space="0" w:color="auto"/>
          </w:divBdr>
        </w:div>
        <w:div w:id="1749963922">
          <w:marLeft w:val="0"/>
          <w:marRight w:val="0"/>
          <w:marTop w:val="0"/>
          <w:marBottom w:val="0"/>
          <w:divBdr>
            <w:top w:val="none" w:sz="0" w:space="0" w:color="auto"/>
            <w:left w:val="none" w:sz="0" w:space="0" w:color="auto"/>
            <w:bottom w:val="none" w:sz="0" w:space="0" w:color="auto"/>
            <w:right w:val="none" w:sz="0" w:space="0" w:color="auto"/>
          </w:divBdr>
        </w:div>
        <w:div w:id="1759977868">
          <w:marLeft w:val="0"/>
          <w:marRight w:val="0"/>
          <w:marTop w:val="0"/>
          <w:marBottom w:val="0"/>
          <w:divBdr>
            <w:top w:val="none" w:sz="0" w:space="0" w:color="auto"/>
            <w:left w:val="none" w:sz="0" w:space="0" w:color="auto"/>
            <w:bottom w:val="none" w:sz="0" w:space="0" w:color="auto"/>
            <w:right w:val="none" w:sz="0" w:space="0" w:color="auto"/>
          </w:divBdr>
        </w:div>
        <w:div w:id="1761487717">
          <w:marLeft w:val="0"/>
          <w:marRight w:val="0"/>
          <w:marTop w:val="0"/>
          <w:marBottom w:val="0"/>
          <w:divBdr>
            <w:top w:val="none" w:sz="0" w:space="0" w:color="auto"/>
            <w:left w:val="none" w:sz="0" w:space="0" w:color="auto"/>
            <w:bottom w:val="none" w:sz="0" w:space="0" w:color="auto"/>
            <w:right w:val="none" w:sz="0" w:space="0" w:color="auto"/>
          </w:divBdr>
        </w:div>
        <w:div w:id="1765884411">
          <w:marLeft w:val="0"/>
          <w:marRight w:val="0"/>
          <w:marTop w:val="0"/>
          <w:marBottom w:val="0"/>
          <w:divBdr>
            <w:top w:val="none" w:sz="0" w:space="0" w:color="auto"/>
            <w:left w:val="none" w:sz="0" w:space="0" w:color="auto"/>
            <w:bottom w:val="none" w:sz="0" w:space="0" w:color="auto"/>
            <w:right w:val="none" w:sz="0" w:space="0" w:color="auto"/>
          </w:divBdr>
        </w:div>
        <w:div w:id="1771849000">
          <w:marLeft w:val="0"/>
          <w:marRight w:val="0"/>
          <w:marTop w:val="0"/>
          <w:marBottom w:val="0"/>
          <w:divBdr>
            <w:top w:val="none" w:sz="0" w:space="0" w:color="auto"/>
            <w:left w:val="none" w:sz="0" w:space="0" w:color="auto"/>
            <w:bottom w:val="none" w:sz="0" w:space="0" w:color="auto"/>
            <w:right w:val="none" w:sz="0" w:space="0" w:color="auto"/>
          </w:divBdr>
        </w:div>
      </w:divsChild>
    </w:div>
    <w:div w:id="585261170">
      <w:bodyDiv w:val="1"/>
      <w:marLeft w:val="0"/>
      <w:marRight w:val="0"/>
      <w:marTop w:val="0"/>
      <w:marBottom w:val="0"/>
      <w:divBdr>
        <w:top w:val="none" w:sz="0" w:space="0" w:color="auto"/>
        <w:left w:val="none" w:sz="0" w:space="0" w:color="auto"/>
        <w:bottom w:val="none" w:sz="0" w:space="0" w:color="auto"/>
        <w:right w:val="none" w:sz="0" w:space="0" w:color="auto"/>
      </w:divBdr>
    </w:div>
    <w:div w:id="591476904">
      <w:bodyDiv w:val="1"/>
      <w:marLeft w:val="0"/>
      <w:marRight w:val="0"/>
      <w:marTop w:val="0"/>
      <w:marBottom w:val="0"/>
      <w:divBdr>
        <w:top w:val="none" w:sz="0" w:space="0" w:color="auto"/>
        <w:left w:val="none" w:sz="0" w:space="0" w:color="auto"/>
        <w:bottom w:val="none" w:sz="0" w:space="0" w:color="auto"/>
        <w:right w:val="none" w:sz="0" w:space="0" w:color="auto"/>
      </w:divBdr>
    </w:div>
    <w:div w:id="596057373">
      <w:bodyDiv w:val="1"/>
      <w:marLeft w:val="0"/>
      <w:marRight w:val="0"/>
      <w:marTop w:val="0"/>
      <w:marBottom w:val="0"/>
      <w:divBdr>
        <w:top w:val="none" w:sz="0" w:space="0" w:color="auto"/>
        <w:left w:val="none" w:sz="0" w:space="0" w:color="auto"/>
        <w:bottom w:val="none" w:sz="0" w:space="0" w:color="auto"/>
        <w:right w:val="none" w:sz="0" w:space="0" w:color="auto"/>
      </w:divBdr>
      <w:divsChild>
        <w:div w:id="193083378">
          <w:marLeft w:val="0"/>
          <w:marRight w:val="0"/>
          <w:marTop w:val="0"/>
          <w:marBottom w:val="0"/>
          <w:divBdr>
            <w:top w:val="none" w:sz="0" w:space="0" w:color="auto"/>
            <w:left w:val="none" w:sz="0" w:space="0" w:color="auto"/>
            <w:bottom w:val="none" w:sz="0" w:space="0" w:color="auto"/>
            <w:right w:val="none" w:sz="0" w:space="0" w:color="auto"/>
          </w:divBdr>
        </w:div>
        <w:div w:id="1703436939">
          <w:marLeft w:val="0"/>
          <w:marRight w:val="0"/>
          <w:marTop w:val="0"/>
          <w:marBottom w:val="0"/>
          <w:divBdr>
            <w:top w:val="none" w:sz="0" w:space="0" w:color="auto"/>
            <w:left w:val="none" w:sz="0" w:space="0" w:color="auto"/>
            <w:bottom w:val="none" w:sz="0" w:space="0" w:color="auto"/>
            <w:right w:val="none" w:sz="0" w:space="0" w:color="auto"/>
          </w:divBdr>
        </w:div>
      </w:divsChild>
    </w:div>
    <w:div w:id="624897601">
      <w:bodyDiv w:val="1"/>
      <w:marLeft w:val="0"/>
      <w:marRight w:val="0"/>
      <w:marTop w:val="0"/>
      <w:marBottom w:val="0"/>
      <w:divBdr>
        <w:top w:val="none" w:sz="0" w:space="0" w:color="auto"/>
        <w:left w:val="none" w:sz="0" w:space="0" w:color="auto"/>
        <w:bottom w:val="none" w:sz="0" w:space="0" w:color="auto"/>
        <w:right w:val="none" w:sz="0" w:space="0" w:color="auto"/>
      </w:divBdr>
      <w:divsChild>
        <w:div w:id="921917609">
          <w:marLeft w:val="0"/>
          <w:marRight w:val="0"/>
          <w:marTop w:val="0"/>
          <w:marBottom w:val="0"/>
          <w:divBdr>
            <w:top w:val="none" w:sz="0" w:space="0" w:color="auto"/>
            <w:left w:val="none" w:sz="0" w:space="0" w:color="auto"/>
            <w:bottom w:val="none" w:sz="0" w:space="0" w:color="auto"/>
            <w:right w:val="none" w:sz="0" w:space="0" w:color="auto"/>
          </w:divBdr>
          <w:divsChild>
            <w:div w:id="1032727379">
              <w:marLeft w:val="0"/>
              <w:marRight w:val="0"/>
              <w:marTop w:val="0"/>
              <w:marBottom w:val="0"/>
              <w:divBdr>
                <w:top w:val="none" w:sz="0" w:space="0" w:color="auto"/>
                <w:left w:val="none" w:sz="0" w:space="0" w:color="auto"/>
                <w:bottom w:val="none" w:sz="0" w:space="0" w:color="auto"/>
                <w:right w:val="none" w:sz="0" w:space="0" w:color="auto"/>
              </w:divBdr>
            </w:div>
            <w:div w:id="1403793469">
              <w:marLeft w:val="0"/>
              <w:marRight w:val="0"/>
              <w:marTop w:val="0"/>
              <w:marBottom w:val="0"/>
              <w:divBdr>
                <w:top w:val="none" w:sz="0" w:space="0" w:color="auto"/>
                <w:left w:val="none" w:sz="0" w:space="0" w:color="auto"/>
                <w:bottom w:val="none" w:sz="0" w:space="0" w:color="auto"/>
                <w:right w:val="none" w:sz="0" w:space="0" w:color="auto"/>
              </w:divBdr>
              <w:divsChild>
                <w:div w:id="1423381074">
                  <w:marLeft w:val="0"/>
                  <w:marRight w:val="0"/>
                  <w:marTop w:val="0"/>
                  <w:marBottom w:val="0"/>
                  <w:divBdr>
                    <w:top w:val="none" w:sz="0" w:space="0" w:color="auto"/>
                    <w:left w:val="none" w:sz="0" w:space="0" w:color="auto"/>
                    <w:bottom w:val="none" w:sz="0" w:space="0" w:color="auto"/>
                    <w:right w:val="none" w:sz="0" w:space="0" w:color="auto"/>
                  </w:divBdr>
                  <w:divsChild>
                    <w:div w:id="211493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9243">
              <w:marLeft w:val="0"/>
              <w:marRight w:val="0"/>
              <w:marTop w:val="0"/>
              <w:marBottom w:val="0"/>
              <w:divBdr>
                <w:top w:val="none" w:sz="0" w:space="0" w:color="auto"/>
                <w:left w:val="none" w:sz="0" w:space="0" w:color="auto"/>
                <w:bottom w:val="none" w:sz="0" w:space="0" w:color="auto"/>
                <w:right w:val="none" w:sz="0" w:space="0" w:color="auto"/>
              </w:divBdr>
            </w:div>
          </w:divsChild>
        </w:div>
        <w:div w:id="1485051768">
          <w:marLeft w:val="0"/>
          <w:marRight w:val="0"/>
          <w:marTop w:val="0"/>
          <w:marBottom w:val="0"/>
          <w:divBdr>
            <w:top w:val="none" w:sz="0" w:space="0" w:color="auto"/>
            <w:left w:val="none" w:sz="0" w:space="0" w:color="auto"/>
            <w:bottom w:val="none" w:sz="0" w:space="0" w:color="auto"/>
            <w:right w:val="none" w:sz="0" w:space="0" w:color="auto"/>
          </w:divBdr>
          <w:divsChild>
            <w:div w:id="821047352">
              <w:marLeft w:val="0"/>
              <w:marRight w:val="0"/>
              <w:marTop w:val="0"/>
              <w:marBottom w:val="0"/>
              <w:divBdr>
                <w:top w:val="none" w:sz="0" w:space="0" w:color="auto"/>
                <w:left w:val="none" w:sz="0" w:space="0" w:color="auto"/>
                <w:bottom w:val="none" w:sz="0" w:space="0" w:color="auto"/>
                <w:right w:val="none" w:sz="0" w:space="0" w:color="auto"/>
              </w:divBdr>
            </w:div>
            <w:div w:id="862521407">
              <w:marLeft w:val="0"/>
              <w:marRight w:val="0"/>
              <w:marTop w:val="0"/>
              <w:marBottom w:val="0"/>
              <w:divBdr>
                <w:top w:val="none" w:sz="0" w:space="0" w:color="auto"/>
                <w:left w:val="none" w:sz="0" w:space="0" w:color="auto"/>
                <w:bottom w:val="none" w:sz="0" w:space="0" w:color="auto"/>
                <w:right w:val="none" w:sz="0" w:space="0" w:color="auto"/>
              </w:divBdr>
            </w:div>
            <w:div w:id="1386681967">
              <w:marLeft w:val="0"/>
              <w:marRight w:val="0"/>
              <w:marTop w:val="0"/>
              <w:marBottom w:val="0"/>
              <w:divBdr>
                <w:top w:val="none" w:sz="0" w:space="0" w:color="auto"/>
                <w:left w:val="none" w:sz="0" w:space="0" w:color="auto"/>
                <w:bottom w:val="none" w:sz="0" w:space="0" w:color="auto"/>
                <w:right w:val="none" w:sz="0" w:space="0" w:color="auto"/>
              </w:divBdr>
              <w:divsChild>
                <w:div w:id="526603682">
                  <w:marLeft w:val="0"/>
                  <w:marRight w:val="0"/>
                  <w:marTop w:val="0"/>
                  <w:marBottom w:val="0"/>
                  <w:divBdr>
                    <w:top w:val="none" w:sz="0" w:space="0" w:color="auto"/>
                    <w:left w:val="none" w:sz="0" w:space="0" w:color="auto"/>
                    <w:bottom w:val="none" w:sz="0" w:space="0" w:color="auto"/>
                    <w:right w:val="none" w:sz="0" w:space="0" w:color="auto"/>
                  </w:divBdr>
                  <w:divsChild>
                    <w:div w:id="18368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04304">
      <w:bodyDiv w:val="1"/>
      <w:marLeft w:val="0"/>
      <w:marRight w:val="0"/>
      <w:marTop w:val="0"/>
      <w:marBottom w:val="0"/>
      <w:divBdr>
        <w:top w:val="none" w:sz="0" w:space="0" w:color="auto"/>
        <w:left w:val="none" w:sz="0" w:space="0" w:color="auto"/>
        <w:bottom w:val="none" w:sz="0" w:space="0" w:color="auto"/>
        <w:right w:val="none" w:sz="0" w:space="0" w:color="auto"/>
      </w:divBdr>
      <w:divsChild>
        <w:div w:id="388696986">
          <w:marLeft w:val="0"/>
          <w:marRight w:val="0"/>
          <w:marTop w:val="0"/>
          <w:marBottom w:val="0"/>
          <w:divBdr>
            <w:top w:val="none" w:sz="0" w:space="0" w:color="auto"/>
            <w:left w:val="none" w:sz="0" w:space="0" w:color="auto"/>
            <w:bottom w:val="none" w:sz="0" w:space="0" w:color="auto"/>
            <w:right w:val="none" w:sz="0" w:space="0" w:color="auto"/>
          </w:divBdr>
        </w:div>
        <w:div w:id="1031997835">
          <w:marLeft w:val="0"/>
          <w:marRight w:val="0"/>
          <w:marTop w:val="0"/>
          <w:marBottom w:val="0"/>
          <w:divBdr>
            <w:top w:val="none" w:sz="0" w:space="0" w:color="auto"/>
            <w:left w:val="none" w:sz="0" w:space="0" w:color="auto"/>
            <w:bottom w:val="none" w:sz="0" w:space="0" w:color="auto"/>
            <w:right w:val="none" w:sz="0" w:space="0" w:color="auto"/>
          </w:divBdr>
        </w:div>
      </w:divsChild>
    </w:div>
    <w:div w:id="791047889">
      <w:bodyDiv w:val="1"/>
      <w:marLeft w:val="0"/>
      <w:marRight w:val="0"/>
      <w:marTop w:val="0"/>
      <w:marBottom w:val="0"/>
      <w:divBdr>
        <w:top w:val="none" w:sz="0" w:space="0" w:color="auto"/>
        <w:left w:val="none" w:sz="0" w:space="0" w:color="auto"/>
        <w:bottom w:val="none" w:sz="0" w:space="0" w:color="auto"/>
        <w:right w:val="none" w:sz="0" w:space="0" w:color="auto"/>
      </w:divBdr>
      <w:divsChild>
        <w:div w:id="142357411">
          <w:marLeft w:val="0"/>
          <w:marRight w:val="0"/>
          <w:marTop w:val="0"/>
          <w:marBottom w:val="0"/>
          <w:divBdr>
            <w:top w:val="none" w:sz="0" w:space="0" w:color="auto"/>
            <w:left w:val="none" w:sz="0" w:space="0" w:color="auto"/>
            <w:bottom w:val="none" w:sz="0" w:space="0" w:color="auto"/>
            <w:right w:val="none" w:sz="0" w:space="0" w:color="auto"/>
          </w:divBdr>
        </w:div>
        <w:div w:id="202862021">
          <w:marLeft w:val="0"/>
          <w:marRight w:val="0"/>
          <w:marTop w:val="0"/>
          <w:marBottom w:val="0"/>
          <w:divBdr>
            <w:top w:val="none" w:sz="0" w:space="0" w:color="auto"/>
            <w:left w:val="none" w:sz="0" w:space="0" w:color="auto"/>
            <w:bottom w:val="none" w:sz="0" w:space="0" w:color="auto"/>
            <w:right w:val="none" w:sz="0" w:space="0" w:color="auto"/>
          </w:divBdr>
        </w:div>
        <w:div w:id="229775678">
          <w:marLeft w:val="0"/>
          <w:marRight w:val="0"/>
          <w:marTop w:val="0"/>
          <w:marBottom w:val="0"/>
          <w:divBdr>
            <w:top w:val="none" w:sz="0" w:space="0" w:color="auto"/>
            <w:left w:val="none" w:sz="0" w:space="0" w:color="auto"/>
            <w:bottom w:val="none" w:sz="0" w:space="0" w:color="auto"/>
            <w:right w:val="none" w:sz="0" w:space="0" w:color="auto"/>
          </w:divBdr>
        </w:div>
        <w:div w:id="1140996161">
          <w:marLeft w:val="0"/>
          <w:marRight w:val="0"/>
          <w:marTop w:val="0"/>
          <w:marBottom w:val="0"/>
          <w:divBdr>
            <w:top w:val="none" w:sz="0" w:space="0" w:color="auto"/>
            <w:left w:val="none" w:sz="0" w:space="0" w:color="auto"/>
            <w:bottom w:val="none" w:sz="0" w:space="0" w:color="auto"/>
            <w:right w:val="none" w:sz="0" w:space="0" w:color="auto"/>
          </w:divBdr>
        </w:div>
        <w:div w:id="1224489665">
          <w:marLeft w:val="0"/>
          <w:marRight w:val="0"/>
          <w:marTop w:val="0"/>
          <w:marBottom w:val="0"/>
          <w:divBdr>
            <w:top w:val="none" w:sz="0" w:space="0" w:color="auto"/>
            <w:left w:val="none" w:sz="0" w:space="0" w:color="auto"/>
            <w:bottom w:val="none" w:sz="0" w:space="0" w:color="auto"/>
            <w:right w:val="none" w:sz="0" w:space="0" w:color="auto"/>
          </w:divBdr>
        </w:div>
        <w:div w:id="1438908971">
          <w:marLeft w:val="0"/>
          <w:marRight w:val="0"/>
          <w:marTop w:val="0"/>
          <w:marBottom w:val="0"/>
          <w:divBdr>
            <w:top w:val="none" w:sz="0" w:space="0" w:color="auto"/>
            <w:left w:val="none" w:sz="0" w:space="0" w:color="auto"/>
            <w:bottom w:val="none" w:sz="0" w:space="0" w:color="auto"/>
            <w:right w:val="none" w:sz="0" w:space="0" w:color="auto"/>
          </w:divBdr>
        </w:div>
        <w:div w:id="1681271173">
          <w:marLeft w:val="0"/>
          <w:marRight w:val="0"/>
          <w:marTop w:val="0"/>
          <w:marBottom w:val="0"/>
          <w:divBdr>
            <w:top w:val="none" w:sz="0" w:space="0" w:color="auto"/>
            <w:left w:val="none" w:sz="0" w:space="0" w:color="auto"/>
            <w:bottom w:val="none" w:sz="0" w:space="0" w:color="auto"/>
            <w:right w:val="none" w:sz="0" w:space="0" w:color="auto"/>
          </w:divBdr>
        </w:div>
        <w:div w:id="1835414527">
          <w:marLeft w:val="0"/>
          <w:marRight w:val="0"/>
          <w:marTop w:val="0"/>
          <w:marBottom w:val="0"/>
          <w:divBdr>
            <w:top w:val="none" w:sz="0" w:space="0" w:color="auto"/>
            <w:left w:val="none" w:sz="0" w:space="0" w:color="auto"/>
            <w:bottom w:val="none" w:sz="0" w:space="0" w:color="auto"/>
            <w:right w:val="none" w:sz="0" w:space="0" w:color="auto"/>
          </w:divBdr>
        </w:div>
        <w:div w:id="2025395345">
          <w:marLeft w:val="0"/>
          <w:marRight w:val="0"/>
          <w:marTop w:val="0"/>
          <w:marBottom w:val="0"/>
          <w:divBdr>
            <w:top w:val="none" w:sz="0" w:space="0" w:color="auto"/>
            <w:left w:val="none" w:sz="0" w:space="0" w:color="auto"/>
            <w:bottom w:val="none" w:sz="0" w:space="0" w:color="auto"/>
            <w:right w:val="none" w:sz="0" w:space="0" w:color="auto"/>
          </w:divBdr>
        </w:div>
      </w:divsChild>
    </w:div>
    <w:div w:id="792986785">
      <w:bodyDiv w:val="1"/>
      <w:marLeft w:val="0"/>
      <w:marRight w:val="0"/>
      <w:marTop w:val="0"/>
      <w:marBottom w:val="0"/>
      <w:divBdr>
        <w:top w:val="none" w:sz="0" w:space="0" w:color="auto"/>
        <w:left w:val="none" w:sz="0" w:space="0" w:color="auto"/>
        <w:bottom w:val="none" w:sz="0" w:space="0" w:color="auto"/>
        <w:right w:val="none" w:sz="0" w:space="0" w:color="auto"/>
      </w:divBdr>
      <w:divsChild>
        <w:div w:id="561866390">
          <w:marLeft w:val="0"/>
          <w:marRight w:val="0"/>
          <w:marTop w:val="0"/>
          <w:marBottom w:val="0"/>
          <w:divBdr>
            <w:top w:val="none" w:sz="0" w:space="0" w:color="auto"/>
            <w:left w:val="none" w:sz="0" w:space="0" w:color="auto"/>
            <w:bottom w:val="none" w:sz="0" w:space="0" w:color="auto"/>
            <w:right w:val="none" w:sz="0" w:space="0" w:color="auto"/>
          </w:divBdr>
          <w:divsChild>
            <w:div w:id="729040975">
              <w:marLeft w:val="0"/>
              <w:marRight w:val="0"/>
              <w:marTop w:val="0"/>
              <w:marBottom w:val="0"/>
              <w:divBdr>
                <w:top w:val="none" w:sz="0" w:space="0" w:color="auto"/>
                <w:left w:val="none" w:sz="0" w:space="0" w:color="auto"/>
                <w:bottom w:val="none" w:sz="0" w:space="0" w:color="auto"/>
                <w:right w:val="none" w:sz="0" w:space="0" w:color="auto"/>
              </w:divBdr>
              <w:divsChild>
                <w:div w:id="132720394">
                  <w:marLeft w:val="0"/>
                  <w:marRight w:val="0"/>
                  <w:marTop w:val="0"/>
                  <w:marBottom w:val="0"/>
                  <w:divBdr>
                    <w:top w:val="none" w:sz="0" w:space="0" w:color="auto"/>
                    <w:left w:val="none" w:sz="0" w:space="0" w:color="auto"/>
                    <w:bottom w:val="none" w:sz="0" w:space="0" w:color="auto"/>
                    <w:right w:val="none" w:sz="0" w:space="0" w:color="auto"/>
                  </w:divBdr>
                </w:div>
                <w:div w:id="798646330">
                  <w:marLeft w:val="0"/>
                  <w:marRight w:val="0"/>
                  <w:marTop w:val="0"/>
                  <w:marBottom w:val="0"/>
                  <w:divBdr>
                    <w:top w:val="none" w:sz="0" w:space="0" w:color="auto"/>
                    <w:left w:val="none" w:sz="0" w:space="0" w:color="auto"/>
                    <w:bottom w:val="none" w:sz="0" w:space="0" w:color="auto"/>
                    <w:right w:val="none" w:sz="0" w:space="0" w:color="auto"/>
                  </w:divBdr>
                </w:div>
                <w:div w:id="935987920">
                  <w:marLeft w:val="0"/>
                  <w:marRight w:val="0"/>
                  <w:marTop w:val="0"/>
                  <w:marBottom w:val="0"/>
                  <w:divBdr>
                    <w:top w:val="none" w:sz="0" w:space="0" w:color="auto"/>
                    <w:left w:val="none" w:sz="0" w:space="0" w:color="auto"/>
                    <w:bottom w:val="none" w:sz="0" w:space="0" w:color="auto"/>
                    <w:right w:val="none" w:sz="0" w:space="0" w:color="auto"/>
                  </w:divBdr>
                </w:div>
                <w:div w:id="1551260128">
                  <w:marLeft w:val="0"/>
                  <w:marRight w:val="0"/>
                  <w:marTop w:val="0"/>
                  <w:marBottom w:val="0"/>
                  <w:divBdr>
                    <w:top w:val="none" w:sz="0" w:space="0" w:color="auto"/>
                    <w:left w:val="none" w:sz="0" w:space="0" w:color="auto"/>
                    <w:bottom w:val="none" w:sz="0" w:space="0" w:color="auto"/>
                    <w:right w:val="none" w:sz="0" w:space="0" w:color="auto"/>
                  </w:divBdr>
                </w:div>
                <w:div w:id="1859076205">
                  <w:marLeft w:val="0"/>
                  <w:marRight w:val="0"/>
                  <w:marTop w:val="0"/>
                  <w:marBottom w:val="0"/>
                  <w:divBdr>
                    <w:top w:val="none" w:sz="0" w:space="0" w:color="auto"/>
                    <w:left w:val="none" w:sz="0" w:space="0" w:color="auto"/>
                    <w:bottom w:val="none" w:sz="0" w:space="0" w:color="auto"/>
                    <w:right w:val="none" w:sz="0" w:space="0" w:color="auto"/>
                  </w:divBdr>
                  <w:divsChild>
                    <w:div w:id="61026153">
                      <w:marLeft w:val="0"/>
                      <w:marRight w:val="0"/>
                      <w:marTop w:val="0"/>
                      <w:marBottom w:val="0"/>
                      <w:divBdr>
                        <w:top w:val="none" w:sz="0" w:space="0" w:color="auto"/>
                        <w:left w:val="none" w:sz="0" w:space="0" w:color="auto"/>
                        <w:bottom w:val="none" w:sz="0" w:space="0" w:color="auto"/>
                        <w:right w:val="none" w:sz="0" w:space="0" w:color="auto"/>
                      </w:divBdr>
                    </w:div>
                    <w:div w:id="64760956">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482937836">
                      <w:marLeft w:val="0"/>
                      <w:marRight w:val="0"/>
                      <w:marTop w:val="0"/>
                      <w:marBottom w:val="0"/>
                      <w:divBdr>
                        <w:top w:val="none" w:sz="0" w:space="0" w:color="auto"/>
                        <w:left w:val="none" w:sz="0" w:space="0" w:color="auto"/>
                        <w:bottom w:val="none" w:sz="0" w:space="0" w:color="auto"/>
                        <w:right w:val="none" w:sz="0" w:space="0" w:color="auto"/>
                      </w:divBdr>
                    </w:div>
                    <w:div w:id="640690986">
                      <w:marLeft w:val="0"/>
                      <w:marRight w:val="0"/>
                      <w:marTop w:val="0"/>
                      <w:marBottom w:val="0"/>
                      <w:divBdr>
                        <w:top w:val="none" w:sz="0" w:space="0" w:color="auto"/>
                        <w:left w:val="none" w:sz="0" w:space="0" w:color="auto"/>
                        <w:bottom w:val="none" w:sz="0" w:space="0" w:color="auto"/>
                        <w:right w:val="none" w:sz="0" w:space="0" w:color="auto"/>
                      </w:divBdr>
                    </w:div>
                    <w:div w:id="670302214">
                      <w:marLeft w:val="0"/>
                      <w:marRight w:val="0"/>
                      <w:marTop w:val="0"/>
                      <w:marBottom w:val="0"/>
                      <w:divBdr>
                        <w:top w:val="none" w:sz="0" w:space="0" w:color="auto"/>
                        <w:left w:val="none" w:sz="0" w:space="0" w:color="auto"/>
                        <w:bottom w:val="none" w:sz="0" w:space="0" w:color="auto"/>
                        <w:right w:val="none" w:sz="0" w:space="0" w:color="auto"/>
                      </w:divBdr>
                    </w:div>
                    <w:div w:id="716129787">
                      <w:marLeft w:val="0"/>
                      <w:marRight w:val="0"/>
                      <w:marTop w:val="0"/>
                      <w:marBottom w:val="0"/>
                      <w:divBdr>
                        <w:top w:val="none" w:sz="0" w:space="0" w:color="auto"/>
                        <w:left w:val="none" w:sz="0" w:space="0" w:color="auto"/>
                        <w:bottom w:val="none" w:sz="0" w:space="0" w:color="auto"/>
                        <w:right w:val="none" w:sz="0" w:space="0" w:color="auto"/>
                      </w:divBdr>
                    </w:div>
                    <w:div w:id="863596482">
                      <w:marLeft w:val="0"/>
                      <w:marRight w:val="0"/>
                      <w:marTop w:val="0"/>
                      <w:marBottom w:val="0"/>
                      <w:divBdr>
                        <w:top w:val="none" w:sz="0" w:space="0" w:color="auto"/>
                        <w:left w:val="none" w:sz="0" w:space="0" w:color="auto"/>
                        <w:bottom w:val="none" w:sz="0" w:space="0" w:color="auto"/>
                        <w:right w:val="none" w:sz="0" w:space="0" w:color="auto"/>
                      </w:divBdr>
                    </w:div>
                    <w:div w:id="869757484">
                      <w:marLeft w:val="0"/>
                      <w:marRight w:val="0"/>
                      <w:marTop w:val="0"/>
                      <w:marBottom w:val="0"/>
                      <w:divBdr>
                        <w:top w:val="none" w:sz="0" w:space="0" w:color="auto"/>
                        <w:left w:val="none" w:sz="0" w:space="0" w:color="auto"/>
                        <w:bottom w:val="none" w:sz="0" w:space="0" w:color="auto"/>
                        <w:right w:val="none" w:sz="0" w:space="0" w:color="auto"/>
                      </w:divBdr>
                    </w:div>
                    <w:div w:id="1108038516">
                      <w:marLeft w:val="0"/>
                      <w:marRight w:val="0"/>
                      <w:marTop w:val="0"/>
                      <w:marBottom w:val="0"/>
                      <w:divBdr>
                        <w:top w:val="none" w:sz="0" w:space="0" w:color="auto"/>
                        <w:left w:val="none" w:sz="0" w:space="0" w:color="auto"/>
                        <w:bottom w:val="none" w:sz="0" w:space="0" w:color="auto"/>
                        <w:right w:val="none" w:sz="0" w:space="0" w:color="auto"/>
                      </w:divBdr>
                    </w:div>
                    <w:div w:id="1216619097">
                      <w:marLeft w:val="0"/>
                      <w:marRight w:val="0"/>
                      <w:marTop w:val="0"/>
                      <w:marBottom w:val="0"/>
                      <w:divBdr>
                        <w:top w:val="none" w:sz="0" w:space="0" w:color="auto"/>
                        <w:left w:val="none" w:sz="0" w:space="0" w:color="auto"/>
                        <w:bottom w:val="none" w:sz="0" w:space="0" w:color="auto"/>
                        <w:right w:val="none" w:sz="0" w:space="0" w:color="auto"/>
                      </w:divBdr>
                    </w:div>
                    <w:div w:id="1271008980">
                      <w:marLeft w:val="0"/>
                      <w:marRight w:val="0"/>
                      <w:marTop w:val="0"/>
                      <w:marBottom w:val="0"/>
                      <w:divBdr>
                        <w:top w:val="none" w:sz="0" w:space="0" w:color="auto"/>
                        <w:left w:val="none" w:sz="0" w:space="0" w:color="auto"/>
                        <w:bottom w:val="none" w:sz="0" w:space="0" w:color="auto"/>
                        <w:right w:val="none" w:sz="0" w:space="0" w:color="auto"/>
                      </w:divBdr>
                    </w:div>
                    <w:div w:id="1396776543">
                      <w:marLeft w:val="0"/>
                      <w:marRight w:val="0"/>
                      <w:marTop w:val="0"/>
                      <w:marBottom w:val="0"/>
                      <w:divBdr>
                        <w:top w:val="none" w:sz="0" w:space="0" w:color="auto"/>
                        <w:left w:val="none" w:sz="0" w:space="0" w:color="auto"/>
                        <w:bottom w:val="none" w:sz="0" w:space="0" w:color="auto"/>
                        <w:right w:val="none" w:sz="0" w:space="0" w:color="auto"/>
                      </w:divBdr>
                    </w:div>
                    <w:div w:id="1487745494">
                      <w:marLeft w:val="0"/>
                      <w:marRight w:val="0"/>
                      <w:marTop w:val="0"/>
                      <w:marBottom w:val="0"/>
                      <w:divBdr>
                        <w:top w:val="none" w:sz="0" w:space="0" w:color="auto"/>
                        <w:left w:val="none" w:sz="0" w:space="0" w:color="auto"/>
                        <w:bottom w:val="none" w:sz="0" w:space="0" w:color="auto"/>
                        <w:right w:val="none" w:sz="0" w:space="0" w:color="auto"/>
                      </w:divBdr>
                    </w:div>
                    <w:div w:id="1586767132">
                      <w:marLeft w:val="0"/>
                      <w:marRight w:val="0"/>
                      <w:marTop w:val="0"/>
                      <w:marBottom w:val="0"/>
                      <w:divBdr>
                        <w:top w:val="none" w:sz="0" w:space="0" w:color="auto"/>
                        <w:left w:val="none" w:sz="0" w:space="0" w:color="auto"/>
                        <w:bottom w:val="none" w:sz="0" w:space="0" w:color="auto"/>
                        <w:right w:val="none" w:sz="0" w:space="0" w:color="auto"/>
                      </w:divBdr>
                    </w:div>
                    <w:div w:id="1590579785">
                      <w:marLeft w:val="0"/>
                      <w:marRight w:val="0"/>
                      <w:marTop w:val="0"/>
                      <w:marBottom w:val="0"/>
                      <w:divBdr>
                        <w:top w:val="none" w:sz="0" w:space="0" w:color="auto"/>
                        <w:left w:val="none" w:sz="0" w:space="0" w:color="auto"/>
                        <w:bottom w:val="none" w:sz="0" w:space="0" w:color="auto"/>
                        <w:right w:val="none" w:sz="0" w:space="0" w:color="auto"/>
                      </w:divBdr>
                    </w:div>
                    <w:div w:id="1652639161">
                      <w:marLeft w:val="0"/>
                      <w:marRight w:val="0"/>
                      <w:marTop w:val="0"/>
                      <w:marBottom w:val="0"/>
                      <w:divBdr>
                        <w:top w:val="none" w:sz="0" w:space="0" w:color="auto"/>
                        <w:left w:val="none" w:sz="0" w:space="0" w:color="auto"/>
                        <w:bottom w:val="none" w:sz="0" w:space="0" w:color="auto"/>
                        <w:right w:val="none" w:sz="0" w:space="0" w:color="auto"/>
                      </w:divBdr>
                    </w:div>
                    <w:div w:id="1703286475">
                      <w:marLeft w:val="0"/>
                      <w:marRight w:val="0"/>
                      <w:marTop w:val="0"/>
                      <w:marBottom w:val="0"/>
                      <w:divBdr>
                        <w:top w:val="none" w:sz="0" w:space="0" w:color="auto"/>
                        <w:left w:val="none" w:sz="0" w:space="0" w:color="auto"/>
                        <w:bottom w:val="none" w:sz="0" w:space="0" w:color="auto"/>
                        <w:right w:val="none" w:sz="0" w:space="0" w:color="auto"/>
                      </w:divBdr>
                    </w:div>
                    <w:div w:id="1968774075">
                      <w:marLeft w:val="0"/>
                      <w:marRight w:val="0"/>
                      <w:marTop w:val="0"/>
                      <w:marBottom w:val="0"/>
                      <w:divBdr>
                        <w:top w:val="none" w:sz="0" w:space="0" w:color="auto"/>
                        <w:left w:val="none" w:sz="0" w:space="0" w:color="auto"/>
                        <w:bottom w:val="none" w:sz="0" w:space="0" w:color="auto"/>
                        <w:right w:val="none" w:sz="0" w:space="0" w:color="auto"/>
                      </w:divBdr>
                    </w:div>
                    <w:div w:id="2048331065">
                      <w:marLeft w:val="0"/>
                      <w:marRight w:val="0"/>
                      <w:marTop w:val="0"/>
                      <w:marBottom w:val="0"/>
                      <w:divBdr>
                        <w:top w:val="none" w:sz="0" w:space="0" w:color="auto"/>
                        <w:left w:val="none" w:sz="0" w:space="0" w:color="auto"/>
                        <w:bottom w:val="none" w:sz="0" w:space="0" w:color="auto"/>
                        <w:right w:val="none" w:sz="0" w:space="0" w:color="auto"/>
                      </w:divBdr>
                    </w:div>
                    <w:div w:id="2070105221">
                      <w:marLeft w:val="0"/>
                      <w:marRight w:val="0"/>
                      <w:marTop w:val="0"/>
                      <w:marBottom w:val="0"/>
                      <w:divBdr>
                        <w:top w:val="none" w:sz="0" w:space="0" w:color="auto"/>
                        <w:left w:val="none" w:sz="0" w:space="0" w:color="auto"/>
                        <w:bottom w:val="none" w:sz="0" w:space="0" w:color="auto"/>
                        <w:right w:val="none" w:sz="0" w:space="0" w:color="auto"/>
                      </w:divBdr>
                    </w:div>
                    <w:div w:id="2105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4754">
              <w:marLeft w:val="0"/>
              <w:marRight w:val="0"/>
              <w:marTop w:val="0"/>
              <w:marBottom w:val="0"/>
              <w:divBdr>
                <w:top w:val="none" w:sz="0" w:space="0" w:color="auto"/>
                <w:left w:val="none" w:sz="0" w:space="0" w:color="auto"/>
                <w:bottom w:val="none" w:sz="0" w:space="0" w:color="auto"/>
                <w:right w:val="none" w:sz="0" w:space="0" w:color="auto"/>
              </w:divBdr>
            </w:div>
            <w:div w:id="1548226502">
              <w:marLeft w:val="0"/>
              <w:marRight w:val="0"/>
              <w:marTop w:val="0"/>
              <w:marBottom w:val="0"/>
              <w:divBdr>
                <w:top w:val="none" w:sz="0" w:space="0" w:color="auto"/>
                <w:left w:val="none" w:sz="0" w:space="0" w:color="auto"/>
                <w:bottom w:val="none" w:sz="0" w:space="0" w:color="auto"/>
                <w:right w:val="none" w:sz="0" w:space="0" w:color="auto"/>
              </w:divBdr>
            </w:div>
            <w:div w:id="2027754410">
              <w:marLeft w:val="0"/>
              <w:marRight w:val="0"/>
              <w:marTop w:val="0"/>
              <w:marBottom w:val="0"/>
              <w:divBdr>
                <w:top w:val="none" w:sz="0" w:space="0" w:color="auto"/>
                <w:left w:val="none" w:sz="0" w:space="0" w:color="auto"/>
                <w:bottom w:val="none" w:sz="0" w:space="0" w:color="auto"/>
                <w:right w:val="none" w:sz="0" w:space="0" w:color="auto"/>
              </w:divBdr>
            </w:div>
            <w:div w:id="21400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4451">
      <w:bodyDiv w:val="1"/>
      <w:marLeft w:val="0"/>
      <w:marRight w:val="0"/>
      <w:marTop w:val="0"/>
      <w:marBottom w:val="0"/>
      <w:divBdr>
        <w:top w:val="none" w:sz="0" w:space="0" w:color="auto"/>
        <w:left w:val="none" w:sz="0" w:space="0" w:color="auto"/>
        <w:bottom w:val="none" w:sz="0" w:space="0" w:color="auto"/>
        <w:right w:val="none" w:sz="0" w:space="0" w:color="auto"/>
      </w:divBdr>
    </w:div>
    <w:div w:id="857622063">
      <w:bodyDiv w:val="1"/>
      <w:marLeft w:val="0"/>
      <w:marRight w:val="0"/>
      <w:marTop w:val="0"/>
      <w:marBottom w:val="0"/>
      <w:divBdr>
        <w:top w:val="none" w:sz="0" w:space="0" w:color="auto"/>
        <w:left w:val="none" w:sz="0" w:space="0" w:color="auto"/>
        <w:bottom w:val="none" w:sz="0" w:space="0" w:color="auto"/>
        <w:right w:val="none" w:sz="0" w:space="0" w:color="auto"/>
      </w:divBdr>
    </w:div>
    <w:div w:id="858160834">
      <w:bodyDiv w:val="1"/>
      <w:marLeft w:val="0"/>
      <w:marRight w:val="0"/>
      <w:marTop w:val="0"/>
      <w:marBottom w:val="0"/>
      <w:divBdr>
        <w:top w:val="none" w:sz="0" w:space="0" w:color="auto"/>
        <w:left w:val="none" w:sz="0" w:space="0" w:color="auto"/>
        <w:bottom w:val="none" w:sz="0" w:space="0" w:color="auto"/>
        <w:right w:val="none" w:sz="0" w:space="0" w:color="auto"/>
      </w:divBdr>
    </w:div>
    <w:div w:id="863640138">
      <w:bodyDiv w:val="1"/>
      <w:marLeft w:val="0"/>
      <w:marRight w:val="0"/>
      <w:marTop w:val="0"/>
      <w:marBottom w:val="0"/>
      <w:divBdr>
        <w:top w:val="none" w:sz="0" w:space="0" w:color="auto"/>
        <w:left w:val="none" w:sz="0" w:space="0" w:color="auto"/>
        <w:bottom w:val="none" w:sz="0" w:space="0" w:color="auto"/>
        <w:right w:val="none" w:sz="0" w:space="0" w:color="auto"/>
      </w:divBdr>
      <w:divsChild>
        <w:div w:id="425545088">
          <w:marLeft w:val="0"/>
          <w:marRight w:val="0"/>
          <w:marTop w:val="0"/>
          <w:marBottom w:val="0"/>
          <w:divBdr>
            <w:top w:val="none" w:sz="0" w:space="0" w:color="auto"/>
            <w:left w:val="none" w:sz="0" w:space="0" w:color="auto"/>
            <w:bottom w:val="none" w:sz="0" w:space="0" w:color="auto"/>
            <w:right w:val="none" w:sz="0" w:space="0" w:color="auto"/>
          </w:divBdr>
        </w:div>
        <w:div w:id="430129496">
          <w:marLeft w:val="0"/>
          <w:marRight w:val="0"/>
          <w:marTop w:val="0"/>
          <w:marBottom w:val="0"/>
          <w:divBdr>
            <w:top w:val="none" w:sz="0" w:space="0" w:color="auto"/>
            <w:left w:val="none" w:sz="0" w:space="0" w:color="auto"/>
            <w:bottom w:val="none" w:sz="0" w:space="0" w:color="auto"/>
            <w:right w:val="none" w:sz="0" w:space="0" w:color="auto"/>
          </w:divBdr>
        </w:div>
        <w:div w:id="1002704282">
          <w:marLeft w:val="0"/>
          <w:marRight w:val="0"/>
          <w:marTop w:val="0"/>
          <w:marBottom w:val="0"/>
          <w:divBdr>
            <w:top w:val="none" w:sz="0" w:space="0" w:color="auto"/>
            <w:left w:val="none" w:sz="0" w:space="0" w:color="auto"/>
            <w:bottom w:val="none" w:sz="0" w:space="0" w:color="auto"/>
            <w:right w:val="none" w:sz="0" w:space="0" w:color="auto"/>
          </w:divBdr>
        </w:div>
        <w:div w:id="1020353021">
          <w:marLeft w:val="0"/>
          <w:marRight w:val="0"/>
          <w:marTop w:val="0"/>
          <w:marBottom w:val="0"/>
          <w:divBdr>
            <w:top w:val="none" w:sz="0" w:space="0" w:color="auto"/>
            <w:left w:val="none" w:sz="0" w:space="0" w:color="auto"/>
            <w:bottom w:val="none" w:sz="0" w:space="0" w:color="auto"/>
            <w:right w:val="none" w:sz="0" w:space="0" w:color="auto"/>
          </w:divBdr>
        </w:div>
        <w:div w:id="1437674081">
          <w:marLeft w:val="0"/>
          <w:marRight w:val="0"/>
          <w:marTop w:val="0"/>
          <w:marBottom w:val="0"/>
          <w:divBdr>
            <w:top w:val="none" w:sz="0" w:space="0" w:color="auto"/>
            <w:left w:val="none" w:sz="0" w:space="0" w:color="auto"/>
            <w:bottom w:val="none" w:sz="0" w:space="0" w:color="auto"/>
            <w:right w:val="none" w:sz="0" w:space="0" w:color="auto"/>
          </w:divBdr>
        </w:div>
        <w:div w:id="1472207383">
          <w:marLeft w:val="0"/>
          <w:marRight w:val="0"/>
          <w:marTop w:val="0"/>
          <w:marBottom w:val="0"/>
          <w:divBdr>
            <w:top w:val="none" w:sz="0" w:space="0" w:color="auto"/>
            <w:left w:val="none" w:sz="0" w:space="0" w:color="auto"/>
            <w:bottom w:val="none" w:sz="0" w:space="0" w:color="auto"/>
            <w:right w:val="none" w:sz="0" w:space="0" w:color="auto"/>
          </w:divBdr>
        </w:div>
        <w:div w:id="1605188075">
          <w:marLeft w:val="0"/>
          <w:marRight w:val="0"/>
          <w:marTop w:val="0"/>
          <w:marBottom w:val="0"/>
          <w:divBdr>
            <w:top w:val="none" w:sz="0" w:space="0" w:color="auto"/>
            <w:left w:val="none" w:sz="0" w:space="0" w:color="auto"/>
            <w:bottom w:val="none" w:sz="0" w:space="0" w:color="auto"/>
            <w:right w:val="none" w:sz="0" w:space="0" w:color="auto"/>
          </w:divBdr>
        </w:div>
        <w:div w:id="1747191826">
          <w:marLeft w:val="0"/>
          <w:marRight w:val="0"/>
          <w:marTop w:val="0"/>
          <w:marBottom w:val="0"/>
          <w:divBdr>
            <w:top w:val="none" w:sz="0" w:space="0" w:color="auto"/>
            <w:left w:val="none" w:sz="0" w:space="0" w:color="auto"/>
            <w:bottom w:val="none" w:sz="0" w:space="0" w:color="auto"/>
            <w:right w:val="none" w:sz="0" w:space="0" w:color="auto"/>
          </w:divBdr>
        </w:div>
        <w:div w:id="1764260703">
          <w:marLeft w:val="0"/>
          <w:marRight w:val="0"/>
          <w:marTop w:val="0"/>
          <w:marBottom w:val="0"/>
          <w:divBdr>
            <w:top w:val="none" w:sz="0" w:space="0" w:color="auto"/>
            <w:left w:val="none" w:sz="0" w:space="0" w:color="auto"/>
            <w:bottom w:val="none" w:sz="0" w:space="0" w:color="auto"/>
            <w:right w:val="none" w:sz="0" w:space="0" w:color="auto"/>
          </w:divBdr>
        </w:div>
        <w:div w:id="1876892395">
          <w:marLeft w:val="0"/>
          <w:marRight w:val="0"/>
          <w:marTop w:val="0"/>
          <w:marBottom w:val="0"/>
          <w:divBdr>
            <w:top w:val="none" w:sz="0" w:space="0" w:color="auto"/>
            <w:left w:val="none" w:sz="0" w:space="0" w:color="auto"/>
            <w:bottom w:val="none" w:sz="0" w:space="0" w:color="auto"/>
            <w:right w:val="none" w:sz="0" w:space="0" w:color="auto"/>
          </w:divBdr>
        </w:div>
        <w:div w:id="2025747137">
          <w:marLeft w:val="0"/>
          <w:marRight w:val="0"/>
          <w:marTop w:val="0"/>
          <w:marBottom w:val="0"/>
          <w:divBdr>
            <w:top w:val="none" w:sz="0" w:space="0" w:color="auto"/>
            <w:left w:val="none" w:sz="0" w:space="0" w:color="auto"/>
            <w:bottom w:val="none" w:sz="0" w:space="0" w:color="auto"/>
            <w:right w:val="none" w:sz="0" w:space="0" w:color="auto"/>
          </w:divBdr>
        </w:div>
        <w:div w:id="2042240363">
          <w:marLeft w:val="0"/>
          <w:marRight w:val="0"/>
          <w:marTop w:val="0"/>
          <w:marBottom w:val="0"/>
          <w:divBdr>
            <w:top w:val="none" w:sz="0" w:space="0" w:color="auto"/>
            <w:left w:val="none" w:sz="0" w:space="0" w:color="auto"/>
            <w:bottom w:val="none" w:sz="0" w:space="0" w:color="auto"/>
            <w:right w:val="none" w:sz="0" w:space="0" w:color="auto"/>
          </w:divBdr>
        </w:div>
      </w:divsChild>
    </w:div>
    <w:div w:id="867379466">
      <w:bodyDiv w:val="1"/>
      <w:marLeft w:val="0"/>
      <w:marRight w:val="0"/>
      <w:marTop w:val="0"/>
      <w:marBottom w:val="0"/>
      <w:divBdr>
        <w:top w:val="none" w:sz="0" w:space="0" w:color="auto"/>
        <w:left w:val="none" w:sz="0" w:space="0" w:color="auto"/>
        <w:bottom w:val="none" w:sz="0" w:space="0" w:color="auto"/>
        <w:right w:val="none" w:sz="0" w:space="0" w:color="auto"/>
      </w:divBdr>
      <w:divsChild>
        <w:div w:id="586496382">
          <w:marLeft w:val="0"/>
          <w:marRight w:val="0"/>
          <w:marTop w:val="0"/>
          <w:marBottom w:val="0"/>
          <w:divBdr>
            <w:top w:val="none" w:sz="0" w:space="0" w:color="auto"/>
            <w:left w:val="none" w:sz="0" w:space="0" w:color="auto"/>
            <w:bottom w:val="none" w:sz="0" w:space="0" w:color="auto"/>
            <w:right w:val="none" w:sz="0" w:space="0" w:color="auto"/>
          </w:divBdr>
          <w:divsChild>
            <w:div w:id="1591230136">
              <w:marLeft w:val="0"/>
              <w:marRight w:val="0"/>
              <w:marTop w:val="0"/>
              <w:marBottom w:val="0"/>
              <w:divBdr>
                <w:top w:val="none" w:sz="0" w:space="0" w:color="auto"/>
                <w:left w:val="none" w:sz="0" w:space="0" w:color="auto"/>
                <w:bottom w:val="none" w:sz="0" w:space="0" w:color="auto"/>
                <w:right w:val="none" w:sz="0" w:space="0" w:color="auto"/>
              </w:divBdr>
              <w:divsChild>
                <w:div w:id="1538279188">
                  <w:marLeft w:val="0"/>
                  <w:marRight w:val="0"/>
                  <w:marTop w:val="0"/>
                  <w:marBottom w:val="0"/>
                  <w:divBdr>
                    <w:top w:val="none" w:sz="0" w:space="0" w:color="auto"/>
                    <w:left w:val="none" w:sz="0" w:space="0" w:color="auto"/>
                    <w:bottom w:val="none" w:sz="0" w:space="0" w:color="auto"/>
                    <w:right w:val="none" w:sz="0" w:space="0" w:color="auto"/>
                  </w:divBdr>
                  <w:divsChild>
                    <w:div w:id="1280720786">
                      <w:marLeft w:val="0"/>
                      <w:marRight w:val="0"/>
                      <w:marTop w:val="0"/>
                      <w:marBottom w:val="0"/>
                      <w:divBdr>
                        <w:top w:val="none" w:sz="0" w:space="0" w:color="auto"/>
                        <w:left w:val="none" w:sz="0" w:space="0" w:color="auto"/>
                        <w:bottom w:val="none" w:sz="0" w:space="0" w:color="auto"/>
                        <w:right w:val="none" w:sz="0" w:space="0" w:color="auto"/>
                      </w:divBdr>
                      <w:divsChild>
                        <w:div w:id="1515457549">
                          <w:marLeft w:val="0"/>
                          <w:marRight w:val="0"/>
                          <w:marTop w:val="0"/>
                          <w:marBottom w:val="0"/>
                          <w:divBdr>
                            <w:top w:val="none" w:sz="0" w:space="0" w:color="auto"/>
                            <w:left w:val="none" w:sz="0" w:space="0" w:color="auto"/>
                            <w:bottom w:val="none" w:sz="0" w:space="0" w:color="auto"/>
                            <w:right w:val="none" w:sz="0" w:space="0" w:color="auto"/>
                          </w:divBdr>
                          <w:divsChild>
                            <w:div w:id="6315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510506">
      <w:bodyDiv w:val="1"/>
      <w:marLeft w:val="0"/>
      <w:marRight w:val="0"/>
      <w:marTop w:val="0"/>
      <w:marBottom w:val="0"/>
      <w:divBdr>
        <w:top w:val="none" w:sz="0" w:space="0" w:color="auto"/>
        <w:left w:val="none" w:sz="0" w:space="0" w:color="auto"/>
        <w:bottom w:val="none" w:sz="0" w:space="0" w:color="auto"/>
        <w:right w:val="none" w:sz="0" w:space="0" w:color="auto"/>
      </w:divBdr>
    </w:div>
    <w:div w:id="892305138">
      <w:bodyDiv w:val="1"/>
      <w:marLeft w:val="0"/>
      <w:marRight w:val="0"/>
      <w:marTop w:val="0"/>
      <w:marBottom w:val="0"/>
      <w:divBdr>
        <w:top w:val="none" w:sz="0" w:space="0" w:color="auto"/>
        <w:left w:val="none" w:sz="0" w:space="0" w:color="auto"/>
        <w:bottom w:val="none" w:sz="0" w:space="0" w:color="auto"/>
        <w:right w:val="none" w:sz="0" w:space="0" w:color="auto"/>
      </w:divBdr>
      <w:divsChild>
        <w:div w:id="520974242">
          <w:marLeft w:val="0"/>
          <w:marRight w:val="0"/>
          <w:marTop w:val="0"/>
          <w:marBottom w:val="0"/>
          <w:divBdr>
            <w:top w:val="none" w:sz="0" w:space="0" w:color="auto"/>
            <w:left w:val="none" w:sz="0" w:space="0" w:color="auto"/>
            <w:bottom w:val="none" w:sz="0" w:space="0" w:color="auto"/>
            <w:right w:val="none" w:sz="0" w:space="0" w:color="auto"/>
          </w:divBdr>
        </w:div>
        <w:div w:id="771164252">
          <w:marLeft w:val="0"/>
          <w:marRight w:val="0"/>
          <w:marTop w:val="0"/>
          <w:marBottom w:val="0"/>
          <w:divBdr>
            <w:top w:val="none" w:sz="0" w:space="0" w:color="auto"/>
            <w:left w:val="none" w:sz="0" w:space="0" w:color="auto"/>
            <w:bottom w:val="none" w:sz="0" w:space="0" w:color="auto"/>
            <w:right w:val="none" w:sz="0" w:space="0" w:color="auto"/>
          </w:divBdr>
        </w:div>
        <w:div w:id="839657471">
          <w:marLeft w:val="0"/>
          <w:marRight w:val="0"/>
          <w:marTop w:val="0"/>
          <w:marBottom w:val="0"/>
          <w:divBdr>
            <w:top w:val="none" w:sz="0" w:space="0" w:color="auto"/>
            <w:left w:val="none" w:sz="0" w:space="0" w:color="auto"/>
            <w:bottom w:val="none" w:sz="0" w:space="0" w:color="auto"/>
            <w:right w:val="none" w:sz="0" w:space="0" w:color="auto"/>
          </w:divBdr>
        </w:div>
        <w:div w:id="1052118982">
          <w:marLeft w:val="0"/>
          <w:marRight w:val="0"/>
          <w:marTop w:val="0"/>
          <w:marBottom w:val="0"/>
          <w:divBdr>
            <w:top w:val="none" w:sz="0" w:space="0" w:color="auto"/>
            <w:left w:val="none" w:sz="0" w:space="0" w:color="auto"/>
            <w:bottom w:val="none" w:sz="0" w:space="0" w:color="auto"/>
            <w:right w:val="none" w:sz="0" w:space="0" w:color="auto"/>
          </w:divBdr>
        </w:div>
        <w:div w:id="1060055352">
          <w:marLeft w:val="0"/>
          <w:marRight w:val="0"/>
          <w:marTop w:val="0"/>
          <w:marBottom w:val="0"/>
          <w:divBdr>
            <w:top w:val="none" w:sz="0" w:space="0" w:color="auto"/>
            <w:left w:val="none" w:sz="0" w:space="0" w:color="auto"/>
            <w:bottom w:val="none" w:sz="0" w:space="0" w:color="auto"/>
            <w:right w:val="none" w:sz="0" w:space="0" w:color="auto"/>
          </w:divBdr>
        </w:div>
        <w:div w:id="1285311906">
          <w:marLeft w:val="0"/>
          <w:marRight w:val="0"/>
          <w:marTop w:val="0"/>
          <w:marBottom w:val="0"/>
          <w:divBdr>
            <w:top w:val="none" w:sz="0" w:space="0" w:color="auto"/>
            <w:left w:val="none" w:sz="0" w:space="0" w:color="auto"/>
            <w:bottom w:val="none" w:sz="0" w:space="0" w:color="auto"/>
            <w:right w:val="none" w:sz="0" w:space="0" w:color="auto"/>
          </w:divBdr>
        </w:div>
        <w:div w:id="1459303107">
          <w:marLeft w:val="0"/>
          <w:marRight w:val="0"/>
          <w:marTop w:val="0"/>
          <w:marBottom w:val="0"/>
          <w:divBdr>
            <w:top w:val="none" w:sz="0" w:space="0" w:color="auto"/>
            <w:left w:val="none" w:sz="0" w:space="0" w:color="auto"/>
            <w:bottom w:val="none" w:sz="0" w:space="0" w:color="auto"/>
            <w:right w:val="none" w:sz="0" w:space="0" w:color="auto"/>
          </w:divBdr>
        </w:div>
        <w:div w:id="1895844453">
          <w:marLeft w:val="0"/>
          <w:marRight w:val="0"/>
          <w:marTop w:val="0"/>
          <w:marBottom w:val="0"/>
          <w:divBdr>
            <w:top w:val="none" w:sz="0" w:space="0" w:color="auto"/>
            <w:left w:val="none" w:sz="0" w:space="0" w:color="auto"/>
            <w:bottom w:val="none" w:sz="0" w:space="0" w:color="auto"/>
            <w:right w:val="none" w:sz="0" w:space="0" w:color="auto"/>
          </w:divBdr>
        </w:div>
        <w:div w:id="1984189150">
          <w:marLeft w:val="0"/>
          <w:marRight w:val="0"/>
          <w:marTop w:val="0"/>
          <w:marBottom w:val="0"/>
          <w:divBdr>
            <w:top w:val="none" w:sz="0" w:space="0" w:color="auto"/>
            <w:left w:val="none" w:sz="0" w:space="0" w:color="auto"/>
            <w:bottom w:val="none" w:sz="0" w:space="0" w:color="auto"/>
            <w:right w:val="none" w:sz="0" w:space="0" w:color="auto"/>
          </w:divBdr>
        </w:div>
      </w:divsChild>
    </w:div>
    <w:div w:id="894588551">
      <w:bodyDiv w:val="1"/>
      <w:marLeft w:val="0"/>
      <w:marRight w:val="0"/>
      <w:marTop w:val="0"/>
      <w:marBottom w:val="0"/>
      <w:divBdr>
        <w:top w:val="none" w:sz="0" w:space="0" w:color="auto"/>
        <w:left w:val="none" w:sz="0" w:space="0" w:color="auto"/>
        <w:bottom w:val="none" w:sz="0" w:space="0" w:color="auto"/>
        <w:right w:val="none" w:sz="0" w:space="0" w:color="auto"/>
      </w:divBdr>
      <w:divsChild>
        <w:div w:id="1791775234">
          <w:marLeft w:val="446"/>
          <w:marRight w:val="0"/>
          <w:marTop w:val="0"/>
          <w:marBottom w:val="0"/>
          <w:divBdr>
            <w:top w:val="none" w:sz="0" w:space="0" w:color="auto"/>
            <w:left w:val="none" w:sz="0" w:space="0" w:color="auto"/>
            <w:bottom w:val="none" w:sz="0" w:space="0" w:color="auto"/>
            <w:right w:val="none" w:sz="0" w:space="0" w:color="auto"/>
          </w:divBdr>
        </w:div>
      </w:divsChild>
    </w:div>
    <w:div w:id="930747667">
      <w:bodyDiv w:val="1"/>
      <w:marLeft w:val="0"/>
      <w:marRight w:val="0"/>
      <w:marTop w:val="0"/>
      <w:marBottom w:val="0"/>
      <w:divBdr>
        <w:top w:val="none" w:sz="0" w:space="0" w:color="auto"/>
        <w:left w:val="none" w:sz="0" w:space="0" w:color="auto"/>
        <w:bottom w:val="none" w:sz="0" w:space="0" w:color="auto"/>
        <w:right w:val="none" w:sz="0" w:space="0" w:color="auto"/>
      </w:divBdr>
    </w:div>
    <w:div w:id="959923328">
      <w:bodyDiv w:val="1"/>
      <w:marLeft w:val="0"/>
      <w:marRight w:val="0"/>
      <w:marTop w:val="0"/>
      <w:marBottom w:val="0"/>
      <w:divBdr>
        <w:top w:val="none" w:sz="0" w:space="0" w:color="auto"/>
        <w:left w:val="none" w:sz="0" w:space="0" w:color="auto"/>
        <w:bottom w:val="none" w:sz="0" w:space="0" w:color="auto"/>
        <w:right w:val="none" w:sz="0" w:space="0" w:color="auto"/>
      </w:divBdr>
      <w:divsChild>
        <w:div w:id="255021003">
          <w:marLeft w:val="0"/>
          <w:marRight w:val="0"/>
          <w:marTop w:val="0"/>
          <w:marBottom w:val="0"/>
          <w:divBdr>
            <w:top w:val="none" w:sz="0" w:space="0" w:color="auto"/>
            <w:left w:val="none" w:sz="0" w:space="0" w:color="auto"/>
            <w:bottom w:val="none" w:sz="0" w:space="0" w:color="auto"/>
            <w:right w:val="none" w:sz="0" w:space="0" w:color="auto"/>
          </w:divBdr>
        </w:div>
        <w:div w:id="255985941">
          <w:marLeft w:val="0"/>
          <w:marRight w:val="0"/>
          <w:marTop w:val="0"/>
          <w:marBottom w:val="0"/>
          <w:divBdr>
            <w:top w:val="none" w:sz="0" w:space="0" w:color="auto"/>
            <w:left w:val="none" w:sz="0" w:space="0" w:color="auto"/>
            <w:bottom w:val="none" w:sz="0" w:space="0" w:color="auto"/>
            <w:right w:val="none" w:sz="0" w:space="0" w:color="auto"/>
          </w:divBdr>
        </w:div>
        <w:div w:id="874536212">
          <w:marLeft w:val="0"/>
          <w:marRight w:val="0"/>
          <w:marTop w:val="0"/>
          <w:marBottom w:val="0"/>
          <w:divBdr>
            <w:top w:val="none" w:sz="0" w:space="0" w:color="auto"/>
            <w:left w:val="none" w:sz="0" w:space="0" w:color="auto"/>
            <w:bottom w:val="none" w:sz="0" w:space="0" w:color="auto"/>
            <w:right w:val="none" w:sz="0" w:space="0" w:color="auto"/>
          </w:divBdr>
        </w:div>
        <w:div w:id="1054157808">
          <w:marLeft w:val="0"/>
          <w:marRight w:val="0"/>
          <w:marTop w:val="0"/>
          <w:marBottom w:val="0"/>
          <w:divBdr>
            <w:top w:val="none" w:sz="0" w:space="0" w:color="auto"/>
            <w:left w:val="none" w:sz="0" w:space="0" w:color="auto"/>
            <w:bottom w:val="none" w:sz="0" w:space="0" w:color="auto"/>
            <w:right w:val="none" w:sz="0" w:space="0" w:color="auto"/>
          </w:divBdr>
        </w:div>
        <w:div w:id="1156067388">
          <w:marLeft w:val="0"/>
          <w:marRight w:val="0"/>
          <w:marTop w:val="0"/>
          <w:marBottom w:val="0"/>
          <w:divBdr>
            <w:top w:val="none" w:sz="0" w:space="0" w:color="auto"/>
            <w:left w:val="none" w:sz="0" w:space="0" w:color="auto"/>
            <w:bottom w:val="none" w:sz="0" w:space="0" w:color="auto"/>
            <w:right w:val="none" w:sz="0" w:space="0" w:color="auto"/>
          </w:divBdr>
        </w:div>
        <w:div w:id="1292593817">
          <w:marLeft w:val="0"/>
          <w:marRight w:val="0"/>
          <w:marTop w:val="0"/>
          <w:marBottom w:val="0"/>
          <w:divBdr>
            <w:top w:val="none" w:sz="0" w:space="0" w:color="auto"/>
            <w:left w:val="none" w:sz="0" w:space="0" w:color="auto"/>
            <w:bottom w:val="none" w:sz="0" w:space="0" w:color="auto"/>
            <w:right w:val="none" w:sz="0" w:space="0" w:color="auto"/>
          </w:divBdr>
        </w:div>
        <w:div w:id="1457485111">
          <w:marLeft w:val="0"/>
          <w:marRight w:val="0"/>
          <w:marTop w:val="0"/>
          <w:marBottom w:val="0"/>
          <w:divBdr>
            <w:top w:val="none" w:sz="0" w:space="0" w:color="auto"/>
            <w:left w:val="none" w:sz="0" w:space="0" w:color="auto"/>
            <w:bottom w:val="none" w:sz="0" w:space="0" w:color="auto"/>
            <w:right w:val="none" w:sz="0" w:space="0" w:color="auto"/>
          </w:divBdr>
        </w:div>
        <w:div w:id="1485007161">
          <w:marLeft w:val="0"/>
          <w:marRight w:val="0"/>
          <w:marTop w:val="0"/>
          <w:marBottom w:val="0"/>
          <w:divBdr>
            <w:top w:val="none" w:sz="0" w:space="0" w:color="auto"/>
            <w:left w:val="none" w:sz="0" w:space="0" w:color="auto"/>
            <w:bottom w:val="none" w:sz="0" w:space="0" w:color="auto"/>
            <w:right w:val="none" w:sz="0" w:space="0" w:color="auto"/>
          </w:divBdr>
        </w:div>
        <w:div w:id="1598636482">
          <w:marLeft w:val="0"/>
          <w:marRight w:val="0"/>
          <w:marTop w:val="0"/>
          <w:marBottom w:val="0"/>
          <w:divBdr>
            <w:top w:val="none" w:sz="0" w:space="0" w:color="auto"/>
            <w:left w:val="none" w:sz="0" w:space="0" w:color="auto"/>
            <w:bottom w:val="none" w:sz="0" w:space="0" w:color="auto"/>
            <w:right w:val="none" w:sz="0" w:space="0" w:color="auto"/>
          </w:divBdr>
        </w:div>
        <w:div w:id="1600068427">
          <w:marLeft w:val="0"/>
          <w:marRight w:val="0"/>
          <w:marTop w:val="0"/>
          <w:marBottom w:val="0"/>
          <w:divBdr>
            <w:top w:val="none" w:sz="0" w:space="0" w:color="auto"/>
            <w:left w:val="none" w:sz="0" w:space="0" w:color="auto"/>
            <w:bottom w:val="none" w:sz="0" w:space="0" w:color="auto"/>
            <w:right w:val="none" w:sz="0" w:space="0" w:color="auto"/>
          </w:divBdr>
        </w:div>
        <w:div w:id="1640844422">
          <w:marLeft w:val="0"/>
          <w:marRight w:val="0"/>
          <w:marTop w:val="0"/>
          <w:marBottom w:val="0"/>
          <w:divBdr>
            <w:top w:val="none" w:sz="0" w:space="0" w:color="auto"/>
            <w:left w:val="none" w:sz="0" w:space="0" w:color="auto"/>
            <w:bottom w:val="none" w:sz="0" w:space="0" w:color="auto"/>
            <w:right w:val="none" w:sz="0" w:space="0" w:color="auto"/>
          </w:divBdr>
        </w:div>
        <w:div w:id="1842742065">
          <w:marLeft w:val="0"/>
          <w:marRight w:val="0"/>
          <w:marTop w:val="0"/>
          <w:marBottom w:val="0"/>
          <w:divBdr>
            <w:top w:val="none" w:sz="0" w:space="0" w:color="auto"/>
            <w:left w:val="none" w:sz="0" w:space="0" w:color="auto"/>
            <w:bottom w:val="none" w:sz="0" w:space="0" w:color="auto"/>
            <w:right w:val="none" w:sz="0" w:space="0" w:color="auto"/>
          </w:divBdr>
        </w:div>
        <w:div w:id="1987782554">
          <w:marLeft w:val="0"/>
          <w:marRight w:val="0"/>
          <w:marTop w:val="0"/>
          <w:marBottom w:val="0"/>
          <w:divBdr>
            <w:top w:val="none" w:sz="0" w:space="0" w:color="auto"/>
            <w:left w:val="none" w:sz="0" w:space="0" w:color="auto"/>
            <w:bottom w:val="none" w:sz="0" w:space="0" w:color="auto"/>
            <w:right w:val="none" w:sz="0" w:space="0" w:color="auto"/>
          </w:divBdr>
        </w:div>
        <w:div w:id="2110007835">
          <w:marLeft w:val="0"/>
          <w:marRight w:val="0"/>
          <w:marTop w:val="0"/>
          <w:marBottom w:val="0"/>
          <w:divBdr>
            <w:top w:val="none" w:sz="0" w:space="0" w:color="auto"/>
            <w:left w:val="none" w:sz="0" w:space="0" w:color="auto"/>
            <w:bottom w:val="none" w:sz="0" w:space="0" w:color="auto"/>
            <w:right w:val="none" w:sz="0" w:space="0" w:color="auto"/>
          </w:divBdr>
        </w:div>
        <w:div w:id="2146728861">
          <w:marLeft w:val="0"/>
          <w:marRight w:val="0"/>
          <w:marTop w:val="0"/>
          <w:marBottom w:val="0"/>
          <w:divBdr>
            <w:top w:val="none" w:sz="0" w:space="0" w:color="auto"/>
            <w:left w:val="none" w:sz="0" w:space="0" w:color="auto"/>
            <w:bottom w:val="none" w:sz="0" w:space="0" w:color="auto"/>
            <w:right w:val="none" w:sz="0" w:space="0" w:color="auto"/>
          </w:divBdr>
        </w:div>
      </w:divsChild>
    </w:div>
    <w:div w:id="960763163">
      <w:bodyDiv w:val="1"/>
      <w:marLeft w:val="0"/>
      <w:marRight w:val="0"/>
      <w:marTop w:val="0"/>
      <w:marBottom w:val="0"/>
      <w:divBdr>
        <w:top w:val="none" w:sz="0" w:space="0" w:color="auto"/>
        <w:left w:val="none" w:sz="0" w:space="0" w:color="auto"/>
        <w:bottom w:val="none" w:sz="0" w:space="0" w:color="auto"/>
        <w:right w:val="none" w:sz="0" w:space="0" w:color="auto"/>
      </w:divBdr>
    </w:div>
    <w:div w:id="977606601">
      <w:bodyDiv w:val="1"/>
      <w:marLeft w:val="0"/>
      <w:marRight w:val="0"/>
      <w:marTop w:val="0"/>
      <w:marBottom w:val="0"/>
      <w:divBdr>
        <w:top w:val="none" w:sz="0" w:space="0" w:color="auto"/>
        <w:left w:val="none" w:sz="0" w:space="0" w:color="auto"/>
        <w:bottom w:val="none" w:sz="0" w:space="0" w:color="auto"/>
        <w:right w:val="none" w:sz="0" w:space="0" w:color="auto"/>
      </w:divBdr>
      <w:divsChild>
        <w:div w:id="187303721">
          <w:marLeft w:val="0"/>
          <w:marRight w:val="0"/>
          <w:marTop w:val="0"/>
          <w:marBottom w:val="0"/>
          <w:divBdr>
            <w:top w:val="none" w:sz="0" w:space="0" w:color="auto"/>
            <w:left w:val="none" w:sz="0" w:space="0" w:color="auto"/>
            <w:bottom w:val="none" w:sz="0" w:space="0" w:color="auto"/>
            <w:right w:val="none" w:sz="0" w:space="0" w:color="auto"/>
          </w:divBdr>
          <w:divsChild>
            <w:div w:id="1975601918">
              <w:marLeft w:val="0"/>
              <w:marRight w:val="0"/>
              <w:marTop w:val="0"/>
              <w:marBottom w:val="0"/>
              <w:divBdr>
                <w:top w:val="none" w:sz="0" w:space="0" w:color="auto"/>
                <w:left w:val="none" w:sz="0" w:space="0" w:color="auto"/>
                <w:bottom w:val="none" w:sz="0" w:space="0" w:color="auto"/>
                <w:right w:val="none" w:sz="0" w:space="0" w:color="auto"/>
              </w:divBdr>
              <w:divsChild>
                <w:div w:id="806507982">
                  <w:marLeft w:val="0"/>
                  <w:marRight w:val="0"/>
                  <w:marTop w:val="0"/>
                  <w:marBottom w:val="0"/>
                  <w:divBdr>
                    <w:top w:val="none" w:sz="0" w:space="0" w:color="auto"/>
                    <w:left w:val="none" w:sz="0" w:space="0" w:color="auto"/>
                    <w:bottom w:val="none" w:sz="0" w:space="0" w:color="auto"/>
                    <w:right w:val="none" w:sz="0" w:space="0" w:color="auto"/>
                  </w:divBdr>
                </w:div>
                <w:div w:id="17675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89863">
      <w:bodyDiv w:val="1"/>
      <w:marLeft w:val="0"/>
      <w:marRight w:val="0"/>
      <w:marTop w:val="0"/>
      <w:marBottom w:val="0"/>
      <w:divBdr>
        <w:top w:val="none" w:sz="0" w:space="0" w:color="auto"/>
        <w:left w:val="none" w:sz="0" w:space="0" w:color="auto"/>
        <w:bottom w:val="none" w:sz="0" w:space="0" w:color="auto"/>
        <w:right w:val="none" w:sz="0" w:space="0" w:color="auto"/>
      </w:divBdr>
      <w:divsChild>
        <w:div w:id="28460311">
          <w:marLeft w:val="0"/>
          <w:marRight w:val="0"/>
          <w:marTop w:val="0"/>
          <w:marBottom w:val="0"/>
          <w:divBdr>
            <w:top w:val="none" w:sz="0" w:space="0" w:color="auto"/>
            <w:left w:val="none" w:sz="0" w:space="0" w:color="auto"/>
            <w:bottom w:val="none" w:sz="0" w:space="0" w:color="auto"/>
            <w:right w:val="none" w:sz="0" w:space="0" w:color="auto"/>
          </w:divBdr>
        </w:div>
        <w:div w:id="764226951">
          <w:marLeft w:val="0"/>
          <w:marRight w:val="0"/>
          <w:marTop w:val="0"/>
          <w:marBottom w:val="0"/>
          <w:divBdr>
            <w:top w:val="none" w:sz="0" w:space="0" w:color="auto"/>
            <w:left w:val="none" w:sz="0" w:space="0" w:color="auto"/>
            <w:bottom w:val="none" w:sz="0" w:space="0" w:color="auto"/>
            <w:right w:val="none" w:sz="0" w:space="0" w:color="auto"/>
          </w:divBdr>
        </w:div>
        <w:div w:id="1268345747">
          <w:marLeft w:val="0"/>
          <w:marRight w:val="0"/>
          <w:marTop w:val="0"/>
          <w:marBottom w:val="0"/>
          <w:divBdr>
            <w:top w:val="none" w:sz="0" w:space="0" w:color="auto"/>
            <w:left w:val="none" w:sz="0" w:space="0" w:color="auto"/>
            <w:bottom w:val="none" w:sz="0" w:space="0" w:color="auto"/>
            <w:right w:val="none" w:sz="0" w:space="0" w:color="auto"/>
          </w:divBdr>
        </w:div>
      </w:divsChild>
    </w:div>
    <w:div w:id="998382109">
      <w:bodyDiv w:val="1"/>
      <w:marLeft w:val="0"/>
      <w:marRight w:val="0"/>
      <w:marTop w:val="0"/>
      <w:marBottom w:val="0"/>
      <w:divBdr>
        <w:top w:val="none" w:sz="0" w:space="0" w:color="auto"/>
        <w:left w:val="none" w:sz="0" w:space="0" w:color="auto"/>
        <w:bottom w:val="none" w:sz="0" w:space="0" w:color="auto"/>
        <w:right w:val="none" w:sz="0" w:space="0" w:color="auto"/>
      </w:divBdr>
    </w:div>
    <w:div w:id="1002509836">
      <w:bodyDiv w:val="1"/>
      <w:marLeft w:val="0"/>
      <w:marRight w:val="0"/>
      <w:marTop w:val="0"/>
      <w:marBottom w:val="0"/>
      <w:divBdr>
        <w:top w:val="none" w:sz="0" w:space="0" w:color="auto"/>
        <w:left w:val="none" w:sz="0" w:space="0" w:color="auto"/>
        <w:bottom w:val="none" w:sz="0" w:space="0" w:color="auto"/>
        <w:right w:val="none" w:sz="0" w:space="0" w:color="auto"/>
      </w:divBdr>
    </w:div>
    <w:div w:id="1005015318">
      <w:bodyDiv w:val="1"/>
      <w:marLeft w:val="0"/>
      <w:marRight w:val="0"/>
      <w:marTop w:val="0"/>
      <w:marBottom w:val="0"/>
      <w:divBdr>
        <w:top w:val="none" w:sz="0" w:space="0" w:color="auto"/>
        <w:left w:val="none" w:sz="0" w:space="0" w:color="auto"/>
        <w:bottom w:val="none" w:sz="0" w:space="0" w:color="auto"/>
        <w:right w:val="none" w:sz="0" w:space="0" w:color="auto"/>
      </w:divBdr>
      <w:divsChild>
        <w:div w:id="451245386">
          <w:marLeft w:val="0"/>
          <w:marRight w:val="0"/>
          <w:marTop w:val="0"/>
          <w:marBottom w:val="0"/>
          <w:divBdr>
            <w:top w:val="none" w:sz="0" w:space="0" w:color="auto"/>
            <w:left w:val="none" w:sz="0" w:space="0" w:color="auto"/>
            <w:bottom w:val="none" w:sz="0" w:space="0" w:color="auto"/>
            <w:right w:val="none" w:sz="0" w:space="0" w:color="auto"/>
          </w:divBdr>
        </w:div>
        <w:div w:id="679695468">
          <w:marLeft w:val="0"/>
          <w:marRight w:val="0"/>
          <w:marTop w:val="0"/>
          <w:marBottom w:val="0"/>
          <w:divBdr>
            <w:top w:val="none" w:sz="0" w:space="0" w:color="auto"/>
            <w:left w:val="none" w:sz="0" w:space="0" w:color="auto"/>
            <w:bottom w:val="none" w:sz="0" w:space="0" w:color="auto"/>
            <w:right w:val="none" w:sz="0" w:space="0" w:color="auto"/>
          </w:divBdr>
        </w:div>
        <w:div w:id="769937001">
          <w:marLeft w:val="0"/>
          <w:marRight w:val="0"/>
          <w:marTop w:val="0"/>
          <w:marBottom w:val="0"/>
          <w:divBdr>
            <w:top w:val="none" w:sz="0" w:space="0" w:color="auto"/>
            <w:left w:val="none" w:sz="0" w:space="0" w:color="auto"/>
            <w:bottom w:val="none" w:sz="0" w:space="0" w:color="auto"/>
            <w:right w:val="none" w:sz="0" w:space="0" w:color="auto"/>
          </w:divBdr>
        </w:div>
        <w:div w:id="931469532">
          <w:marLeft w:val="0"/>
          <w:marRight w:val="0"/>
          <w:marTop w:val="0"/>
          <w:marBottom w:val="0"/>
          <w:divBdr>
            <w:top w:val="none" w:sz="0" w:space="0" w:color="auto"/>
            <w:left w:val="none" w:sz="0" w:space="0" w:color="auto"/>
            <w:bottom w:val="none" w:sz="0" w:space="0" w:color="auto"/>
            <w:right w:val="none" w:sz="0" w:space="0" w:color="auto"/>
          </w:divBdr>
        </w:div>
        <w:div w:id="934749531">
          <w:marLeft w:val="0"/>
          <w:marRight w:val="0"/>
          <w:marTop w:val="0"/>
          <w:marBottom w:val="0"/>
          <w:divBdr>
            <w:top w:val="none" w:sz="0" w:space="0" w:color="auto"/>
            <w:left w:val="none" w:sz="0" w:space="0" w:color="auto"/>
            <w:bottom w:val="none" w:sz="0" w:space="0" w:color="auto"/>
            <w:right w:val="none" w:sz="0" w:space="0" w:color="auto"/>
          </w:divBdr>
        </w:div>
        <w:div w:id="983124095">
          <w:marLeft w:val="0"/>
          <w:marRight w:val="0"/>
          <w:marTop w:val="0"/>
          <w:marBottom w:val="0"/>
          <w:divBdr>
            <w:top w:val="none" w:sz="0" w:space="0" w:color="auto"/>
            <w:left w:val="none" w:sz="0" w:space="0" w:color="auto"/>
            <w:bottom w:val="none" w:sz="0" w:space="0" w:color="auto"/>
            <w:right w:val="none" w:sz="0" w:space="0" w:color="auto"/>
          </w:divBdr>
        </w:div>
        <w:div w:id="1038899849">
          <w:marLeft w:val="0"/>
          <w:marRight w:val="0"/>
          <w:marTop w:val="0"/>
          <w:marBottom w:val="0"/>
          <w:divBdr>
            <w:top w:val="none" w:sz="0" w:space="0" w:color="auto"/>
            <w:left w:val="none" w:sz="0" w:space="0" w:color="auto"/>
            <w:bottom w:val="none" w:sz="0" w:space="0" w:color="auto"/>
            <w:right w:val="none" w:sz="0" w:space="0" w:color="auto"/>
          </w:divBdr>
        </w:div>
        <w:div w:id="1046489553">
          <w:marLeft w:val="0"/>
          <w:marRight w:val="0"/>
          <w:marTop w:val="0"/>
          <w:marBottom w:val="0"/>
          <w:divBdr>
            <w:top w:val="none" w:sz="0" w:space="0" w:color="auto"/>
            <w:left w:val="none" w:sz="0" w:space="0" w:color="auto"/>
            <w:bottom w:val="none" w:sz="0" w:space="0" w:color="auto"/>
            <w:right w:val="none" w:sz="0" w:space="0" w:color="auto"/>
          </w:divBdr>
        </w:div>
        <w:div w:id="1302417492">
          <w:marLeft w:val="0"/>
          <w:marRight w:val="0"/>
          <w:marTop w:val="0"/>
          <w:marBottom w:val="0"/>
          <w:divBdr>
            <w:top w:val="none" w:sz="0" w:space="0" w:color="auto"/>
            <w:left w:val="none" w:sz="0" w:space="0" w:color="auto"/>
            <w:bottom w:val="none" w:sz="0" w:space="0" w:color="auto"/>
            <w:right w:val="none" w:sz="0" w:space="0" w:color="auto"/>
          </w:divBdr>
        </w:div>
        <w:div w:id="1377585699">
          <w:marLeft w:val="0"/>
          <w:marRight w:val="0"/>
          <w:marTop w:val="0"/>
          <w:marBottom w:val="0"/>
          <w:divBdr>
            <w:top w:val="none" w:sz="0" w:space="0" w:color="auto"/>
            <w:left w:val="none" w:sz="0" w:space="0" w:color="auto"/>
            <w:bottom w:val="none" w:sz="0" w:space="0" w:color="auto"/>
            <w:right w:val="none" w:sz="0" w:space="0" w:color="auto"/>
          </w:divBdr>
        </w:div>
        <w:div w:id="1486699163">
          <w:marLeft w:val="0"/>
          <w:marRight w:val="0"/>
          <w:marTop w:val="0"/>
          <w:marBottom w:val="0"/>
          <w:divBdr>
            <w:top w:val="none" w:sz="0" w:space="0" w:color="auto"/>
            <w:left w:val="none" w:sz="0" w:space="0" w:color="auto"/>
            <w:bottom w:val="none" w:sz="0" w:space="0" w:color="auto"/>
            <w:right w:val="none" w:sz="0" w:space="0" w:color="auto"/>
          </w:divBdr>
        </w:div>
        <w:div w:id="1604919557">
          <w:marLeft w:val="0"/>
          <w:marRight w:val="0"/>
          <w:marTop w:val="0"/>
          <w:marBottom w:val="0"/>
          <w:divBdr>
            <w:top w:val="none" w:sz="0" w:space="0" w:color="auto"/>
            <w:left w:val="none" w:sz="0" w:space="0" w:color="auto"/>
            <w:bottom w:val="none" w:sz="0" w:space="0" w:color="auto"/>
            <w:right w:val="none" w:sz="0" w:space="0" w:color="auto"/>
          </w:divBdr>
        </w:div>
        <w:div w:id="1624771003">
          <w:marLeft w:val="0"/>
          <w:marRight w:val="0"/>
          <w:marTop w:val="0"/>
          <w:marBottom w:val="0"/>
          <w:divBdr>
            <w:top w:val="none" w:sz="0" w:space="0" w:color="auto"/>
            <w:left w:val="none" w:sz="0" w:space="0" w:color="auto"/>
            <w:bottom w:val="none" w:sz="0" w:space="0" w:color="auto"/>
            <w:right w:val="none" w:sz="0" w:space="0" w:color="auto"/>
          </w:divBdr>
        </w:div>
        <w:div w:id="1846628606">
          <w:marLeft w:val="0"/>
          <w:marRight w:val="0"/>
          <w:marTop w:val="0"/>
          <w:marBottom w:val="0"/>
          <w:divBdr>
            <w:top w:val="none" w:sz="0" w:space="0" w:color="auto"/>
            <w:left w:val="none" w:sz="0" w:space="0" w:color="auto"/>
            <w:bottom w:val="none" w:sz="0" w:space="0" w:color="auto"/>
            <w:right w:val="none" w:sz="0" w:space="0" w:color="auto"/>
          </w:divBdr>
        </w:div>
        <w:div w:id="1913469384">
          <w:marLeft w:val="0"/>
          <w:marRight w:val="0"/>
          <w:marTop w:val="0"/>
          <w:marBottom w:val="0"/>
          <w:divBdr>
            <w:top w:val="none" w:sz="0" w:space="0" w:color="auto"/>
            <w:left w:val="none" w:sz="0" w:space="0" w:color="auto"/>
            <w:bottom w:val="none" w:sz="0" w:space="0" w:color="auto"/>
            <w:right w:val="none" w:sz="0" w:space="0" w:color="auto"/>
          </w:divBdr>
        </w:div>
      </w:divsChild>
    </w:div>
    <w:div w:id="1025327152">
      <w:bodyDiv w:val="1"/>
      <w:marLeft w:val="0"/>
      <w:marRight w:val="0"/>
      <w:marTop w:val="0"/>
      <w:marBottom w:val="0"/>
      <w:divBdr>
        <w:top w:val="none" w:sz="0" w:space="0" w:color="auto"/>
        <w:left w:val="none" w:sz="0" w:space="0" w:color="auto"/>
        <w:bottom w:val="none" w:sz="0" w:space="0" w:color="auto"/>
        <w:right w:val="none" w:sz="0" w:space="0" w:color="auto"/>
      </w:divBdr>
      <w:divsChild>
        <w:div w:id="1453162126">
          <w:marLeft w:val="0"/>
          <w:marRight w:val="0"/>
          <w:marTop w:val="0"/>
          <w:marBottom w:val="0"/>
          <w:divBdr>
            <w:top w:val="none" w:sz="0" w:space="0" w:color="auto"/>
            <w:left w:val="none" w:sz="0" w:space="0" w:color="auto"/>
            <w:bottom w:val="none" w:sz="0" w:space="0" w:color="auto"/>
            <w:right w:val="none" w:sz="0" w:space="0" w:color="auto"/>
          </w:divBdr>
          <w:divsChild>
            <w:div w:id="686638862">
              <w:marLeft w:val="0"/>
              <w:marRight w:val="0"/>
              <w:marTop w:val="0"/>
              <w:marBottom w:val="0"/>
              <w:divBdr>
                <w:top w:val="none" w:sz="0" w:space="0" w:color="auto"/>
                <w:left w:val="none" w:sz="0" w:space="0" w:color="auto"/>
                <w:bottom w:val="none" w:sz="0" w:space="0" w:color="auto"/>
                <w:right w:val="none" w:sz="0" w:space="0" w:color="auto"/>
              </w:divBdr>
            </w:div>
            <w:div w:id="860045468">
              <w:marLeft w:val="0"/>
              <w:marRight w:val="0"/>
              <w:marTop w:val="0"/>
              <w:marBottom w:val="0"/>
              <w:divBdr>
                <w:top w:val="none" w:sz="0" w:space="0" w:color="auto"/>
                <w:left w:val="none" w:sz="0" w:space="0" w:color="auto"/>
                <w:bottom w:val="none" w:sz="0" w:space="0" w:color="auto"/>
                <w:right w:val="none" w:sz="0" w:space="0" w:color="auto"/>
              </w:divBdr>
            </w:div>
            <w:div w:id="1011489843">
              <w:marLeft w:val="0"/>
              <w:marRight w:val="0"/>
              <w:marTop w:val="0"/>
              <w:marBottom w:val="0"/>
              <w:divBdr>
                <w:top w:val="none" w:sz="0" w:space="0" w:color="auto"/>
                <w:left w:val="none" w:sz="0" w:space="0" w:color="auto"/>
                <w:bottom w:val="none" w:sz="0" w:space="0" w:color="auto"/>
                <w:right w:val="none" w:sz="0" w:space="0" w:color="auto"/>
              </w:divBdr>
              <w:divsChild>
                <w:div w:id="793603185">
                  <w:marLeft w:val="0"/>
                  <w:marRight w:val="0"/>
                  <w:marTop w:val="0"/>
                  <w:marBottom w:val="0"/>
                  <w:divBdr>
                    <w:top w:val="none" w:sz="0" w:space="0" w:color="auto"/>
                    <w:left w:val="none" w:sz="0" w:space="0" w:color="auto"/>
                    <w:bottom w:val="none" w:sz="0" w:space="0" w:color="auto"/>
                    <w:right w:val="none" w:sz="0" w:space="0" w:color="auto"/>
                  </w:divBdr>
                </w:div>
                <w:div w:id="1520121361">
                  <w:marLeft w:val="0"/>
                  <w:marRight w:val="0"/>
                  <w:marTop w:val="0"/>
                  <w:marBottom w:val="0"/>
                  <w:divBdr>
                    <w:top w:val="none" w:sz="0" w:space="0" w:color="auto"/>
                    <w:left w:val="none" w:sz="0" w:space="0" w:color="auto"/>
                    <w:bottom w:val="none" w:sz="0" w:space="0" w:color="auto"/>
                    <w:right w:val="none" w:sz="0" w:space="0" w:color="auto"/>
                  </w:divBdr>
                  <w:divsChild>
                    <w:div w:id="224920850">
                      <w:marLeft w:val="0"/>
                      <w:marRight w:val="0"/>
                      <w:marTop w:val="0"/>
                      <w:marBottom w:val="0"/>
                      <w:divBdr>
                        <w:top w:val="none" w:sz="0" w:space="0" w:color="auto"/>
                        <w:left w:val="none" w:sz="0" w:space="0" w:color="auto"/>
                        <w:bottom w:val="none" w:sz="0" w:space="0" w:color="auto"/>
                        <w:right w:val="none" w:sz="0" w:space="0" w:color="auto"/>
                      </w:divBdr>
                    </w:div>
                    <w:div w:id="231625743">
                      <w:marLeft w:val="0"/>
                      <w:marRight w:val="0"/>
                      <w:marTop w:val="0"/>
                      <w:marBottom w:val="0"/>
                      <w:divBdr>
                        <w:top w:val="none" w:sz="0" w:space="0" w:color="auto"/>
                        <w:left w:val="none" w:sz="0" w:space="0" w:color="auto"/>
                        <w:bottom w:val="none" w:sz="0" w:space="0" w:color="auto"/>
                        <w:right w:val="none" w:sz="0" w:space="0" w:color="auto"/>
                      </w:divBdr>
                    </w:div>
                    <w:div w:id="239607498">
                      <w:marLeft w:val="0"/>
                      <w:marRight w:val="0"/>
                      <w:marTop w:val="0"/>
                      <w:marBottom w:val="0"/>
                      <w:divBdr>
                        <w:top w:val="none" w:sz="0" w:space="0" w:color="auto"/>
                        <w:left w:val="none" w:sz="0" w:space="0" w:color="auto"/>
                        <w:bottom w:val="none" w:sz="0" w:space="0" w:color="auto"/>
                        <w:right w:val="none" w:sz="0" w:space="0" w:color="auto"/>
                      </w:divBdr>
                    </w:div>
                    <w:div w:id="422916100">
                      <w:marLeft w:val="0"/>
                      <w:marRight w:val="0"/>
                      <w:marTop w:val="0"/>
                      <w:marBottom w:val="0"/>
                      <w:divBdr>
                        <w:top w:val="none" w:sz="0" w:space="0" w:color="auto"/>
                        <w:left w:val="none" w:sz="0" w:space="0" w:color="auto"/>
                        <w:bottom w:val="none" w:sz="0" w:space="0" w:color="auto"/>
                        <w:right w:val="none" w:sz="0" w:space="0" w:color="auto"/>
                      </w:divBdr>
                    </w:div>
                    <w:div w:id="445734597">
                      <w:marLeft w:val="0"/>
                      <w:marRight w:val="0"/>
                      <w:marTop w:val="0"/>
                      <w:marBottom w:val="0"/>
                      <w:divBdr>
                        <w:top w:val="none" w:sz="0" w:space="0" w:color="auto"/>
                        <w:left w:val="none" w:sz="0" w:space="0" w:color="auto"/>
                        <w:bottom w:val="none" w:sz="0" w:space="0" w:color="auto"/>
                        <w:right w:val="none" w:sz="0" w:space="0" w:color="auto"/>
                      </w:divBdr>
                    </w:div>
                    <w:div w:id="519440923">
                      <w:marLeft w:val="0"/>
                      <w:marRight w:val="0"/>
                      <w:marTop w:val="0"/>
                      <w:marBottom w:val="0"/>
                      <w:divBdr>
                        <w:top w:val="none" w:sz="0" w:space="0" w:color="auto"/>
                        <w:left w:val="none" w:sz="0" w:space="0" w:color="auto"/>
                        <w:bottom w:val="none" w:sz="0" w:space="0" w:color="auto"/>
                        <w:right w:val="none" w:sz="0" w:space="0" w:color="auto"/>
                      </w:divBdr>
                    </w:div>
                    <w:div w:id="583342250">
                      <w:marLeft w:val="0"/>
                      <w:marRight w:val="0"/>
                      <w:marTop w:val="0"/>
                      <w:marBottom w:val="0"/>
                      <w:divBdr>
                        <w:top w:val="none" w:sz="0" w:space="0" w:color="auto"/>
                        <w:left w:val="none" w:sz="0" w:space="0" w:color="auto"/>
                        <w:bottom w:val="none" w:sz="0" w:space="0" w:color="auto"/>
                        <w:right w:val="none" w:sz="0" w:space="0" w:color="auto"/>
                      </w:divBdr>
                    </w:div>
                    <w:div w:id="635915823">
                      <w:marLeft w:val="0"/>
                      <w:marRight w:val="0"/>
                      <w:marTop w:val="0"/>
                      <w:marBottom w:val="0"/>
                      <w:divBdr>
                        <w:top w:val="none" w:sz="0" w:space="0" w:color="auto"/>
                        <w:left w:val="none" w:sz="0" w:space="0" w:color="auto"/>
                        <w:bottom w:val="none" w:sz="0" w:space="0" w:color="auto"/>
                        <w:right w:val="none" w:sz="0" w:space="0" w:color="auto"/>
                      </w:divBdr>
                    </w:div>
                    <w:div w:id="709114734">
                      <w:marLeft w:val="0"/>
                      <w:marRight w:val="0"/>
                      <w:marTop w:val="0"/>
                      <w:marBottom w:val="0"/>
                      <w:divBdr>
                        <w:top w:val="none" w:sz="0" w:space="0" w:color="auto"/>
                        <w:left w:val="none" w:sz="0" w:space="0" w:color="auto"/>
                        <w:bottom w:val="none" w:sz="0" w:space="0" w:color="auto"/>
                        <w:right w:val="none" w:sz="0" w:space="0" w:color="auto"/>
                      </w:divBdr>
                    </w:div>
                    <w:div w:id="794182976">
                      <w:marLeft w:val="0"/>
                      <w:marRight w:val="0"/>
                      <w:marTop w:val="0"/>
                      <w:marBottom w:val="0"/>
                      <w:divBdr>
                        <w:top w:val="none" w:sz="0" w:space="0" w:color="auto"/>
                        <w:left w:val="none" w:sz="0" w:space="0" w:color="auto"/>
                        <w:bottom w:val="none" w:sz="0" w:space="0" w:color="auto"/>
                        <w:right w:val="none" w:sz="0" w:space="0" w:color="auto"/>
                      </w:divBdr>
                    </w:div>
                    <w:div w:id="830874021">
                      <w:marLeft w:val="0"/>
                      <w:marRight w:val="0"/>
                      <w:marTop w:val="0"/>
                      <w:marBottom w:val="0"/>
                      <w:divBdr>
                        <w:top w:val="none" w:sz="0" w:space="0" w:color="auto"/>
                        <w:left w:val="none" w:sz="0" w:space="0" w:color="auto"/>
                        <w:bottom w:val="none" w:sz="0" w:space="0" w:color="auto"/>
                        <w:right w:val="none" w:sz="0" w:space="0" w:color="auto"/>
                      </w:divBdr>
                    </w:div>
                    <w:div w:id="847216256">
                      <w:marLeft w:val="0"/>
                      <w:marRight w:val="0"/>
                      <w:marTop w:val="0"/>
                      <w:marBottom w:val="0"/>
                      <w:divBdr>
                        <w:top w:val="none" w:sz="0" w:space="0" w:color="auto"/>
                        <w:left w:val="none" w:sz="0" w:space="0" w:color="auto"/>
                        <w:bottom w:val="none" w:sz="0" w:space="0" w:color="auto"/>
                        <w:right w:val="none" w:sz="0" w:space="0" w:color="auto"/>
                      </w:divBdr>
                    </w:div>
                    <w:div w:id="944389692">
                      <w:marLeft w:val="0"/>
                      <w:marRight w:val="0"/>
                      <w:marTop w:val="0"/>
                      <w:marBottom w:val="0"/>
                      <w:divBdr>
                        <w:top w:val="none" w:sz="0" w:space="0" w:color="auto"/>
                        <w:left w:val="none" w:sz="0" w:space="0" w:color="auto"/>
                        <w:bottom w:val="none" w:sz="0" w:space="0" w:color="auto"/>
                        <w:right w:val="none" w:sz="0" w:space="0" w:color="auto"/>
                      </w:divBdr>
                    </w:div>
                    <w:div w:id="971791886">
                      <w:marLeft w:val="0"/>
                      <w:marRight w:val="0"/>
                      <w:marTop w:val="0"/>
                      <w:marBottom w:val="0"/>
                      <w:divBdr>
                        <w:top w:val="none" w:sz="0" w:space="0" w:color="auto"/>
                        <w:left w:val="none" w:sz="0" w:space="0" w:color="auto"/>
                        <w:bottom w:val="none" w:sz="0" w:space="0" w:color="auto"/>
                        <w:right w:val="none" w:sz="0" w:space="0" w:color="auto"/>
                      </w:divBdr>
                    </w:div>
                    <w:div w:id="1119373785">
                      <w:marLeft w:val="0"/>
                      <w:marRight w:val="0"/>
                      <w:marTop w:val="0"/>
                      <w:marBottom w:val="0"/>
                      <w:divBdr>
                        <w:top w:val="none" w:sz="0" w:space="0" w:color="auto"/>
                        <w:left w:val="none" w:sz="0" w:space="0" w:color="auto"/>
                        <w:bottom w:val="none" w:sz="0" w:space="0" w:color="auto"/>
                        <w:right w:val="none" w:sz="0" w:space="0" w:color="auto"/>
                      </w:divBdr>
                    </w:div>
                    <w:div w:id="1139567392">
                      <w:marLeft w:val="0"/>
                      <w:marRight w:val="0"/>
                      <w:marTop w:val="0"/>
                      <w:marBottom w:val="0"/>
                      <w:divBdr>
                        <w:top w:val="none" w:sz="0" w:space="0" w:color="auto"/>
                        <w:left w:val="none" w:sz="0" w:space="0" w:color="auto"/>
                        <w:bottom w:val="none" w:sz="0" w:space="0" w:color="auto"/>
                        <w:right w:val="none" w:sz="0" w:space="0" w:color="auto"/>
                      </w:divBdr>
                    </w:div>
                    <w:div w:id="1213729551">
                      <w:marLeft w:val="0"/>
                      <w:marRight w:val="0"/>
                      <w:marTop w:val="0"/>
                      <w:marBottom w:val="0"/>
                      <w:divBdr>
                        <w:top w:val="none" w:sz="0" w:space="0" w:color="auto"/>
                        <w:left w:val="none" w:sz="0" w:space="0" w:color="auto"/>
                        <w:bottom w:val="none" w:sz="0" w:space="0" w:color="auto"/>
                        <w:right w:val="none" w:sz="0" w:space="0" w:color="auto"/>
                      </w:divBdr>
                    </w:div>
                    <w:div w:id="1244098734">
                      <w:marLeft w:val="0"/>
                      <w:marRight w:val="0"/>
                      <w:marTop w:val="0"/>
                      <w:marBottom w:val="0"/>
                      <w:divBdr>
                        <w:top w:val="none" w:sz="0" w:space="0" w:color="auto"/>
                        <w:left w:val="none" w:sz="0" w:space="0" w:color="auto"/>
                        <w:bottom w:val="none" w:sz="0" w:space="0" w:color="auto"/>
                        <w:right w:val="none" w:sz="0" w:space="0" w:color="auto"/>
                      </w:divBdr>
                    </w:div>
                    <w:div w:id="1281954027">
                      <w:marLeft w:val="0"/>
                      <w:marRight w:val="0"/>
                      <w:marTop w:val="0"/>
                      <w:marBottom w:val="0"/>
                      <w:divBdr>
                        <w:top w:val="none" w:sz="0" w:space="0" w:color="auto"/>
                        <w:left w:val="none" w:sz="0" w:space="0" w:color="auto"/>
                        <w:bottom w:val="none" w:sz="0" w:space="0" w:color="auto"/>
                        <w:right w:val="none" w:sz="0" w:space="0" w:color="auto"/>
                      </w:divBdr>
                    </w:div>
                    <w:div w:id="1569537967">
                      <w:marLeft w:val="0"/>
                      <w:marRight w:val="0"/>
                      <w:marTop w:val="0"/>
                      <w:marBottom w:val="0"/>
                      <w:divBdr>
                        <w:top w:val="none" w:sz="0" w:space="0" w:color="auto"/>
                        <w:left w:val="none" w:sz="0" w:space="0" w:color="auto"/>
                        <w:bottom w:val="none" w:sz="0" w:space="0" w:color="auto"/>
                        <w:right w:val="none" w:sz="0" w:space="0" w:color="auto"/>
                      </w:divBdr>
                    </w:div>
                    <w:div w:id="1997613413">
                      <w:marLeft w:val="0"/>
                      <w:marRight w:val="0"/>
                      <w:marTop w:val="0"/>
                      <w:marBottom w:val="0"/>
                      <w:divBdr>
                        <w:top w:val="none" w:sz="0" w:space="0" w:color="auto"/>
                        <w:left w:val="none" w:sz="0" w:space="0" w:color="auto"/>
                        <w:bottom w:val="none" w:sz="0" w:space="0" w:color="auto"/>
                        <w:right w:val="none" w:sz="0" w:space="0" w:color="auto"/>
                      </w:divBdr>
                    </w:div>
                    <w:div w:id="2092508211">
                      <w:marLeft w:val="0"/>
                      <w:marRight w:val="0"/>
                      <w:marTop w:val="0"/>
                      <w:marBottom w:val="0"/>
                      <w:divBdr>
                        <w:top w:val="none" w:sz="0" w:space="0" w:color="auto"/>
                        <w:left w:val="none" w:sz="0" w:space="0" w:color="auto"/>
                        <w:bottom w:val="none" w:sz="0" w:space="0" w:color="auto"/>
                        <w:right w:val="none" w:sz="0" w:space="0" w:color="auto"/>
                      </w:divBdr>
                    </w:div>
                  </w:divsChild>
                </w:div>
                <w:div w:id="1533421126">
                  <w:marLeft w:val="0"/>
                  <w:marRight w:val="0"/>
                  <w:marTop w:val="0"/>
                  <w:marBottom w:val="0"/>
                  <w:divBdr>
                    <w:top w:val="none" w:sz="0" w:space="0" w:color="auto"/>
                    <w:left w:val="none" w:sz="0" w:space="0" w:color="auto"/>
                    <w:bottom w:val="none" w:sz="0" w:space="0" w:color="auto"/>
                    <w:right w:val="none" w:sz="0" w:space="0" w:color="auto"/>
                  </w:divBdr>
                </w:div>
                <w:div w:id="1629779775">
                  <w:marLeft w:val="0"/>
                  <w:marRight w:val="0"/>
                  <w:marTop w:val="0"/>
                  <w:marBottom w:val="0"/>
                  <w:divBdr>
                    <w:top w:val="none" w:sz="0" w:space="0" w:color="auto"/>
                    <w:left w:val="none" w:sz="0" w:space="0" w:color="auto"/>
                    <w:bottom w:val="none" w:sz="0" w:space="0" w:color="auto"/>
                    <w:right w:val="none" w:sz="0" w:space="0" w:color="auto"/>
                  </w:divBdr>
                </w:div>
                <w:div w:id="1830554792">
                  <w:marLeft w:val="0"/>
                  <w:marRight w:val="0"/>
                  <w:marTop w:val="0"/>
                  <w:marBottom w:val="0"/>
                  <w:divBdr>
                    <w:top w:val="none" w:sz="0" w:space="0" w:color="auto"/>
                    <w:left w:val="none" w:sz="0" w:space="0" w:color="auto"/>
                    <w:bottom w:val="none" w:sz="0" w:space="0" w:color="auto"/>
                    <w:right w:val="none" w:sz="0" w:space="0" w:color="auto"/>
                  </w:divBdr>
                </w:div>
              </w:divsChild>
            </w:div>
            <w:div w:id="2023117731">
              <w:marLeft w:val="0"/>
              <w:marRight w:val="0"/>
              <w:marTop w:val="0"/>
              <w:marBottom w:val="0"/>
              <w:divBdr>
                <w:top w:val="none" w:sz="0" w:space="0" w:color="auto"/>
                <w:left w:val="none" w:sz="0" w:space="0" w:color="auto"/>
                <w:bottom w:val="none" w:sz="0" w:space="0" w:color="auto"/>
                <w:right w:val="none" w:sz="0" w:space="0" w:color="auto"/>
              </w:divBdr>
            </w:div>
            <w:div w:id="20794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3603">
      <w:bodyDiv w:val="1"/>
      <w:marLeft w:val="0"/>
      <w:marRight w:val="0"/>
      <w:marTop w:val="0"/>
      <w:marBottom w:val="0"/>
      <w:divBdr>
        <w:top w:val="none" w:sz="0" w:space="0" w:color="auto"/>
        <w:left w:val="none" w:sz="0" w:space="0" w:color="auto"/>
        <w:bottom w:val="none" w:sz="0" w:space="0" w:color="auto"/>
        <w:right w:val="none" w:sz="0" w:space="0" w:color="auto"/>
      </w:divBdr>
    </w:div>
    <w:div w:id="1053776910">
      <w:bodyDiv w:val="1"/>
      <w:marLeft w:val="0"/>
      <w:marRight w:val="0"/>
      <w:marTop w:val="0"/>
      <w:marBottom w:val="0"/>
      <w:divBdr>
        <w:top w:val="none" w:sz="0" w:space="0" w:color="auto"/>
        <w:left w:val="none" w:sz="0" w:space="0" w:color="auto"/>
        <w:bottom w:val="none" w:sz="0" w:space="0" w:color="auto"/>
        <w:right w:val="none" w:sz="0" w:space="0" w:color="auto"/>
      </w:divBdr>
    </w:div>
    <w:div w:id="1056054285">
      <w:bodyDiv w:val="1"/>
      <w:marLeft w:val="0"/>
      <w:marRight w:val="0"/>
      <w:marTop w:val="0"/>
      <w:marBottom w:val="0"/>
      <w:divBdr>
        <w:top w:val="none" w:sz="0" w:space="0" w:color="auto"/>
        <w:left w:val="none" w:sz="0" w:space="0" w:color="auto"/>
        <w:bottom w:val="none" w:sz="0" w:space="0" w:color="auto"/>
        <w:right w:val="none" w:sz="0" w:space="0" w:color="auto"/>
      </w:divBdr>
      <w:divsChild>
        <w:div w:id="280964248">
          <w:marLeft w:val="0"/>
          <w:marRight w:val="0"/>
          <w:marTop w:val="0"/>
          <w:marBottom w:val="0"/>
          <w:divBdr>
            <w:top w:val="none" w:sz="0" w:space="0" w:color="auto"/>
            <w:left w:val="none" w:sz="0" w:space="0" w:color="auto"/>
            <w:bottom w:val="none" w:sz="0" w:space="0" w:color="auto"/>
            <w:right w:val="none" w:sz="0" w:space="0" w:color="auto"/>
          </w:divBdr>
        </w:div>
        <w:div w:id="646788710">
          <w:marLeft w:val="0"/>
          <w:marRight w:val="0"/>
          <w:marTop w:val="0"/>
          <w:marBottom w:val="0"/>
          <w:divBdr>
            <w:top w:val="none" w:sz="0" w:space="0" w:color="auto"/>
            <w:left w:val="none" w:sz="0" w:space="0" w:color="auto"/>
            <w:bottom w:val="none" w:sz="0" w:space="0" w:color="auto"/>
            <w:right w:val="none" w:sz="0" w:space="0" w:color="auto"/>
          </w:divBdr>
        </w:div>
        <w:div w:id="1052583700">
          <w:marLeft w:val="0"/>
          <w:marRight w:val="0"/>
          <w:marTop w:val="0"/>
          <w:marBottom w:val="0"/>
          <w:divBdr>
            <w:top w:val="none" w:sz="0" w:space="0" w:color="auto"/>
            <w:left w:val="none" w:sz="0" w:space="0" w:color="auto"/>
            <w:bottom w:val="none" w:sz="0" w:space="0" w:color="auto"/>
            <w:right w:val="none" w:sz="0" w:space="0" w:color="auto"/>
          </w:divBdr>
        </w:div>
        <w:div w:id="1080832886">
          <w:marLeft w:val="0"/>
          <w:marRight w:val="0"/>
          <w:marTop w:val="0"/>
          <w:marBottom w:val="0"/>
          <w:divBdr>
            <w:top w:val="none" w:sz="0" w:space="0" w:color="auto"/>
            <w:left w:val="none" w:sz="0" w:space="0" w:color="auto"/>
            <w:bottom w:val="none" w:sz="0" w:space="0" w:color="auto"/>
            <w:right w:val="none" w:sz="0" w:space="0" w:color="auto"/>
          </w:divBdr>
        </w:div>
        <w:div w:id="1276719617">
          <w:marLeft w:val="0"/>
          <w:marRight w:val="0"/>
          <w:marTop w:val="0"/>
          <w:marBottom w:val="0"/>
          <w:divBdr>
            <w:top w:val="none" w:sz="0" w:space="0" w:color="auto"/>
            <w:left w:val="none" w:sz="0" w:space="0" w:color="auto"/>
            <w:bottom w:val="none" w:sz="0" w:space="0" w:color="auto"/>
            <w:right w:val="none" w:sz="0" w:space="0" w:color="auto"/>
          </w:divBdr>
        </w:div>
        <w:div w:id="1472946605">
          <w:marLeft w:val="0"/>
          <w:marRight w:val="0"/>
          <w:marTop w:val="0"/>
          <w:marBottom w:val="0"/>
          <w:divBdr>
            <w:top w:val="none" w:sz="0" w:space="0" w:color="auto"/>
            <w:left w:val="none" w:sz="0" w:space="0" w:color="auto"/>
            <w:bottom w:val="none" w:sz="0" w:space="0" w:color="auto"/>
            <w:right w:val="none" w:sz="0" w:space="0" w:color="auto"/>
          </w:divBdr>
        </w:div>
        <w:div w:id="1476754291">
          <w:marLeft w:val="0"/>
          <w:marRight w:val="0"/>
          <w:marTop w:val="0"/>
          <w:marBottom w:val="0"/>
          <w:divBdr>
            <w:top w:val="none" w:sz="0" w:space="0" w:color="auto"/>
            <w:left w:val="none" w:sz="0" w:space="0" w:color="auto"/>
            <w:bottom w:val="none" w:sz="0" w:space="0" w:color="auto"/>
            <w:right w:val="none" w:sz="0" w:space="0" w:color="auto"/>
          </w:divBdr>
        </w:div>
        <w:div w:id="1502349058">
          <w:marLeft w:val="0"/>
          <w:marRight w:val="0"/>
          <w:marTop w:val="0"/>
          <w:marBottom w:val="0"/>
          <w:divBdr>
            <w:top w:val="none" w:sz="0" w:space="0" w:color="auto"/>
            <w:left w:val="none" w:sz="0" w:space="0" w:color="auto"/>
            <w:bottom w:val="none" w:sz="0" w:space="0" w:color="auto"/>
            <w:right w:val="none" w:sz="0" w:space="0" w:color="auto"/>
          </w:divBdr>
        </w:div>
        <w:div w:id="1536236825">
          <w:marLeft w:val="0"/>
          <w:marRight w:val="0"/>
          <w:marTop w:val="0"/>
          <w:marBottom w:val="0"/>
          <w:divBdr>
            <w:top w:val="none" w:sz="0" w:space="0" w:color="auto"/>
            <w:left w:val="none" w:sz="0" w:space="0" w:color="auto"/>
            <w:bottom w:val="none" w:sz="0" w:space="0" w:color="auto"/>
            <w:right w:val="none" w:sz="0" w:space="0" w:color="auto"/>
          </w:divBdr>
        </w:div>
        <w:div w:id="1567063619">
          <w:marLeft w:val="0"/>
          <w:marRight w:val="0"/>
          <w:marTop w:val="0"/>
          <w:marBottom w:val="0"/>
          <w:divBdr>
            <w:top w:val="none" w:sz="0" w:space="0" w:color="auto"/>
            <w:left w:val="none" w:sz="0" w:space="0" w:color="auto"/>
            <w:bottom w:val="none" w:sz="0" w:space="0" w:color="auto"/>
            <w:right w:val="none" w:sz="0" w:space="0" w:color="auto"/>
          </w:divBdr>
        </w:div>
        <w:div w:id="1661737691">
          <w:marLeft w:val="0"/>
          <w:marRight w:val="0"/>
          <w:marTop w:val="0"/>
          <w:marBottom w:val="0"/>
          <w:divBdr>
            <w:top w:val="none" w:sz="0" w:space="0" w:color="auto"/>
            <w:left w:val="none" w:sz="0" w:space="0" w:color="auto"/>
            <w:bottom w:val="none" w:sz="0" w:space="0" w:color="auto"/>
            <w:right w:val="none" w:sz="0" w:space="0" w:color="auto"/>
          </w:divBdr>
        </w:div>
        <w:div w:id="1676225184">
          <w:marLeft w:val="0"/>
          <w:marRight w:val="0"/>
          <w:marTop w:val="0"/>
          <w:marBottom w:val="0"/>
          <w:divBdr>
            <w:top w:val="none" w:sz="0" w:space="0" w:color="auto"/>
            <w:left w:val="none" w:sz="0" w:space="0" w:color="auto"/>
            <w:bottom w:val="none" w:sz="0" w:space="0" w:color="auto"/>
            <w:right w:val="none" w:sz="0" w:space="0" w:color="auto"/>
          </w:divBdr>
        </w:div>
        <w:div w:id="1709644673">
          <w:marLeft w:val="0"/>
          <w:marRight w:val="0"/>
          <w:marTop w:val="0"/>
          <w:marBottom w:val="0"/>
          <w:divBdr>
            <w:top w:val="none" w:sz="0" w:space="0" w:color="auto"/>
            <w:left w:val="none" w:sz="0" w:space="0" w:color="auto"/>
            <w:bottom w:val="none" w:sz="0" w:space="0" w:color="auto"/>
            <w:right w:val="none" w:sz="0" w:space="0" w:color="auto"/>
          </w:divBdr>
        </w:div>
        <w:div w:id="1838575483">
          <w:marLeft w:val="0"/>
          <w:marRight w:val="0"/>
          <w:marTop w:val="0"/>
          <w:marBottom w:val="0"/>
          <w:divBdr>
            <w:top w:val="none" w:sz="0" w:space="0" w:color="auto"/>
            <w:left w:val="none" w:sz="0" w:space="0" w:color="auto"/>
            <w:bottom w:val="none" w:sz="0" w:space="0" w:color="auto"/>
            <w:right w:val="none" w:sz="0" w:space="0" w:color="auto"/>
          </w:divBdr>
        </w:div>
        <w:div w:id="1895042780">
          <w:marLeft w:val="0"/>
          <w:marRight w:val="0"/>
          <w:marTop w:val="0"/>
          <w:marBottom w:val="0"/>
          <w:divBdr>
            <w:top w:val="none" w:sz="0" w:space="0" w:color="auto"/>
            <w:left w:val="none" w:sz="0" w:space="0" w:color="auto"/>
            <w:bottom w:val="none" w:sz="0" w:space="0" w:color="auto"/>
            <w:right w:val="none" w:sz="0" w:space="0" w:color="auto"/>
          </w:divBdr>
        </w:div>
      </w:divsChild>
    </w:div>
    <w:div w:id="1063674536">
      <w:bodyDiv w:val="1"/>
      <w:marLeft w:val="0"/>
      <w:marRight w:val="0"/>
      <w:marTop w:val="0"/>
      <w:marBottom w:val="0"/>
      <w:divBdr>
        <w:top w:val="none" w:sz="0" w:space="0" w:color="auto"/>
        <w:left w:val="none" w:sz="0" w:space="0" w:color="auto"/>
        <w:bottom w:val="none" w:sz="0" w:space="0" w:color="auto"/>
        <w:right w:val="none" w:sz="0" w:space="0" w:color="auto"/>
      </w:divBdr>
    </w:div>
    <w:div w:id="1070731923">
      <w:bodyDiv w:val="1"/>
      <w:marLeft w:val="0"/>
      <w:marRight w:val="0"/>
      <w:marTop w:val="0"/>
      <w:marBottom w:val="0"/>
      <w:divBdr>
        <w:top w:val="none" w:sz="0" w:space="0" w:color="auto"/>
        <w:left w:val="none" w:sz="0" w:space="0" w:color="auto"/>
        <w:bottom w:val="none" w:sz="0" w:space="0" w:color="auto"/>
        <w:right w:val="none" w:sz="0" w:space="0" w:color="auto"/>
      </w:divBdr>
      <w:divsChild>
        <w:div w:id="1132409000">
          <w:marLeft w:val="0"/>
          <w:marRight w:val="0"/>
          <w:marTop w:val="0"/>
          <w:marBottom w:val="0"/>
          <w:divBdr>
            <w:top w:val="none" w:sz="0" w:space="0" w:color="auto"/>
            <w:left w:val="none" w:sz="0" w:space="0" w:color="auto"/>
            <w:bottom w:val="none" w:sz="0" w:space="0" w:color="auto"/>
            <w:right w:val="none" w:sz="0" w:space="0" w:color="auto"/>
          </w:divBdr>
          <w:divsChild>
            <w:div w:id="326590943">
              <w:marLeft w:val="0"/>
              <w:marRight w:val="0"/>
              <w:marTop w:val="0"/>
              <w:marBottom w:val="0"/>
              <w:divBdr>
                <w:top w:val="none" w:sz="0" w:space="0" w:color="auto"/>
                <w:left w:val="none" w:sz="0" w:space="0" w:color="auto"/>
                <w:bottom w:val="none" w:sz="0" w:space="0" w:color="auto"/>
                <w:right w:val="none" w:sz="0" w:space="0" w:color="auto"/>
              </w:divBdr>
              <w:divsChild>
                <w:div w:id="902327287">
                  <w:marLeft w:val="0"/>
                  <w:marRight w:val="0"/>
                  <w:marTop w:val="0"/>
                  <w:marBottom w:val="0"/>
                  <w:divBdr>
                    <w:top w:val="none" w:sz="0" w:space="0" w:color="auto"/>
                    <w:left w:val="none" w:sz="0" w:space="0" w:color="auto"/>
                    <w:bottom w:val="none" w:sz="0" w:space="0" w:color="auto"/>
                    <w:right w:val="none" w:sz="0" w:space="0" w:color="auto"/>
                  </w:divBdr>
                  <w:divsChild>
                    <w:div w:id="1930429041">
                      <w:marLeft w:val="0"/>
                      <w:marRight w:val="0"/>
                      <w:marTop w:val="0"/>
                      <w:marBottom w:val="0"/>
                      <w:divBdr>
                        <w:top w:val="none" w:sz="0" w:space="0" w:color="auto"/>
                        <w:left w:val="none" w:sz="0" w:space="0" w:color="auto"/>
                        <w:bottom w:val="none" w:sz="0" w:space="0" w:color="auto"/>
                        <w:right w:val="none" w:sz="0" w:space="0" w:color="auto"/>
                      </w:divBdr>
                      <w:divsChild>
                        <w:div w:id="645672279">
                          <w:marLeft w:val="0"/>
                          <w:marRight w:val="0"/>
                          <w:marTop w:val="0"/>
                          <w:marBottom w:val="0"/>
                          <w:divBdr>
                            <w:top w:val="none" w:sz="0" w:space="0" w:color="auto"/>
                            <w:left w:val="none" w:sz="0" w:space="0" w:color="auto"/>
                            <w:bottom w:val="none" w:sz="0" w:space="0" w:color="auto"/>
                            <w:right w:val="none" w:sz="0" w:space="0" w:color="auto"/>
                          </w:divBdr>
                          <w:divsChild>
                            <w:div w:id="203758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752952">
      <w:bodyDiv w:val="1"/>
      <w:marLeft w:val="0"/>
      <w:marRight w:val="0"/>
      <w:marTop w:val="0"/>
      <w:marBottom w:val="0"/>
      <w:divBdr>
        <w:top w:val="none" w:sz="0" w:space="0" w:color="auto"/>
        <w:left w:val="none" w:sz="0" w:space="0" w:color="auto"/>
        <w:bottom w:val="none" w:sz="0" w:space="0" w:color="auto"/>
        <w:right w:val="none" w:sz="0" w:space="0" w:color="auto"/>
      </w:divBdr>
      <w:divsChild>
        <w:div w:id="381906923">
          <w:marLeft w:val="0"/>
          <w:marRight w:val="0"/>
          <w:marTop w:val="0"/>
          <w:marBottom w:val="0"/>
          <w:divBdr>
            <w:top w:val="none" w:sz="0" w:space="0" w:color="auto"/>
            <w:left w:val="none" w:sz="0" w:space="0" w:color="auto"/>
            <w:bottom w:val="none" w:sz="0" w:space="0" w:color="auto"/>
            <w:right w:val="none" w:sz="0" w:space="0" w:color="auto"/>
          </w:divBdr>
        </w:div>
        <w:div w:id="1036351068">
          <w:marLeft w:val="0"/>
          <w:marRight w:val="0"/>
          <w:marTop w:val="0"/>
          <w:marBottom w:val="0"/>
          <w:divBdr>
            <w:top w:val="none" w:sz="0" w:space="0" w:color="auto"/>
            <w:left w:val="none" w:sz="0" w:space="0" w:color="auto"/>
            <w:bottom w:val="none" w:sz="0" w:space="0" w:color="auto"/>
            <w:right w:val="none" w:sz="0" w:space="0" w:color="auto"/>
          </w:divBdr>
        </w:div>
        <w:div w:id="1547258432">
          <w:marLeft w:val="0"/>
          <w:marRight w:val="0"/>
          <w:marTop w:val="0"/>
          <w:marBottom w:val="0"/>
          <w:divBdr>
            <w:top w:val="none" w:sz="0" w:space="0" w:color="auto"/>
            <w:left w:val="none" w:sz="0" w:space="0" w:color="auto"/>
            <w:bottom w:val="none" w:sz="0" w:space="0" w:color="auto"/>
            <w:right w:val="none" w:sz="0" w:space="0" w:color="auto"/>
          </w:divBdr>
        </w:div>
      </w:divsChild>
    </w:div>
    <w:div w:id="1116143949">
      <w:bodyDiv w:val="1"/>
      <w:marLeft w:val="0"/>
      <w:marRight w:val="0"/>
      <w:marTop w:val="0"/>
      <w:marBottom w:val="0"/>
      <w:divBdr>
        <w:top w:val="none" w:sz="0" w:space="0" w:color="auto"/>
        <w:left w:val="none" w:sz="0" w:space="0" w:color="auto"/>
        <w:bottom w:val="none" w:sz="0" w:space="0" w:color="auto"/>
        <w:right w:val="none" w:sz="0" w:space="0" w:color="auto"/>
      </w:divBdr>
    </w:div>
    <w:div w:id="1128625745">
      <w:bodyDiv w:val="1"/>
      <w:marLeft w:val="0"/>
      <w:marRight w:val="0"/>
      <w:marTop w:val="0"/>
      <w:marBottom w:val="0"/>
      <w:divBdr>
        <w:top w:val="none" w:sz="0" w:space="0" w:color="auto"/>
        <w:left w:val="none" w:sz="0" w:space="0" w:color="auto"/>
        <w:bottom w:val="none" w:sz="0" w:space="0" w:color="auto"/>
        <w:right w:val="none" w:sz="0" w:space="0" w:color="auto"/>
      </w:divBdr>
      <w:divsChild>
        <w:div w:id="718893416">
          <w:marLeft w:val="0"/>
          <w:marRight w:val="0"/>
          <w:marTop w:val="0"/>
          <w:marBottom w:val="0"/>
          <w:divBdr>
            <w:top w:val="none" w:sz="0" w:space="0" w:color="auto"/>
            <w:left w:val="none" w:sz="0" w:space="0" w:color="auto"/>
            <w:bottom w:val="none" w:sz="0" w:space="0" w:color="auto"/>
            <w:right w:val="none" w:sz="0" w:space="0" w:color="auto"/>
          </w:divBdr>
          <w:divsChild>
            <w:div w:id="375666246">
              <w:marLeft w:val="0"/>
              <w:marRight w:val="0"/>
              <w:marTop w:val="0"/>
              <w:marBottom w:val="0"/>
              <w:divBdr>
                <w:top w:val="none" w:sz="0" w:space="0" w:color="auto"/>
                <w:left w:val="none" w:sz="0" w:space="0" w:color="auto"/>
                <w:bottom w:val="none" w:sz="0" w:space="0" w:color="auto"/>
                <w:right w:val="none" w:sz="0" w:space="0" w:color="auto"/>
              </w:divBdr>
            </w:div>
            <w:div w:id="557327547">
              <w:marLeft w:val="0"/>
              <w:marRight w:val="0"/>
              <w:marTop w:val="0"/>
              <w:marBottom w:val="0"/>
              <w:divBdr>
                <w:top w:val="none" w:sz="0" w:space="0" w:color="auto"/>
                <w:left w:val="none" w:sz="0" w:space="0" w:color="auto"/>
                <w:bottom w:val="none" w:sz="0" w:space="0" w:color="auto"/>
                <w:right w:val="none" w:sz="0" w:space="0" w:color="auto"/>
              </w:divBdr>
            </w:div>
            <w:div w:id="893664166">
              <w:marLeft w:val="0"/>
              <w:marRight w:val="0"/>
              <w:marTop w:val="0"/>
              <w:marBottom w:val="0"/>
              <w:divBdr>
                <w:top w:val="none" w:sz="0" w:space="0" w:color="auto"/>
                <w:left w:val="none" w:sz="0" w:space="0" w:color="auto"/>
                <w:bottom w:val="none" w:sz="0" w:space="0" w:color="auto"/>
                <w:right w:val="none" w:sz="0" w:space="0" w:color="auto"/>
              </w:divBdr>
            </w:div>
            <w:div w:id="1852724274">
              <w:marLeft w:val="0"/>
              <w:marRight w:val="0"/>
              <w:marTop w:val="0"/>
              <w:marBottom w:val="0"/>
              <w:divBdr>
                <w:top w:val="none" w:sz="0" w:space="0" w:color="auto"/>
                <w:left w:val="none" w:sz="0" w:space="0" w:color="auto"/>
                <w:bottom w:val="none" w:sz="0" w:space="0" w:color="auto"/>
                <w:right w:val="none" w:sz="0" w:space="0" w:color="auto"/>
              </w:divBdr>
            </w:div>
          </w:divsChild>
        </w:div>
        <w:div w:id="991299129">
          <w:marLeft w:val="0"/>
          <w:marRight w:val="0"/>
          <w:marTop w:val="0"/>
          <w:marBottom w:val="0"/>
          <w:divBdr>
            <w:top w:val="none" w:sz="0" w:space="0" w:color="auto"/>
            <w:left w:val="none" w:sz="0" w:space="0" w:color="auto"/>
            <w:bottom w:val="none" w:sz="0" w:space="0" w:color="auto"/>
            <w:right w:val="none" w:sz="0" w:space="0" w:color="auto"/>
          </w:divBdr>
        </w:div>
      </w:divsChild>
    </w:div>
    <w:div w:id="1128665763">
      <w:bodyDiv w:val="1"/>
      <w:marLeft w:val="0"/>
      <w:marRight w:val="0"/>
      <w:marTop w:val="0"/>
      <w:marBottom w:val="0"/>
      <w:divBdr>
        <w:top w:val="none" w:sz="0" w:space="0" w:color="auto"/>
        <w:left w:val="none" w:sz="0" w:space="0" w:color="auto"/>
        <w:bottom w:val="none" w:sz="0" w:space="0" w:color="auto"/>
        <w:right w:val="none" w:sz="0" w:space="0" w:color="auto"/>
      </w:divBdr>
    </w:div>
    <w:div w:id="1142113249">
      <w:bodyDiv w:val="1"/>
      <w:marLeft w:val="0"/>
      <w:marRight w:val="0"/>
      <w:marTop w:val="0"/>
      <w:marBottom w:val="0"/>
      <w:divBdr>
        <w:top w:val="none" w:sz="0" w:space="0" w:color="auto"/>
        <w:left w:val="none" w:sz="0" w:space="0" w:color="auto"/>
        <w:bottom w:val="none" w:sz="0" w:space="0" w:color="auto"/>
        <w:right w:val="none" w:sz="0" w:space="0" w:color="auto"/>
      </w:divBdr>
      <w:divsChild>
        <w:div w:id="187068279">
          <w:marLeft w:val="0"/>
          <w:marRight w:val="0"/>
          <w:marTop w:val="0"/>
          <w:marBottom w:val="0"/>
          <w:divBdr>
            <w:top w:val="none" w:sz="0" w:space="0" w:color="auto"/>
            <w:left w:val="none" w:sz="0" w:space="0" w:color="auto"/>
            <w:bottom w:val="none" w:sz="0" w:space="0" w:color="auto"/>
            <w:right w:val="none" w:sz="0" w:space="0" w:color="auto"/>
          </w:divBdr>
        </w:div>
        <w:div w:id="212352599">
          <w:marLeft w:val="0"/>
          <w:marRight w:val="0"/>
          <w:marTop w:val="0"/>
          <w:marBottom w:val="0"/>
          <w:divBdr>
            <w:top w:val="none" w:sz="0" w:space="0" w:color="auto"/>
            <w:left w:val="none" w:sz="0" w:space="0" w:color="auto"/>
            <w:bottom w:val="none" w:sz="0" w:space="0" w:color="auto"/>
            <w:right w:val="none" w:sz="0" w:space="0" w:color="auto"/>
          </w:divBdr>
        </w:div>
        <w:div w:id="791940302">
          <w:marLeft w:val="0"/>
          <w:marRight w:val="0"/>
          <w:marTop w:val="0"/>
          <w:marBottom w:val="0"/>
          <w:divBdr>
            <w:top w:val="none" w:sz="0" w:space="0" w:color="auto"/>
            <w:left w:val="none" w:sz="0" w:space="0" w:color="auto"/>
            <w:bottom w:val="none" w:sz="0" w:space="0" w:color="auto"/>
            <w:right w:val="none" w:sz="0" w:space="0" w:color="auto"/>
          </w:divBdr>
        </w:div>
        <w:div w:id="1135489588">
          <w:marLeft w:val="0"/>
          <w:marRight w:val="0"/>
          <w:marTop w:val="0"/>
          <w:marBottom w:val="0"/>
          <w:divBdr>
            <w:top w:val="none" w:sz="0" w:space="0" w:color="auto"/>
            <w:left w:val="none" w:sz="0" w:space="0" w:color="auto"/>
            <w:bottom w:val="none" w:sz="0" w:space="0" w:color="auto"/>
            <w:right w:val="none" w:sz="0" w:space="0" w:color="auto"/>
          </w:divBdr>
        </w:div>
      </w:divsChild>
    </w:div>
    <w:div w:id="1146048027">
      <w:bodyDiv w:val="1"/>
      <w:marLeft w:val="0"/>
      <w:marRight w:val="0"/>
      <w:marTop w:val="0"/>
      <w:marBottom w:val="0"/>
      <w:divBdr>
        <w:top w:val="none" w:sz="0" w:space="0" w:color="auto"/>
        <w:left w:val="none" w:sz="0" w:space="0" w:color="auto"/>
        <w:bottom w:val="none" w:sz="0" w:space="0" w:color="auto"/>
        <w:right w:val="none" w:sz="0" w:space="0" w:color="auto"/>
      </w:divBdr>
      <w:divsChild>
        <w:div w:id="24909604">
          <w:marLeft w:val="0"/>
          <w:marRight w:val="0"/>
          <w:marTop w:val="0"/>
          <w:marBottom w:val="0"/>
          <w:divBdr>
            <w:top w:val="none" w:sz="0" w:space="0" w:color="auto"/>
            <w:left w:val="none" w:sz="0" w:space="0" w:color="auto"/>
            <w:bottom w:val="none" w:sz="0" w:space="0" w:color="auto"/>
            <w:right w:val="none" w:sz="0" w:space="0" w:color="auto"/>
          </w:divBdr>
        </w:div>
        <w:div w:id="313681539">
          <w:marLeft w:val="0"/>
          <w:marRight w:val="0"/>
          <w:marTop w:val="0"/>
          <w:marBottom w:val="0"/>
          <w:divBdr>
            <w:top w:val="none" w:sz="0" w:space="0" w:color="auto"/>
            <w:left w:val="none" w:sz="0" w:space="0" w:color="auto"/>
            <w:bottom w:val="none" w:sz="0" w:space="0" w:color="auto"/>
            <w:right w:val="none" w:sz="0" w:space="0" w:color="auto"/>
          </w:divBdr>
        </w:div>
        <w:div w:id="605307026">
          <w:marLeft w:val="0"/>
          <w:marRight w:val="0"/>
          <w:marTop w:val="0"/>
          <w:marBottom w:val="0"/>
          <w:divBdr>
            <w:top w:val="none" w:sz="0" w:space="0" w:color="auto"/>
            <w:left w:val="none" w:sz="0" w:space="0" w:color="auto"/>
            <w:bottom w:val="none" w:sz="0" w:space="0" w:color="auto"/>
            <w:right w:val="none" w:sz="0" w:space="0" w:color="auto"/>
          </w:divBdr>
        </w:div>
        <w:div w:id="691688778">
          <w:marLeft w:val="0"/>
          <w:marRight w:val="0"/>
          <w:marTop w:val="0"/>
          <w:marBottom w:val="0"/>
          <w:divBdr>
            <w:top w:val="none" w:sz="0" w:space="0" w:color="auto"/>
            <w:left w:val="none" w:sz="0" w:space="0" w:color="auto"/>
            <w:bottom w:val="none" w:sz="0" w:space="0" w:color="auto"/>
            <w:right w:val="none" w:sz="0" w:space="0" w:color="auto"/>
          </w:divBdr>
        </w:div>
        <w:div w:id="1061291717">
          <w:marLeft w:val="0"/>
          <w:marRight w:val="0"/>
          <w:marTop w:val="0"/>
          <w:marBottom w:val="0"/>
          <w:divBdr>
            <w:top w:val="none" w:sz="0" w:space="0" w:color="auto"/>
            <w:left w:val="none" w:sz="0" w:space="0" w:color="auto"/>
            <w:bottom w:val="none" w:sz="0" w:space="0" w:color="auto"/>
            <w:right w:val="none" w:sz="0" w:space="0" w:color="auto"/>
          </w:divBdr>
        </w:div>
        <w:div w:id="1103456759">
          <w:marLeft w:val="0"/>
          <w:marRight w:val="0"/>
          <w:marTop w:val="0"/>
          <w:marBottom w:val="0"/>
          <w:divBdr>
            <w:top w:val="none" w:sz="0" w:space="0" w:color="auto"/>
            <w:left w:val="none" w:sz="0" w:space="0" w:color="auto"/>
            <w:bottom w:val="none" w:sz="0" w:space="0" w:color="auto"/>
            <w:right w:val="none" w:sz="0" w:space="0" w:color="auto"/>
          </w:divBdr>
        </w:div>
        <w:div w:id="1269653029">
          <w:marLeft w:val="0"/>
          <w:marRight w:val="0"/>
          <w:marTop w:val="0"/>
          <w:marBottom w:val="0"/>
          <w:divBdr>
            <w:top w:val="none" w:sz="0" w:space="0" w:color="auto"/>
            <w:left w:val="none" w:sz="0" w:space="0" w:color="auto"/>
            <w:bottom w:val="none" w:sz="0" w:space="0" w:color="auto"/>
            <w:right w:val="none" w:sz="0" w:space="0" w:color="auto"/>
          </w:divBdr>
        </w:div>
        <w:div w:id="1279683029">
          <w:marLeft w:val="0"/>
          <w:marRight w:val="0"/>
          <w:marTop w:val="0"/>
          <w:marBottom w:val="0"/>
          <w:divBdr>
            <w:top w:val="none" w:sz="0" w:space="0" w:color="auto"/>
            <w:left w:val="none" w:sz="0" w:space="0" w:color="auto"/>
            <w:bottom w:val="none" w:sz="0" w:space="0" w:color="auto"/>
            <w:right w:val="none" w:sz="0" w:space="0" w:color="auto"/>
          </w:divBdr>
        </w:div>
        <w:div w:id="1472022186">
          <w:marLeft w:val="0"/>
          <w:marRight w:val="0"/>
          <w:marTop w:val="0"/>
          <w:marBottom w:val="0"/>
          <w:divBdr>
            <w:top w:val="none" w:sz="0" w:space="0" w:color="auto"/>
            <w:left w:val="none" w:sz="0" w:space="0" w:color="auto"/>
            <w:bottom w:val="none" w:sz="0" w:space="0" w:color="auto"/>
            <w:right w:val="none" w:sz="0" w:space="0" w:color="auto"/>
          </w:divBdr>
        </w:div>
        <w:div w:id="1492719957">
          <w:marLeft w:val="0"/>
          <w:marRight w:val="0"/>
          <w:marTop w:val="0"/>
          <w:marBottom w:val="0"/>
          <w:divBdr>
            <w:top w:val="none" w:sz="0" w:space="0" w:color="auto"/>
            <w:left w:val="none" w:sz="0" w:space="0" w:color="auto"/>
            <w:bottom w:val="none" w:sz="0" w:space="0" w:color="auto"/>
            <w:right w:val="none" w:sz="0" w:space="0" w:color="auto"/>
          </w:divBdr>
        </w:div>
        <w:div w:id="1723020961">
          <w:marLeft w:val="0"/>
          <w:marRight w:val="0"/>
          <w:marTop w:val="0"/>
          <w:marBottom w:val="0"/>
          <w:divBdr>
            <w:top w:val="none" w:sz="0" w:space="0" w:color="auto"/>
            <w:left w:val="none" w:sz="0" w:space="0" w:color="auto"/>
            <w:bottom w:val="none" w:sz="0" w:space="0" w:color="auto"/>
            <w:right w:val="none" w:sz="0" w:space="0" w:color="auto"/>
          </w:divBdr>
        </w:div>
        <w:div w:id="1834685605">
          <w:marLeft w:val="0"/>
          <w:marRight w:val="0"/>
          <w:marTop w:val="0"/>
          <w:marBottom w:val="0"/>
          <w:divBdr>
            <w:top w:val="none" w:sz="0" w:space="0" w:color="auto"/>
            <w:left w:val="none" w:sz="0" w:space="0" w:color="auto"/>
            <w:bottom w:val="none" w:sz="0" w:space="0" w:color="auto"/>
            <w:right w:val="none" w:sz="0" w:space="0" w:color="auto"/>
          </w:divBdr>
        </w:div>
      </w:divsChild>
    </w:div>
    <w:div w:id="1150485020">
      <w:bodyDiv w:val="1"/>
      <w:marLeft w:val="0"/>
      <w:marRight w:val="0"/>
      <w:marTop w:val="0"/>
      <w:marBottom w:val="0"/>
      <w:divBdr>
        <w:top w:val="none" w:sz="0" w:space="0" w:color="auto"/>
        <w:left w:val="none" w:sz="0" w:space="0" w:color="auto"/>
        <w:bottom w:val="none" w:sz="0" w:space="0" w:color="auto"/>
        <w:right w:val="none" w:sz="0" w:space="0" w:color="auto"/>
      </w:divBdr>
      <w:divsChild>
        <w:div w:id="1304772385">
          <w:marLeft w:val="0"/>
          <w:marRight w:val="0"/>
          <w:marTop w:val="0"/>
          <w:marBottom w:val="0"/>
          <w:divBdr>
            <w:top w:val="none" w:sz="0" w:space="0" w:color="auto"/>
            <w:left w:val="none" w:sz="0" w:space="0" w:color="auto"/>
            <w:bottom w:val="none" w:sz="0" w:space="0" w:color="auto"/>
            <w:right w:val="none" w:sz="0" w:space="0" w:color="auto"/>
          </w:divBdr>
          <w:divsChild>
            <w:div w:id="603614841">
              <w:marLeft w:val="0"/>
              <w:marRight w:val="0"/>
              <w:marTop w:val="0"/>
              <w:marBottom w:val="0"/>
              <w:divBdr>
                <w:top w:val="none" w:sz="0" w:space="0" w:color="auto"/>
                <w:left w:val="none" w:sz="0" w:space="0" w:color="auto"/>
                <w:bottom w:val="none" w:sz="0" w:space="0" w:color="auto"/>
                <w:right w:val="none" w:sz="0" w:space="0" w:color="auto"/>
              </w:divBdr>
              <w:divsChild>
                <w:div w:id="275405664">
                  <w:marLeft w:val="0"/>
                  <w:marRight w:val="0"/>
                  <w:marTop w:val="0"/>
                  <w:marBottom w:val="0"/>
                  <w:divBdr>
                    <w:top w:val="none" w:sz="0" w:space="0" w:color="auto"/>
                    <w:left w:val="none" w:sz="0" w:space="0" w:color="auto"/>
                    <w:bottom w:val="none" w:sz="0" w:space="0" w:color="auto"/>
                    <w:right w:val="none" w:sz="0" w:space="0" w:color="auto"/>
                  </w:divBdr>
                  <w:divsChild>
                    <w:div w:id="704674375">
                      <w:marLeft w:val="0"/>
                      <w:marRight w:val="0"/>
                      <w:marTop w:val="0"/>
                      <w:marBottom w:val="0"/>
                      <w:divBdr>
                        <w:top w:val="none" w:sz="0" w:space="0" w:color="auto"/>
                        <w:left w:val="none" w:sz="0" w:space="0" w:color="auto"/>
                        <w:bottom w:val="none" w:sz="0" w:space="0" w:color="auto"/>
                        <w:right w:val="none" w:sz="0" w:space="0" w:color="auto"/>
                      </w:divBdr>
                      <w:divsChild>
                        <w:div w:id="1380596284">
                          <w:marLeft w:val="0"/>
                          <w:marRight w:val="0"/>
                          <w:marTop w:val="0"/>
                          <w:marBottom w:val="0"/>
                          <w:divBdr>
                            <w:top w:val="none" w:sz="0" w:space="0" w:color="auto"/>
                            <w:left w:val="none" w:sz="0" w:space="0" w:color="auto"/>
                            <w:bottom w:val="none" w:sz="0" w:space="0" w:color="auto"/>
                            <w:right w:val="none" w:sz="0" w:space="0" w:color="auto"/>
                          </w:divBdr>
                          <w:divsChild>
                            <w:div w:id="854341335">
                              <w:marLeft w:val="0"/>
                              <w:marRight w:val="0"/>
                              <w:marTop w:val="0"/>
                              <w:marBottom w:val="0"/>
                              <w:divBdr>
                                <w:top w:val="none" w:sz="0" w:space="0" w:color="auto"/>
                                <w:left w:val="none" w:sz="0" w:space="0" w:color="auto"/>
                                <w:bottom w:val="none" w:sz="0" w:space="0" w:color="auto"/>
                                <w:right w:val="none" w:sz="0" w:space="0" w:color="auto"/>
                              </w:divBdr>
                              <w:divsChild>
                                <w:div w:id="300355169">
                                  <w:marLeft w:val="0"/>
                                  <w:marRight w:val="0"/>
                                  <w:marTop w:val="0"/>
                                  <w:marBottom w:val="0"/>
                                  <w:divBdr>
                                    <w:top w:val="none" w:sz="0" w:space="0" w:color="auto"/>
                                    <w:left w:val="none" w:sz="0" w:space="0" w:color="auto"/>
                                    <w:bottom w:val="none" w:sz="0" w:space="0" w:color="auto"/>
                                    <w:right w:val="none" w:sz="0" w:space="0" w:color="auto"/>
                                  </w:divBdr>
                                  <w:divsChild>
                                    <w:div w:id="10451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6405">
                              <w:marLeft w:val="0"/>
                              <w:marRight w:val="0"/>
                              <w:marTop w:val="0"/>
                              <w:marBottom w:val="0"/>
                              <w:divBdr>
                                <w:top w:val="none" w:sz="0" w:space="0" w:color="auto"/>
                                <w:left w:val="none" w:sz="0" w:space="0" w:color="auto"/>
                                <w:bottom w:val="none" w:sz="0" w:space="0" w:color="auto"/>
                                <w:right w:val="none" w:sz="0" w:space="0" w:color="auto"/>
                              </w:divBdr>
                            </w:div>
                            <w:div w:id="1617054604">
                              <w:marLeft w:val="0"/>
                              <w:marRight w:val="0"/>
                              <w:marTop w:val="0"/>
                              <w:marBottom w:val="0"/>
                              <w:divBdr>
                                <w:top w:val="none" w:sz="0" w:space="0" w:color="auto"/>
                                <w:left w:val="none" w:sz="0" w:space="0" w:color="auto"/>
                                <w:bottom w:val="none" w:sz="0" w:space="0" w:color="auto"/>
                                <w:right w:val="none" w:sz="0" w:space="0" w:color="auto"/>
                              </w:divBdr>
                            </w:div>
                          </w:divsChild>
                        </w:div>
                        <w:div w:id="1762944506">
                          <w:marLeft w:val="0"/>
                          <w:marRight w:val="0"/>
                          <w:marTop w:val="0"/>
                          <w:marBottom w:val="0"/>
                          <w:divBdr>
                            <w:top w:val="none" w:sz="0" w:space="0" w:color="auto"/>
                            <w:left w:val="none" w:sz="0" w:space="0" w:color="auto"/>
                            <w:bottom w:val="none" w:sz="0" w:space="0" w:color="auto"/>
                            <w:right w:val="none" w:sz="0" w:space="0" w:color="auto"/>
                          </w:divBdr>
                          <w:divsChild>
                            <w:div w:id="822158034">
                              <w:marLeft w:val="0"/>
                              <w:marRight w:val="0"/>
                              <w:marTop w:val="0"/>
                              <w:marBottom w:val="0"/>
                              <w:divBdr>
                                <w:top w:val="none" w:sz="0" w:space="0" w:color="auto"/>
                                <w:left w:val="none" w:sz="0" w:space="0" w:color="auto"/>
                                <w:bottom w:val="none" w:sz="0" w:space="0" w:color="auto"/>
                                <w:right w:val="none" w:sz="0" w:space="0" w:color="auto"/>
                              </w:divBdr>
                            </w:div>
                            <w:div w:id="1545412436">
                              <w:marLeft w:val="0"/>
                              <w:marRight w:val="0"/>
                              <w:marTop w:val="0"/>
                              <w:marBottom w:val="0"/>
                              <w:divBdr>
                                <w:top w:val="none" w:sz="0" w:space="0" w:color="auto"/>
                                <w:left w:val="none" w:sz="0" w:space="0" w:color="auto"/>
                                <w:bottom w:val="none" w:sz="0" w:space="0" w:color="auto"/>
                                <w:right w:val="none" w:sz="0" w:space="0" w:color="auto"/>
                              </w:divBdr>
                            </w:div>
                            <w:div w:id="1737359699">
                              <w:marLeft w:val="0"/>
                              <w:marRight w:val="0"/>
                              <w:marTop w:val="0"/>
                              <w:marBottom w:val="0"/>
                              <w:divBdr>
                                <w:top w:val="none" w:sz="0" w:space="0" w:color="auto"/>
                                <w:left w:val="none" w:sz="0" w:space="0" w:color="auto"/>
                                <w:bottom w:val="none" w:sz="0" w:space="0" w:color="auto"/>
                                <w:right w:val="none" w:sz="0" w:space="0" w:color="auto"/>
                              </w:divBdr>
                              <w:divsChild>
                                <w:div w:id="1703171224">
                                  <w:marLeft w:val="0"/>
                                  <w:marRight w:val="0"/>
                                  <w:marTop w:val="0"/>
                                  <w:marBottom w:val="0"/>
                                  <w:divBdr>
                                    <w:top w:val="none" w:sz="0" w:space="0" w:color="auto"/>
                                    <w:left w:val="none" w:sz="0" w:space="0" w:color="auto"/>
                                    <w:bottom w:val="none" w:sz="0" w:space="0" w:color="auto"/>
                                    <w:right w:val="none" w:sz="0" w:space="0" w:color="auto"/>
                                  </w:divBdr>
                                  <w:divsChild>
                                    <w:div w:id="16471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5812">
                          <w:marLeft w:val="0"/>
                          <w:marRight w:val="0"/>
                          <w:marTop w:val="0"/>
                          <w:marBottom w:val="0"/>
                          <w:divBdr>
                            <w:top w:val="none" w:sz="0" w:space="0" w:color="auto"/>
                            <w:left w:val="none" w:sz="0" w:space="0" w:color="auto"/>
                            <w:bottom w:val="none" w:sz="0" w:space="0" w:color="auto"/>
                            <w:right w:val="none" w:sz="0" w:space="0" w:color="auto"/>
                          </w:divBdr>
                          <w:divsChild>
                            <w:div w:id="768891106">
                              <w:marLeft w:val="0"/>
                              <w:marRight w:val="0"/>
                              <w:marTop w:val="0"/>
                              <w:marBottom w:val="0"/>
                              <w:divBdr>
                                <w:top w:val="none" w:sz="0" w:space="0" w:color="auto"/>
                                <w:left w:val="none" w:sz="0" w:space="0" w:color="auto"/>
                                <w:bottom w:val="none" w:sz="0" w:space="0" w:color="auto"/>
                                <w:right w:val="none" w:sz="0" w:space="0" w:color="auto"/>
                              </w:divBdr>
                            </w:div>
                            <w:div w:id="939264881">
                              <w:marLeft w:val="0"/>
                              <w:marRight w:val="0"/>
                              <w:marTop w:val="0"/>
                              <w:marBottom w:val="0"/>
                              <w:divBdr>
                                <w:top w:val="none" w:sz="0" w:space="0" w:color="auto"/>
                                <w:left w:val="none" w:sz="0" w:space="0" w:color="auto"/>
                                <w:bottom w:val="none" w:sz="0" w:space="0" w:color="auto"/>
                                <w:right w:val="none" w:sz="0" w:space="0" w:color="auto"/>
                              </w:divBdr>
                            </w:div>
                            <w:div w:id="1305159417">
                              <w:marLeft w:val="0"/>
                              <w:marRight w:val="0"/>
                              <w:marTop w:val="0"/>
                              <w:marBottom w:val="0"/>
                              <w:divBdr>
                                <w:top w:val="none" w:sz="0" w:space="0" w:color="auto"/>
                                <w:left w:val="none" w:sz="0" w:space="0" w:color="auto"/>
                                <w:bottom w:val="none" w:sz="0" w:space="0" w:color="auto"/>
                                <w:right w:val="none" w:sz="0" w:space="0" w:color="auto"/>
                              </w:divBdr>
                              <w:divsChild>
                                <w:div w:id="98379053">
                                  <w:marLeft w:val="0"/>
                                  <w:marRight w:val="0"/>
                                  <w:marTop w:val="0"/>
                                  <w:marBottom w:val="0"/>
                                  <w:divBdr>
                                    <w:top w:val="none" w:sz="0" w:space="0" w:color="auto"/>
                                    <w:left w:val="none" w:sz="0" w:space="0" w:color="auto"/>
                                    <w:bottom w:val="none" w:sz="0" w:space="0" w:color="auto"/>
                                    <w:right w:val="none" w:sz="0" w:space="0" w:color="auto"/>
                                  </w:divBdr>
                                  <w:divsChild>
                                    <w:div w:id="19768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744416">
          <w:marLeft w:val="0"/>
          <w:marRight w:val="0"/>
          <w:marTop w:val="0"/>
          <w:marBottom w:val="0"/>
          <w:divBdr>
            <w:top w:val="none" w:sz="0" w:space="0" w:color="auto"/>
            <w:left w:val="none" w:sz="0" w:space="0" w:color="auto"/>
            <w:bottom w:val="none" w:sz="0" w:space="0" w:color="auto"/>
            <w:right w:val="none" w:sz="0" w:space="0" w:color="auto"/>
          </w:divBdr>
          <w:divsChild>
            <w:div w:id="591548971">
              <w:marLeft w:val="0"/>
              <w:marRight w:val="0"/>
              <w:marTop w:val="0"/>
              <w:marBottom w:val="0"/>
              <w:divBdr>
                <w:top w:val="none" w:sz="0" w:space="0" w:color="auto"/>
                <w:left w:val="none" w:sz="0" w:space="0" w:color="auto"/>
                <w:bottom w:val="none" w:sz="0" w:space="0" w:color="auto"/>
                <w:right w:val="none" w:sz="0" w:space="0" w:color="auto"/>
              </w:divBdr>
              <w:divsChild>
                <w:div w:id="1730223851">
                  <w:marLeft w:val="0"/>
                  <w:marRight w:val="0"/>
                  <w:marTop w:val="0"/>
                  <w:marBottom w:val="0"/>
                  <w:divBdr>
                    <w:top w:val="none" w:sz="0" w:space="0" w:color="auto"/>
                    <w:left w:val="none" w:sz="0" w:space="0" w:color="auto"/>
                    <w:bottom w:val="none" w:sz="0" w:space="0" w:color="auto"/>
                    <w:right w:val="none" w:sz="0" w:space="0" w:color="auto"/>
                  </w:divBdr>
                  <w:divsChild>
                    <w:div w:id="17231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964627">
      <w:bodyDiv w:val="1"/>
      <w:marLeft w:val="0"/>
      <w:marRight w:val="0"/>
      <w:marTop w:val="0"/>
      <w:marBottom w:val="0"/>
      <w:divBdr>
        <w:top w:val="none" w:sz="0" w:space="0" w:color="auto"/>
        <w:left w:val="none" w:sz="0" w:space="0" w:color="auto"/>
        <w:bottom w:val="none" w:sz="0" w:space="0" w:color="auto"/>
        <w:right w:val="none" w:sz="0" w:space="0" w:color="auto"/>
      </w:divBdr>
      <w:divsChild>
        <w:div w:id="677659161">
          <w:marLeft w:val="0"/>
          <w:marRight w:val="0"/>
          <w:marTop w:val="0"/>
          <w:marBottom w:val="0"/>
          <w:divBdr>
            <w:top w:val="none" w:sz="0" w:space="0" w:color="auto"/>
            <w:left w:val="none" w:sz="0" w:space="0" w:color="auto"/>
            <w:bottom w:val="none" w:sz="0" w:space="0" w:color="auto"/>
            <w:right w:val="none" w:sz="0" w:space="0" w:color="auto"/>
          </w:divBdr>
          <w:divsChild>
            <w:div w:id="6953791">
              <w:marLeft w:val="0"/>
              <w:marRight w:val="0"/>
              <w:marTop w:val="0"/>
              <w:marBottom w:val="0"/>
              <w:divBdr>
                <w:top w:val="none" w:sz="0" w:space="0" w:color="auto"/>
                <w:left w:val="none" w:sz="0" w:space="0" w:color="auto"/>
                <w:bottom w:val="none" w:sz="0" w:space="0" w:color="auto"/>
                <w:right w:val="none" w:sz="0" w:space="0" w:color="auto"/>
              </w:divBdr>
            </w:div>
            <w:div w:id="74279154">
              <w:marLeft w:val="0"/>
              <w:marRight w:val="0"/>
              <w:marTop w:val="0"/>
              <w:marBottom w:val="0"/>
              <w:divBdr>
                <w:top w:val="none" w:sz="0" w:space="0" w:color="auto"/>
                <w:left w:val="none" w:sz="0" w:space="0" w:color="auto"/>
                <w:bottom w:val="none" w:sz="0" w:space="0" w:color="auto"/>
                <w:right w:val="none" w:sz="0" w:space="0" w:color="auto"/>
              </w:divBdr>
            </w:div>
            <w:div w:id="80612070">
              <w:marLeft w:val="0"/>
              <w:marRight w:val="0"/>
              <w:marTop w:val="0"/>
              <w:marBottom w:val="0"/>
              <w:divBdr>
                <w:top w:val="none" w:sz="0" w:space="0" w:color="auto"/>
                <w:left w:val="none" w:sz="0" w:space="0" w:color="auto"/>
                <w:bottom w:val="none" w:sz="0" w:space="0" w:color="auto"/>
                <w:right w:val="none" w:sz="0" w:space="0" w:color="auto"/>
              </w:divBdr>
            </w:div>
            <w:div w:id="87888658">
              <w:marLeft w:val="0"/>
              <w:marRight w:val="0"/>
              <w:marTop w:val="0"/>
              <w:marBottom w:val="0"/>
              <w:divBdr>
                <w:top w:val="none" w:sz="0" w:space="0" w:color="auto"/>
                <w:left w:val="none" w:sz="0" w:space="0" w:color="auto"/>
                <w:bottom w:val="none" w:sz="0" w:space="0" w:color="auto"/>
                <w:right w:val="none" w:sz="0" w:space="0" w:color="auto"/>
              </w:divBdr>
            </w:div>
            <w:div w:id="146630836">
              <w:marLeft w:val="0"/>
              <w:marRight w:val="0"/>
              <w:marTop w:val="0"/>
              <w:marBottom w:val="0"/>
              <w:divBdr>
                <w:top w:val="none" w:sz="0" w:space="0" w:color="auto"/>
                <w:left w:val="none" w:sz="0" w:space="0" w:color="auto"/>
                <w:bottom w:val="none" w:sz="0" w:space="0" w:color="auto"/>
                <w:right w:val="none" w:sz="0" w:space="0" w:color="auto"/>
              </w:divBdr>
            </w:div>
            <w:div w:id="256401775">
              <w:marLeft w:val="0"/>
              <w:marRight w:val="0"/>
              <w:marTop w:val="0"/>
              <w:marBottom w:val="0"/>
              <w:divBdr>
                <w:top w:val="none" w:sz="0" w:space="0" w:color="auto"/>
                <w:left w:val="none" w:sz="0" w:space="0" w:color="auto"/>
                <w:bottom w:val="none" w:sz="0" w:space="0" w:color="auto"/>
                <w:right w:val="none" w:sz="0" w:space="0" w:color="auto"/>
              </w:divBdr>
            </w:div>
            <w:div w:id="261576069">
              <w:marLeft w:val="0"/>
              <w:marRight w:val="0"/>
              <w:marTop w:val="0"/>
              <w:marBottom w:val="0"/>
              <w:divBdr>
                <w:top w:val="none" w:sz="0" w:space="0" w:color="auto"/>
                <w:left w:val="none" w:sz="0" w:space="0" w:color="auto"/>
                <w:bottom w:val="none" w:sz="0" w:space="0" w:color="auto"/>
                <w:right w:val="none" w:sz="0" w:space="0" w:color="auto"/>
              </w:divBdr>
            </w:div>
            <w:div w:id="299923179">
              <w:marLeft w:val="0"/>
              <w:marRight w:val="0"/>
              <w:marTop w:val="0"/>
              <w:marBottom w:val="0"/>
              <w:divBdr>
                <w:top w:val="none" w:sz="0" w:space="0" w:color="auto"/>
                <w:left w:val="none" w:sz="0" w:space="0" w:color="auto"/>
                <w:bottom w:val="none" w:sz="0" w:space="0" w:color="auto"/>
                <w:right w:val="none" w:sz="0" w:space="0" w:color="auto"/>
              </w:divBdr>
            </w:div>
            <w:div w:id="382682588">
              <w:marLeft w:val="0"/>
              <w:marRight w:val="0"/>
              <w:marTop w:val="0"/>
              <w:marBottom w:val="0"/>
              <w:divBdr>
                <w:top w:val="none" w:sz="0" w:space="0" w:color="auto"/>
                <w:left w:val="none" w:sz="0" w:space="0" w:color="auto"/>
                <w:bottom w:val="none" w:sz="0" w:space="0" w:color="auto"/>
                <w:right w:val="none" w:sz="0" w:space="0" w:color="auto"/>
              </w:divBdr>
            </w:div>
            <w:div w:id="550000682">
              <w:marLeft w:val="0"/>
              <w:marRight w:val="0"/>
              <w:marTop w:val="0"/>
              <w:marBottom w:val="0"/>
              <w:divBdr>
                <w:top w:val="none" w:sz="0" w:space="0" w:color="auto"/>
                <w:left w:val="none" w:sz="0" w:space="0" w:color="auto"/>
                <w:bottom w:val="none" w:sz="0" w:space="0" w:color="auto"/>
                <w:right w:val="none" w:sz="0" w:space="0" w:color="auto"/>
              </w:divBdr>
            </w:div>
            <w:div w:id="564805298">
              <w:marLeft w:val="0"/>
              <w:marRight w:val="0"/>
              <w:marTop w:val="0"/>
              <w:marBottom w:val="0"/>
              <w:divBdr>
                <w:top w:val="none" w:sz="0" w:space="0" w:color="auto"/>
                <w:left w:val="none" w:sz="0" w:space="0" w:color="auto"/>
                <w:bottom w:val="none" w:sz="0" w:space="0" w:color="auto"/>
                <w:right w:val="none" w:sz="0" w:space="0" w:color="auto"/>
              </w:divBdr>
            </w:div>
            <w:div w:id="646906885">
              <w:marLeft w:val="0"/>
              <w:marRight w:val="0"/>
              <w:marTop w:val="0"/>
              <w:marBottom w:val="0"/>
              <w:divBdr>
                <w:top w:val="none" w:sz="0" w:space="0" w:color="auto"/>
                <w:left w:val="none" w:sz="0" w:space="0" w:color="auto"/>
                <w:bottom w:val="none" w:sz="0" w:space="0" w:color="auto"/>
                <w:right w:val="none" w:sz="0" w:space="0" w:color="auto"/>
              </w:divBdr>
            </w:div>
            <w:div w:id="671680665">
              <w:marLeft w:val="0"/>
              <w:marRight w:val="0"/>
              <w:marTop w:val="0"/>
              <w:marBottom w:val="0"/>
              <w:divBdr>
                <w:top w:val="none" w:sz="0" w:space="0" w:color="auto"/>
                <w:left w:val="none" w:sz="0" w:space="0" w:color="auto"/>
                <w:bottom w:val="none" w:sz="0" w:space="0" w:color="auto"/>
                <w:right w:val="none" w:sz="0" w:space="0" w:color="auto"/>
              </w:divBdr>
            </w:div>
            <w:div w:id="735472402">
              <w:marLeft w:val="0"/>
              <w:marRight w:val="0"/>
              <w:marTop w:val="0"/>
              <w:marBottom w:val="0"/>
              <w:divBdr>
                <w:top w:val="none" w:sz="0" w:space="0" w:color="auto"/>
                <w:left w:val="none" w:sz="0" w:space="0" w:color="auto"/>
                <w:bottom w:val="none" w:sz="0" w:space="0" w:color="auto"/>
                <w:right w:val="none" w:sz="0" w:space="0" w:color="auto"/>
              </w:divBdr>
            </w:div>
            <w:div w:id="803961996">
              <w:marLeft w:val="0"/>
              <w:marRight w:val="0"/>
              <w:marTop w:val="0"/>
              <w:marBottom w:val="0"/>
              <w:divBdr>
                <w:top w:val="none" w:sz="0" w:space="0" w:color="auto"/>
                <w:left w:val="none" w:sz="0" w:space="0" w:color="auto"/>
                <w:bottom w:val="none" w:sz="0" w:space="0" w:color="auto"/>
                <w:right w:val="none" w:sz="0" w:space="0" w:color="auto"/>
              </w:divBdr>
            </w:div>
            <w:div w:id="842471186">
              <w:marLeft w:val="0"/>
              <w:marRight w:val="0"/>
              <w:marTop w:val="0"/>
              <w:marBottom w:val="0"/>
              <w:divBdr>
                <w:top w:val="none" w:sz="0" w:space="0" w:color="auto"/>
                <w:left w:val="none" w:sz="0" w:space="0" w:color="auto"/>
                <w:bottom w:val="none" w:sz="0" w:space="0" w:color="auto"/>
                <w:right w:val="none" w:sz="0" w:space="0" w:color="auto"/>
              </w:divBdr>
            </w:div>
            <w:div w:id="861016170">
              <w:marLeft w:val="0"/>
              <w:marRight w:val="0"/>
              <w:marTop w:val="0"/>
              <w:marBottom w:val="0"/>
              <w:divBdr>
                <w:top w:val="none" w:sz="0" w:space="0" w:color="auto"/>
                <w:left w:val="none" w:sz="0" w:space="0" w:color="auto"/>
                <w:bottom w:val="none" w:sz="0" w:space="0" w:color="auto"/>
                <w:right w:val="none" w:sz="0" w:space="0" w:color="auto"/>
              </w:divBdr>
            </w:div>
            <w:div w:id="884021563">
              <w:marLeft w:val="0"/>
              <w:marRight w:val="0"/>
              <w:marTop w:val="0"/>
              <w:marBottom w:val="0"/>
              <w:divBdr>
                <w:top w:val="none" w:sz="0" w:space="0" w:color="auto"/>
                <w:left w:val="none" w:sz="0" w:space="0" w:color="auto"/>
                <w:bottom w:val="none" w:sz="0" w:space="0" w:color="auto"/>
                <w:right w:val="none" w:sz="0" w:space="0" w:color="auto"/>
              </w:divBdr>
            </w:div>
            <w:div w:id="923537937">
              <w:marLeft w:val="0"/>
              <w:marRight w:val="0"/>
              <w:marTop w:val="0"/>
              <w:marBottom w:val="0"/>
              <w:divBdr>
                <w:top w:val="none" w:sz="0" w:space="0" w:color="auto"/>
                <w:left w:val="none" w:sz="0" w:space="0" w:color="auto"/>
                <w:bottom w:val="none" w:sz="0" w:space="0" w:color="auto"/>
                <w:right w:val="none" w:sz="0" w:space="0" w:color="auto"/>
              </w:divBdr>
            </w:div>
            <w:div w:id="996959075">
              <w:marLeft w:val="0"/>
              <w:marRight w:val="0"/>
              <w:marTop w:val="0"/>
              <w:marBottom w:val="0"/>
              <w:divBdr>
                <w:top w:val="none" w:sz="0" w:space="0" w:color="auto"/>
                <w:left w:val="none" w:sz="0" w:space="0" w:color="auto"/>
                <w:bottom w:val="none" w:sz="0" w:space="0" w:color="auto"/>
                <w:right w:val="none" w:sz="0" w:space="0" w:color="auto"/>
              </w:divBdr>
            </w:div>
            <w:div w:id="999968326">
              <w:marLeft w:val="0"/>
              <w:marRight w:val="0"/>
              <w:marTop w:val="0"/>
              <w:marBottom w:val="0"/>
              <w:divBdr>
                <w:top w:val="none" w:sz="0" w:space="0" w:color="auto"/>
                <w:left w:val="none" w:sz="0" w:space="0" w:color="auto"/>
                <w:bottom w:val="none" w:sz="0" w:space="0" w:color="auto"/>
                <w:right w:val="none" w:sz="0" w:space="0" w:color="auto"/>
              </w:divBdr>
            </w:div>
            <w:div w:id="1035959578">
              <w:marLeft w:val="0"/>
              <w:marRight w:val="0"/>
              <w:marTop w:val="0"/>
              <w:marBottom w:val="0"/>
              <w:divBdr>
                <w:top w:val="none" w:sz="0" w:space="0" w:color="auto"/>
                <w:left w:val="none" w:sz="0" w:space="0" w:color="auto"/>
                <w:bottom w:val="none" w:sz="0" w:space="0" w:color="auto"/>
                <w:right w:val="none" w:sz="0" w:space="0" w:color="auto"/>
              </w:divBdr>
            </w:div>
            <w:div w:id="1044646372">
              <w:marLeft w:val="0"/>
              <w:marRight w:val="0"/>
              <w:marTop w:val="0"/>
              <w:marBottom w:val="0"/>
              <w:divBdr>
                <w:top w:val="none" w:sz="0" w:space="0" w:color="auto"/>
                <w:left w:val="none" w:sz="0" w:space="0" w:color="auto"/>
                <w:bottom w:val="none" w:sz="0" w:space="0" w:color="auto"/>
                <w:right w:val="none" w:sz="0" w:space="0" w:color="auto"/>
              </w:divBdr>
            </w:div>
            <w:div w:id="1096631202">
              <w:marLeft w:val="0"/>
              <w:marRight w:val="0"/>
              <w:marTop w:val="0"/>
              <w:marBottom w:val="0"/>
              <w:divBdr>
                <w:top w:val="none" w:sz="0" w:space="0" w:color="auto"/>
                <w:left w:val="none" w:sz="0" w:space="0" w:color="auto"/>
                <w:bottom w:val="none" w:sz="0" w:space="0" w:color="auto"/>
                <w:right w:val="none" w:sz="0" w:space="0" w:color="auto"/>
              </w:divBdr>
            </w:div>
            <w:div w:id="1102530003">
              <w:marLeft w:val="0"/>
              <w:marRight w:val="0"/>
              <w:marTop w:val="0"/>
              <w:marBottom w:val="0"/>
              <w:divBdr>
                <w:top w:val="none" w:sz="0" w:space="0" w:color="auto"/>
                <w:left w:val="none" w:sz="0" w:space="0" w:color="auto"/>
                <w:bottom w:val="none" w:sz="0" w:space="0" w:color="auto"/>
                <w:right w:val="none" w:sz="0" w:space="0" w:color="auto"/>
              </w:divBdr>
            </w:div>
            <w:div w:id="1104837632">
              <w:marLeft w:val="0"/>
              <w:marRight w:val="0"/>
              <w:marTop w:val="0"/>
              <w:marBottom w:val="0"/>
              <w:divBdr>
                <w:top w:val="none" w:sz="0" w:space="0" w:color="auto"/>
                <w:left w:val="none" w:sz="0" w:space="0" w:color="auto"/>
                <w:bottom w:val="none" w:sz="0" w:space="0" w:color="auto"/>
                <w:right w:val="none" w:sz="0" w:space="0" w:color="auto"/>
              </w:divBdr>
            </w:div>
            <w:div w:id="1129282082">
              <w:marLeft w:val="0"/>
              <w:marRight w:val="0"/>
              <w:marTop w:val="0"/>
              <w:marBottom w:val="0"/>
              <w:divBdr>
                <w:top w:val="none" w:sz="0" w:space="0" w:color="auto"/>
                <w:left w:val="none" w:sz="0" w:space="0" w:color="auto"/>
                <w:bottom w:val="none" w:sz="0" w:space="0" w:color="auto"/>
                <w:right w:val="none" w:sz="0" w:space="0" w:color="auto"/>
              </w:divBdr>
            </w:div>
            <w:div w:id="1171408462">
              <w:marLeft w:val="0"/>
              <w:marRight w:val="0"/>
              <w:marTop w:val="0"/>
              <w:marBottom w:val="0"/>
              <w:divBdr>
                <w:top w:val="none" w:sz="0" w:space="0" w:color="auto"/>
                <w:left w:val="none" w:sz="0" w:space="0" w:color="auto"/>
                <w:bottom w:val="none" w:sz="0" w:space="0" w:color="auto"/>
                <w:right w:val="none" w:sz="0" w:space="0" w:color="auto"/>
              </w:divBdr>
            </w:div>
            <w:div w:id="1254973584">
              <w:marLeft w:val="0"/>
              <w:marRight w:val="0"/>
              <w:marTop w:val="0"/>
              <w:marBottom w:val="0"/>
              <w:divBdr>
                <w:top w:val="none" w:sz="0" w:space="0" w:color="auto"/>
                <w:left w:val="none" w:sz="0" w:space="0" w:color="auto"/>
                <w:bottom w:val="none" w:sz="0" w:space="0" w:color="auto"/>
                <w:right w:val="none" w:sz="0" w:space="0" w:color="auto"/>
              </w:divBdr>
            </w:div>
            <w:div w:id="1265184201">
              <w:marLeft w:val="0"/>
              <w:marRight w:val="0"/>
              <w:marTop w:val="0"/>
              <w:marBottom w:val="0"/>
              <w:divBdr>
                <w:top w:val="none" w:sz="0" w:space="0" w:color="auto"/>
                <w:left w:val="none" w:sz="0" w:space="0" w:color="auto"/>
                <w:bottom w:val="none" w:sz="0" w:space="0" w:color="auto"/>
                <w:right w:val="none" w:sz="0" w:space="0" w:color="auto"/>
              </w:divBdr>
            </w:div>
            <w:div w:id="1279488923">
              <w:marLeft w:val="0"/>
              <w:marRight w:val="0"/>
              <w:marTop w:val="0"/>
              <w:marBottom w:val="0"/>
              <w:divBdr>
                <w:top w:val="none" w:sz="0" w:space="0" w:color="auto"/>
                <w:left w:val="none" w:sz="0" w:space="0" w:color="auto"/>
                <w:bottom w:val="none" w:sz="0" w:space="0" w:color="auto"/>
                <w:right w:val="none" w:sz="0" w:space="0" w:color="auto"/>
              </w:divBdr>
            </w:div>
            <w:div w:id="1364280879">
              <w:marLeft w:val="0"/>
              <w:marRight w:val="0"/>
              <w:marTop w:val="0"/>
              <w:marBottom w:val="0"/>
              <w:divBdr>
                <w:top w:val="none" w:sz="0" w:space="0" w:color="auto"/>
                <w:left w:val="none" w:sz="0" w:space="0" w:color="auto"/>
                <w:bottom w:val="none" w:sz="0" w:space="0" w:color="auto"/>
                <w:right w:val="none" w:sz="0" w:space="0" w:color="auto"/>
              </w:divBdr>
            </w:div>
            <w:div w:id="1464813524">
              <w:marLeft w:val="0"/>
              <w:marRight w:val="0"/>
              <w:marTop w:val="0"/>
              <w:marBottom w:val="0"/>
              <w:divBdr>
                <w:top w:val="none" w:sz="0" w:space="0" w:color="auto"/>
                <w:left w:val="none" w:sz="0" w:space="0" w:color="auto"/>
                <w:bottom w:val="none" w:sz="0" w:space="0" w:color="auto"/>
                <w:right w:val="none" w:sz="0" w:space="0" w:color="auto"/>
              </w:divBdr>
            </w:div>
            <w:div w:id="1549343461">
              <w:marLeft w:val="0"/>
              <w:marRight w:val="0"/>
              <w:marTop w:val="0"/>
              <w:marBottom w:val="0"/>
              <w:divBdr>
                <w:top w:val="none" w:sz="0" w:space="0" w:color="auto"/>
                <w:left w:val="none" w:sz="0" w:space="0" w:color="auto"/>
                <w:bottom w:val="none" w:sz="0" w:space="0" w:color="auto"/>
                <w:right w:val="none" w:sz="0" w:space="0" w:color="auto"/>
              </w:divBdr>
            </w:div>
            <w:div w:id="1696685508">
              <w:marLeft w:val="0"/>
              <w:marRight w:val="0"/>
              <w:marTop w:val="0"/>
              <w:marBottom w:val="0"/>
              <w:divBdr>
                <w:top w:val="none" w:sz="0" w:space="0" w:color="auto"/>
                <w:left w:val="none" w:sz="0" w:space="0" w:color="auto"/>
                <w:bottom w:val="none" w:sz="0" w:space="0" w:color="auto"/>
                <w:right w:val="none" w:sz="0" w:space="0" w:color="auto"/>
              </w:divBdr>
            </w:div>
            <w:div w:id="1699769462">
              <w:marLeft w:val="0"/>
              <w:marRight w:val="0"/>
              <w:marTop w:val="0"/>
              <w:marBottom w:val="0"/>
              <w:divBdr>
                <w:top w:val="none" w:sz="0" w:space="0" w:color="auto"/>
                <w:left w:val="none" w:sz="0" w:space="0" w:color="auto"/>
                <w:bottom w:val="none" w:sz="0" w:space="0" w:color="auto"/>
                <w:right w:val="none" w:sz="0" w:space="0" w:color="auto"/>
              </w:divBdr>
            </w:div>
            <w:div w:id="1781683705">
              <w:marLeft w:val="0"/>
              <w:marRight w:val="0"/>
              <w:marTop w:val="0"/>
              <w:marBottom w:val="0"/>
              <w:divBdr>
                <w:top w:val="none" w:sz="0" w:space="0" w:color="auto"/>
                <w:left w:val="none" w:sz="0" w:space="0" w:color="auto"/>
                <w:bottom w:val="none" w:sz="0" w:space="0" w:color="auto"/>
                <w:right w:val="none" w:sz="0" w:space="0" w:color="auto"/>
              </w:divBdr>
            </w:div>
            <w:div w:id="1807308460">
              <w:marLeft w:val="0"/>
              <w:marRight w:val="0"/>
              <w:marTop w:val="0"/>
              <w:marBottom w:val="0"/>
              <w:divBdr>
                <w:top w:val="none" w:sz="0" w:space="0" w:color="auto"/>
                <w:left w:val="none" w:sz="0" w:space="0" w:color="auto"/>
                <w:bottom w:val="none" w:sz="0" w:space="0" w:color="auto"/>
                <w:right w:val="none" w:sz="0" w:space="0" w:color="auto"/>
              </w:divBdr>
            </w:div>
            <w:div w:id="1844123754">
              <w:marLeft w:val="0"/>
              <w:marRight w:val="0"/>
              <w:marTop w:val="0"/>
              <w:marBottom w:val="0"/>
              <w:divBdr>
                <w:top w:val="none" w:sz="0" w:space="0" w:color="auto"/>
                <w:left w:val="none" w:sz="0" w:space="0" w:color="auto"/>
                <w:bottom w:val="none" w:sz="0" w:space="0" w:color="auto"/>
                <w:right w:val="none" w:sz="0" w:space="0" w:color="auto"/>
              </w:divBdr>
            </w:div>
            <w:div w:id="1885484828">
              <w:marLeft w:val="0"/>
              <w:marRight w:val="0"/>
              <w:marTop w:val="0"/>
              <w:marBottom w:val="0"/>
              <w:divBdr>
                <w:top w:val="none" w:sz="0" w:space="0" w:color="auto"/>
                <w:left w:val="none" w:sz="0" w:space="0" w:color="auto"/>
                <w:bottom w:val="none" w:sz="0" w:space="0" w:color="auto"/>
                <w:right w:val="none" w:sz="0" w:space="0" w:color="auto"/>
              </w:divBdr>
            </w:div>
            <w:div w:id="1900632222">
              <w:marLeft w:val="0"/>
              <w:marRight w:val="0"/>
              <w:marTop w:val="0"/>
              <w:marBottom w:val="0"/>
              <w:divBdr>
                <w:top w:val="none" w:sz="0" w:space="0" w:color="auto"/>
                <w:left w:val="none" w:sz="0" w:space="0" w:color="auto"/>
                <w:bottom w:val="none" w:sz="0" w:space="0" w:color="auto"/>
                <w:right w:val="none" w:sz="0" w:space="0" w:color="auto"/>
              </w:divBdr>
            </w:div>
            <w:div w:id="1942101267">
              <w:marLeft w:val="0"/>
              <w:marRight w:val="0"/>
              <w:marTop w:val="0"/>
              <w:marBottom w:val="0"/>
              <w:divBdr>
                <w:top w:val="none" w:sz="0" w:space="0" w:color="auto"/>
                <w:left w:val="none" w:sz="0" w:space="0" w:color="auto"/>
                <w:bottom w:val="none" w:sz="0" w:space="0" w:color="auto"/>
                <w:right w:val="none" w:sz="0" w:space="0" w:color="auto"/>
              </w:divBdr>
            </w:div>
            <w:div w:id="1975405601">
              <w:marLeft w:val="0"/>
              <w:marRight w:val="0"/>
              <w:marTop w:val="0"/>
              <w:marBottom w:val="0"/>
              <w:divBdr>
                <w:top w:val="none" w:sz="0" w:space="0" w:color="auto"/>
                <w:left w:val="none" w:sz="0" w:space="0" w:color="auto"/>
                <w:bottom w:val="none" w:sz="0" w:space="0" w:color="auto"/>
                <w:right w:val="none" w:sz="0" w:space="0" w:color="auto"/>
              </w:divBdr>
            </w:div>
            <w:div w:id="19815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19985">
      <w:bodyDiv w:val="1"/>
      <w:marLeft w:val="0"/>
      <w:marRight w:val="0"/>
      <w:marTop w:val="0"/>
      <w:marBottom w:val="0"/>
      <w:divBdr>
        <w:top w:val="none" w:sz="0" w:space="0" w:color="auto"/>
        <w:left w:val="none" w:sz="0" w:space="0" w:color="auto"/>
        <w:bottom w:val="none" w:sz="0" w:space="0" w:color="auto"/>
        <w:right w:val="none" w:sz="0" w:space="0" w:color="auto"/>
      </w:divBdr>
      <w:divsChild>
        <w:div w:id="309215446">
          <w:marLeft w:val="446"/>
          <w:marRight w:val="0"/>
          <w:marTop w:val="0"/>
          <w:marBottom w:val="0"/>
          <w:divBdr>
            <w:top w:val="none" w:sz="0" w:space="0" w:color="auto"/>
            <w:left w:val="none" w:sz="0" w:space="0" w:color="auto"/>
            <w:bottom w:val="none" w:sz="0" w:space="0" w:color="auto"/>
            <w:right w:val="none" w:sz="0" w:space="0" w:color="auto"/>
          </w:divBdr>
        </w:div>
        <w:div w:id="505750983">
          <w:marLeft w:val="446"/>
          <w:marRight w:val="0"/>
          <w:marTop w:val="0"/>
          <w:marBottom w:val="0"/>
          <w:divBdr>
            <w:top w:val="none" w:sz="0" w:space="0" w:color="auto"/>
            <w:left w:val="none" w:sz="0" w:space="0" w:color="auto"/>
            <w:bottom w:val="none" w:sz="0" w:space="0" w:color="auto"/>
            <w:right w:val="none" w:sz="0" w:space="0" w:color="auto"/>
          </w:divBdr>
        </w:div>
        <w:div w:id="1632713066">
          <w:marLeft w:val="446"/>
          <w:marRight w:val="0"/>
          <w:marTop w:val="0"/>
          <w:marBottom w:val="0"/>
          <w:divBdr>
            <w:top w:val="none" w:sz="0" w:space="0" w:color="auto"/>
            <w:left w:val="none" w:sz="0" w:space="0" w:color="auto"/>
            <w:bottom w:val="none" w:sz="0" w:space="0" w:color="auto"/>
            <w:right w:val="none" w:sz="0" w:space="0" w:color="auto"/>
          </w:divBdr>
        </w:div>
        <w:div w:id="1887721506">
          <w:marLeft w:val="446"/>
          <w:marRight w:val="0"/>
          <w:marTop w:val="0"/>
          <w:marBottom w:val="0"/>
          <w:divBdr>
            <w:top w:val="none" w:sz="0" w:space="0" w:color="auto"/>
            <w:left w:val="none" w:sz="0" w:space="0" w:color="auto"/>
            <w:bottom w:val="none" w:sz="0" w:space="0" w:color="auto"/>
            <w:right w:val="none" w:sz="0" w:space="0" w:color="auto"/>
          </w:divBdr>
        </w:div>
      </w:divsChild>
    </w:div>
    <w:div w:id="1163930613">
      <w:bodyDiv w:val="1"/>
      <w:marLeft w:val="0"/>
      <w:marRight w:val="0"/>
      <w:marTop w:val="0"/>
      <w:marBottom w:val="0"/>
      <w:divBdr>
        <w:top w:val="none" w:sz="0" w:space="0" w:color="auto"/>
        <w:left w:val="none" w:sz="0" w:space="0" w:color="auto"/>
        <w:bottom w:val="none" w:sz="0" w:space="0" w:color="auto"/>
        <w:right w:val="none" w:sz="0" w:space="0" w:color="auto"/>
      </w:divBdr>
    </w:div>
    <w:div w:id="1185557598">
      <w:bodyDiv w:val="1"/>
      <w:marLeft w:val="0"/>
      <w:marRight w:val="0"/>
      <w:marTop w:val="0"/>
      <w:marBottom w:val="0"/>
      <w:divBdr>
        <w:top w:val="none" w:sz="0" w:space="0" w:color="auto"/>
        <w:left w:val="none" w:sz="0" w:space="0" w:color="auto"/>
        <w:bottom w:val="none" w:sz="0" w:space="0" w:color="auto"/>
        <w:right w:val="none" w:sz="0" w:space="0" w:color="auto"/>
      </w:divBdr>
      <w:divsChild>
        <w:div w:id="89933589">
          <w:marLeft w:val="0"/>
          <w:marRight w:val="0"/>
          <w:marTop w:val="0"/>
          <w:marBottom w:val="0"/>
          <w:divBdr>
            <w:top w:val="none" w:sz="0" w:space="0" w:color="auto"/>
            <w:left w:val="none" w:sz="0" w:space="0" w:color="auto"/>
            <w:bottom w:val="none" w:sz="0" w:space="0" w:color="auto"/>
            <w:right w:val="none" w:sz="0" w:space="0" w:color="auto"/>
          </w:divBdr>
        </w:div>
        <w:div w:id="165675175">
          <w:marLeft w:val="0"/>
          <w:marRight w:val="0"/>
          <w:marTop w:val="0"/>
          <w:marBottom w:val="0"/>
          <w:divBdr>
            <w:top w:val="none" w:sz="0" w:space="0" w:color="auto"/>
            <w:left w:val="none" w:sz="0" w:space="0" w:color="auto"/>
            <w:bottom w:val="none" w:sz="0" w:space="0" w:color="auto"/>
            <w:right w:val="none" w:sz="0" w:space="0" w:color="auto"/>
          </w:divBdr>
        </w:div>
        <w:div w:id="360713835">
          <w:marLeft w:val="0"/>
          <w:marRight w:val="0"/>
          <w:marTop w:val="0"/>
          <w:marBottom w:val="0"/>
          <w:divBdr>
            <w:top w:val="none" w:sz="0" w:space="0" w:color="auto"/>
            <w:left w:val="none" w:sz="0" w:space="0" w:color="auto"/>
            <w:bottom w:val="none" w:sz="0" w:space="0" w:color="auto"/>
            <w:right w:val="none" w:sz="0" w:space="0" w:color="auto"/>
          </w:divBdr>
        </w:div>
        <w:div w:id="396514437">
          <w:marLeft w:val="0"/>
          <w:marRight w:val="0"/>
          <w:marTop w:val="0"/>
          <w:marBottom w:val="0"/>
          <w:divBdr>
            <w:top w:val="none" w:sz="0" w:space="0" w:color="auto"/>
            <w:left w:val="none" w:sz="0" w:space="0" w:color="auto"/>
            <w:bottom w:val="none" w:sz="0" w:space="0" w:color="auto"/>
            <w:right w:val="none" w:sz="0" w:space="0" w:color="auto"/>
          </w:divBdr>
        </w:div>
        <w:div w:id="423694977">
          <w:marLeft w:val="0"/>
          <w:marRight w:val="0"/>
          <w:marTop w:val="0"/>
          <w:marBottom w:val="0"/>
          <w:divBdr>
            <w:top w:val="none" w:sz="0" w:space="0" w:color="auto"/>
            <w:left w:val="none" w:sz="0" w:space="0" w:color="auto"/>
            <w:bottom w:val="none" w:sz="0" w:space="0" w:color="auto"/>
            <w:right w:val="none" w:sz="0" w:space="0" w:color="auto"/>
          </w:divBdr>
        </w:div>
        <w:div w:id="765884630">
          <w:marLeft w:val="0"/>
          <w:marRight w:val="0"/>
          <w:marTop w:val="0"/>
          <w:marBottom w:val="0"/>
          <w:divBdr>
            <w:top w:val="none" w:sz="0" w:space="0" w:color="auto"/>
            <w:left w:val="none" w:sz="0" w:space="0" w:color="auto"/>
            <w:bottom w:val="none" w:sz="0" w:space="0" w:color="auto"/>
            <w:right w:val="none" w:sz="0" w:space="0" w:color="auto"/>
          </w:divBdr>
        </w:div>
        <w:div w:id="896665301">
          <w:marLeft w:val="0"/>
          <w:marRight w:val="0"/>
          <w:marTop w:val="0"/>
          <w:marBottom w:val="0"/>
          <w:divBdr>
            <w:top w:val="none" w:sz="0" w:space="0" w:color="auto"/>
            <w:left w:val="none" w:sz="0" w:space="0" w:color="auto"/>
            <w:bottom w:val="none" w:sz="0" w:space="0" w:color="auto"/>
            <w:right w:val="none" w:sz="0" w:space="0" w:color="auto"/>
          </w:divBdr>
        </w:div>
        <w:div w:id="1333141906">
          <w:marLeft w:val="0"/>
          <w:marRight w:val="0"/>
          <w:marTop w:val="0"/>
          <w:marBottom w:val="0"/>
          <w:divBdr>
            <w:top w:val="none" w:sz="0" w:space="0" w:color="auto"/>
            <w:left w:val="none" w:sz="0" w:space="0" w:color="auto"/>
            <w:bottom w:val="none" w:sz="0" w:space="0" w:color="auto"/>
            <w:right w:val="none" w:sz="0" w:space="0" w:color="auto"/>
          </w:divBdr>
        </w:div>
        <w:div w:id="1694763819">
          <w:marLeft w:val="0"/>
          <w:marRight w:val="0"/>
          <w:marTop w:val="0"/>
          <w:marBottom w:val="0"/>
          <w:divBdr>
            <w:top w:val="none" w:sz="0" w:space="0" w:color="auto"/>
            <w:left w:val="none" w:sz="0" w:space="0" w:color="auto"/>
            <w:bottom w:val="none" w:sz="0" w:space="0" w:color="auto"/>
            <w:right w:val="none" w:sz="0" w:space="0" w:color="auto"/>
          </w:divBdr>
        </w:div>
        <w:div w:id="1730570494">
          <w:marLeft w:val="0"/>
          <w:marRight w:val="0"/>
          <w:marTop w:val="0"/>
          <w:marBottom w:val="0"/>
          <w:divBdr>
            <w:top w:val="none" w:sz="0" w:space="0" w:color="auto"/>
            <w:left w:val="none" w:sz="0" w:space="0" w:color="auto"/>
            <w:bottom w:val="none" w:sz="0" w:space="0" w:color="auto"/>
            <w:right w:val="none" w:sz="0" w:space="0" w:color="auto"/>
          </w:divBdr>
        </w:div>
        <w:div w:id="1805078639">
          <w:marLeft w:val="0"/>
          <w:marRight w:val="0"/>
          <w:marTop w:val="0"/>
          <w:marBottom w:val="0"/>
          <w:divBdr>
            <w:top w:val="none" w:sz="0" w:space="0" w:color="auto"/>
            <w:left w:val="none" w:sz="0" w:space="0" w:color="auto"/>
            <w:bottom w:val="none" w:sz="0" w:space="0" w:color="auto"/>
            <w:right w:val="none" w:sz="0" w:space="0" w:color="auto"/>
          </w:divBdr>
        </w:div>
        <w:div w:id="1869560641">
          <w:marLeft w:val="0"/>
          <w:marRight w:val="0"/>
          <w:marTop w:val="0"/>
          <w:marBottom w:val="0"/>
          <w:divBdr>
            <w:top w:val="none" w:sz="0" w:space="0" w:color="auto"/>
            <w:left w:val="none" w:sz="0" w:space="0" w:color="auto"/>
            <w:bottom w:val="none" w:sz="0" w:space="0" w:color="auto"/>
            <w:right w:val="none" w:sz="0" w:space="0" w:color="auto"/>
          </w:divBdr>
        </w:div>
        <w:div w:id="2132049422">
          <w:marLeft w:val="0"/>
          <w:marRight w:val="0"/>
          <w:marTop w:val="0"/>
          <w:marBottom w:val="0"/>
          <w:divBdr>
            <w:top w:val="none" w:sz="0" w:space="0" w:color="auto"/>
            <w:left w:val="none" w:sz="0" w:space="0" w:color="auto"/>
            <w:bottom w:val="none" w:sz="0" w:space="0" w:color="auto"/>
            <w:right w:val="none" w:sz="0" w:space="0" w:color="auto"/>
          </w:divBdr>
        </w:div>
      </w:divsChild>
    </w:div>
    <w:div w:id="1196040459">
      <w:bodyDiv w:val="1"/>
      <w:marLeft w:val="0"/>
      <w:marRight w:val="0"/>
      <w:marTop w:val="0"/>
      <w:marBottom w:val="0"/>
      <w:divBdr>
        <w:top w:val="none" w:sz="0" w:space="0" w:color="auto"/>
        <w:left w:val="none" w:sz="0" w:space="0" w:color="auto"/>
        <w:bottom w:val="none" w:sz="0" w:space="0" w:color="auto"/>
        <w:right w:val="none" w:sz="0" w:space="0" w:color="auto"/>
      </w:divBdr>
    </w:div>
    <w:div w:id="1226144124">
      <w:bodyDiv w:val="1"/>
      <w:marLeft w:val="0"/>
      <w:marRight w:val="0"/>
      <w:marTop w:val="0"/>
      <w:marBottom w:val="0"/>
      <w:divBdr>
        <w:top w:val="none" w:sz="0" w:space="0" w:color="auto"/>
        <w:left w:val="none" w:sz="0" w:space="0" w:color="auto"/>
        <w:bottom w:val="none" w:sz="0" w:space="0" w:color="auto"/>
        <w:right w:val="none" w:sz="0" w:space="0" w:color="auto"/>
      </w:divBdr>
    </w:div>
    <w:div w:id="1232813971">
      <w:bodyDiv w:val="1"/>
      <w:marLeft w:val="0"/>
      <w:marRight w:val="0"/>
      <w:marTop w:val="0"/>
      <w:marBottom w:val="0"/>
      <w:divBdr>
        <w:top w:val="none" w:sz="0" w:space="0" w:color="auto"/>
        <w:left w:val="none" w:sz="0" w:space="0" w:color="auto"/>
        <w:bottom w:val="none" w:sz="0" w:space="0" w:color="auto"/>
        <w:right w:val="none" w:sz="0" w:space="0" w:color="auto"/>
      </w:divBdr>
    </w:div>
    <w:div w:id="1239829559">
      <w:bodyDiv w:val="1"/>
      <w:marLeft w:val="0"/>
      <w:marRight w:val="0"/>
      <w:marTop w:val="0"/>
      <w:marBottom w:val="0"/>
      <w:divBdr>
        <w:top w:val="none" w:sz="0" w:space="0" w:color="auto"/>
        <w:left w:val="none" w:sz="0" w:space="0" w:color="auto"/>
        <w:bottom w:val="none" w:sz="0" w:space="0" w:color="auto"/>
        <w:right w:val="none" w:sz="0" w:space="0" w:color="auto"/>
      </w:divBdr>
    </w:div>
    <w:div w:id="1272591963">
      <w:bodyDiv w:val="1"/>
      <w:marLeft w:val="0"/>
      <w:marRight w:val="0"/>
      <w:marTop w:val="0"/>
      <w:marBottom w:val="0"/>
      <w:divBdr>
        <w:top w:val="none" w:sz="0" w:space="0" w:color="auto"/>
        <w:left w:val="none" w:sz="0" w:space="0" w:color="auto"/>
        <w:bottom w:val="none" w:sz="0" w:space="0" w:color="auto"/>
        <w:right w:val="none" w:sz="0" w:space="0" w:color="auto"/>
      </w:divBdr>
      <w:divsChild>
        <w:div w:id="334383948">
          <w:marLeft w:val="0"/>
          <w:marRight w:val="0"/>
          <w:marTop w:val="0"/>
          <w:marBottom w:val="0"/>
          <w:divBdr>
            <w:top w:val="none" w:sz="0" w:space="0" w:color="auto"/>
            <w:left w:val="none" w:sz="0" w:space="0" w:color="auto"/>
            <w:bottom w:val="none" w:sz="0" w:space="0" w:color="auto"/>
            <w:right w:val="none" w:sz="0" w:space="0" w:color="auto"/>
          </w:divBdr>
        </w:div>
        <w:div w:id="1168515795">
          <w:marLeft w:val="0"/>
          <w:marRight w:val="0"/>
          <w:marTop w:val="0"/>
          <w:marBottom w:val="0"/>
          <w:divBdr>
            <w:top w:val="none" w:sz="0" w:space="0" w:color="auto"/>
            <w:left w:val="none" w:sz="0" w:space="0" w:color="auto"/>
            <w:bottom w:val="none" w:sz="0" w:space="0" w:color="auto"/>
            <w:right w:val="none" w:sz="0" w:space="0" w:color="auto"/>
          </w:divBdr>
          <w:divsChild>
            <w:div w:id="13929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045">
      <w:bodyDiv w:val="1"/>
      <w:marLeft w:val="0"/>
      <w:marRight w:val="0"/>
      <w:marTop w:val="0"/>
      <w:marBottom w:val="0"/>
      <w:divBdr>
        <w:top w:val="none" w:sz="0" w:space="0" w:color="auto"/>
        <w:left w:val="none" w:sz="0" w:space="0" w:color="auto"/>
        <w:bottom w:val="none" w:sz="0" w:space="0" w:color="auto"/>
        <w:right w:val="none" w:sz="0" w:space="0" w:color="auto"/>
      </w:divBdr>
      <w:divsChild>
        <w:div w:id="111870191">
          <w:marLeft w:val="0"/>
          <w:marRight w:val="0"/>
          <w:marTop w:val="0"/>
          <w:marBottom w:val="0"/>
          <w:divBdr>
            <w:top w:val="none" w:sz="0" w:space="0" w:color="auto"/>
            <w:left w:val="none" w:sz="0" w:space="0" w:color="auto"/>
            <w:bottom w:val="none" w:sz="0" w:space="0" w:color="auto"/>
            <w:right w:val="none" w:sz="0" w:space="0" w:color="auto"/>
          </w:divBdr>
          <w:divsChild>
            <w:div w:id="884877655">
              <w:marLeft w:val="0"/>
              <w:marRight w:val="0"/>
              <w:marTop w:val="0"/>
              <w:marBottom w:val="0"/>
              <w:divBdr>
                <w:top w:val="none" w:sz="0" w:space="0" w:color="auto"/>
                <w:left w:val="none" w:sz="0" w:space="0" w:color="auto"/>
                <w:bottom w:val="none" w:sz="0" w:space="0" w:color="auto"/>
                <w:right w:val="none" w:sz="0" w:space="0" w:color="auto"/>
              </w:divBdr>
              <w:divsChild>
                <w:div w:id="2103641330">
                  <w:marLeft w:val="0"/>
                  <w:marRight w:val="0"/>
                  <w:marTop w:val="0"/>
                  <w:marBottom w:val="0"/>
                  <w:divBdr>
                    <w:top w:val="none" w:sz="0" w:space="0" w:color="auto"/>
                    <w:left w:val="none" w:sz="0" w:space="0" w:color="auto"/>
                    <w:bottom w:val="none" w:sz="0" w:space="0" w:color="auto"/>
                    <w:right w:val="none" w:sz="0" w:space="0" w:color="auto"/>
                  </w:divBdr>
                  <w:divsChild>
                    <w:div w:id="270892584">
                      <w:marLeft w:val="0"/>
                      <w:marRight w:val="0"/>
                      <w:marTop w:val="0"/>
                      <w:marBottom w:val="0"/>
                      <w:divBdr>
                        <w:top w:val="none" w:sz="0" w:space="0" w:color="auto"/>
                        <w:left w:val="none" w:sz="0" w:space="0" w:color="auto"/>
                        <w:bottom w:val="none" w:sz="0" w:space="0" w:color="auto"/>
                        <w:right w:val="none" w:sz="0" w:space="0" w:color="auto"/>
                      </w:divBdr>
                      <w:divsChild>
                        <w:div w:id="845948384">
                          <w:marLeft w:val="0"/>
                          <w:marRight w:val="0"/>
                          <w:marTop w:val="0"/>
                          <w:marBottom w:val="0"/>
                          <w:divBdr>
                            <w:top w:val="none" w:sz="0" w:space="0" w:color="auto"/>
                            <w:left w:val="none" w:sz="0" w:space="0" w:color="auto"/>
                            <w:bottom w:val="none" w:sz="0" w:space="0" w:color="auto"/>
                            <w:right w:val="none" w:sz="0" w:space="0" w:color="auto"/>
                          </w:divBdr>
                          <w:divsChild>
                            <w:div w:id="114369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858478">
      <w:bodyDiv w:val="1"/>
      <w:marLeft w:val="0"/>
      <w:marRight w:val="0"/>
      <w:marTop w:val="0"/>
      <w:marBottom w:val="0"/>
      <w:divBdr>
        <w:top w:val="none" w:sz="0" w:space="0" w:color="auto"/>
        <w:left w:val="none" w:sz="0" w:space="0" w:color="auto"/>
        <w:bottom w:val="none" w:sz="0" w:space="0" w:color="auto"/>
        <w:right w:val="none" w:sz="0" w:space="0" w:color="auto"/>
      </w:divBdr>
    </w:div>
    <w:div w:id="1292706737">
      <w:bodyDiv w:val="1"/>
      <w:marLeft w:val="0"/>
      <w:marRight w:val="0"/>
      <w:marTop w:val="0"/>
      <w:marBottom w:val="0"/>
      <w:divBdr>
        <w:top w:val="none" w:sz="0" w:space="0" w:color="auto"/>
        <w:left w:val="none" w:sz="0" w:space="0" w:color="auto"/>
        <w:bottom w:val="none" w:sz="0" w:space="0" w:color="auto"/>
        <w:right w:val="none" w:sz="0" w:space="0" w:color="auto"/>
      </w:divBdr>
      <w:divsChild>
        <w:div w:id="1389576816">
          <w:marLeft w:val="0"/>
          <w:marRight w:val="0"/>
          <w:marTop w:val="0"/>
          <w:marBottom w:val="0"/>
          <w:divBdr>
            <w:top w:val="none" w:sz="0" w:space="0" w:color="auto"/>
            <w:left w:val="none" w:sz="0" w:space="0" w:color="auto"/>
            <w:bottom w:val="none" w:sz="0" w:space="0" w:color="auto"/>
            <w:right w:val="none" w:sz="0" w:space="0" w:color="auto"/>
          </w:divBdr>
        </w:div>
        <w:div w:id="1619876156">
          <w:marLeft w:val="0"/>
          <w:marRight w:val="0"/>
          <w:marTop w:val="0"/>
          <w:marBottom w:val="0"/>
          <w:divBdr>
            <w:top w:val="none" w:sz="0" w:space="0" w:color="auto"/>
            <w:left w:val="none" w:sz="0" w:space="0" w:color="auto"/>
            <w:bottom w:val="none" w:sz="0" w:space="0" w:color="auto"/>
            <w:right w:val="none" w:sz="0" w:space="0" w:color="auto"/>
          </w:divBdr>
        </w:div>
        <w:div w:id="2141536766">
          <w:marLeft w:val="0"/>
          <w:marRight w:val="0"/>
          <w:marTop w:val="0"/>
          <w:marBottom w:val="0"/>
          <w:divBdr>
            <w:top w:val="none" w:sz="0" w:space="0" w:color="auto"/>
            <w:left w:val="none" w:sz="0" w:space="0" w:color="auto"/>
            <w:bottom w:val="none" w:sz="0" w:space="0" w:color="auto"/>
            <w:right w:val="none" w:sz="0" w:space="0" w:color="auto"/>
          </w:divBdr>
        </w:div>
      </w:divsChild>
    </w:div>
    <w:div w:id="1338657235">
      <w:bodyDiv w:val="1"/>
      <w:marLeft w:val="0"/>
      <w:marRight w:val="0"/>
      <w:marTop w:val="0"/>
      <w:marBottom w:val="0"/>
      <w:divBdr>
        <w:top w:val="none" w:sz="0" w:space="0" w:color="auto"/>
        <w:left w:val="none" w:sz="0" w:space="0" w:color="auto"/>
        <w:bottom w:val="none" w:sz="0" w:space="0" w:color="auto"/>
        <w:right w:val="none" w:sz="0" w:space="0" w:color="auto"/>
      </w:divBdr>
      <w:divsChild>
        <w:div w:id="1001082898">
          <w:marLeft w:val="0"/>
          <w:marRight w:val="0"/>
          <w:marTop w:val="0"/>
          <w:marBottom w:val="0"/>
          <w:divBdr>
            <w:top w:val="none" w:sz="0" w:space="0" w:color="auto"/>
            <w:left w:val="none" w:sz="0" w:space="0" w:color="auto"/>
            <w:bottom w:val="none" w:sz="0" w:space="0" w:color="auto"/>
            <w:right w:val="none" w:sz="0" w:space="0" w:color="auto"/>
          </w:divBdr>
        </w:div>
        <w:div w:id="1903366991">
          <w:marLeft w:val="0"/>
          <w:marRight w:val="0"/>
          <w:marTop w:val="0"/>
          <w:marBottom w:val="0"/>
          <w:divBdr>
            <w:top w:val="none" w:sz="0" w:space="0" w:color="auto"/>
            <w:left w:val="none" w:sz="0" w:space="0" w:color="auto"/>
            <w:bottom w:val="none" w:sz="0" w:space="0" w:color="auto"/>
            <w:right w:val="none" w:sz="0" w:space="0" w:color="auto"/>
          </w:divBdr>
        </w:div>
      </w:divsChild>
    </w:div>
    <w:div w:id="1339195284">
      <w:bodyDiv w:val="1"/>
      <w:marLeft w:val="0"/>
      <w:marRight w:val="0"/>
      <w:marTop w:val="0"/>
      <w:marBottom w:val="0"/>
      <w:divBdr>
        <w:top w:val="none" w:sz="0" w:space="0" w:color="auto"/>
        <w:left w:val="none" w:sz="0" w:space="0" w:color="auto"/>
        <w:bottom w:val="none" w:sz="0" w:space="0" w:color="auto"/>
        <w:right w:val="none" w:sz="0" w:space="0" w:color="auto"/>
      </w:divBdr>
      <w:divsChild>
        <w:div w:id="1247373758">
          <w:marLeft w:val="0"/>
          <w:marRight w:val="0"/>
          <w:marTop w:val="0"/>
          <w:marBottom w:val="0"/>
          <w:divBdr>
            <w:top w:val="none" w:sz="0" w:space="0" w:color="auto"/>
            <w:left w:val="none" w:sz="0" w:space="0" w:color="auto"/>
            <w:bottom w:val="none" w:sz="0" w:space="0" w:color="auto"/>
            <w:right w:val="none" w:sz="0" w:space="0" w:color="auto"/>
          </w:divBdr>
          <w:divsChild>
            <w:div w:id="40061662">
              <w:marLeft w:val="0"/>
              <w:marRight w:val="0"/>
              <w:marTop w:val="0"/>
              <w:marBottom w:val="0"/>
              <w:divBdr>
                <w:top w:val="none" w:sz="0" w:space="0" w:color="auto"/>
                <w:left w:val="none" w:sz="0" w:space="0" w:color="auto"/>
                <w:bottom w:val="none" w:sz="0" w:space="0" w:color="auto"/>
                <w:right w:val="none" w:sz="0" w:space="0" w:color="auto"/>
              </w:divBdr>
              <w:divsChild>
                <w:div w:id="1159880390">
                  <w:marLeft w:val="0"/>
                  <w:marRight w:val="0"/>
                  <w:marTop w:val="0"/>
                  <w:marBottom w:val="0"/>
                  <w:divBdr>
                    <w:top w:val="none" w:sz="0" w:space="0" w:color="auto"/>
                    <w:left w:val="none" w:sz="0" w:space="0" w:color="auto"/>
                    <w:bottom w:val="none" w:sz="0" w:space="0" w:color="auto"/>
                    <w:right w:val="none" w:sz="0" w:space="0" w:color="auto"/>
                  </w:divBdr>
                </w:div>
                <w:div w:id="160707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54606">
      <w:bodyDiv w:val="1"/>
      <w:marLeft w:val="0"/>
      <w:marRight w:val="0"/>
      <w:marTop w:val="0"/>
      <w:marBottom w:val="0"/>
      <w:divBdr>
        <w:top w:val="none" w:sz="0" w:space="0" w:color="auto"/>
        <w:left w:val="none" w:sz="0" w:space="0" w:color="auto"/>
        <w:bottom w:val="none" w:sz="0" w:space="0" w:color="auto"/>
        <w:right w:val="none" w:sz="0" w:space="0" w:color="auto"/>
      </w:divBdr>
      <w:divsChild>
        <w:div w:id="28183718">
          <w:marLeft w:val="0"/>
          <w:marRight w:val="0"/>
          <w:marTop w:val="0"/>
          <w:marBottom w:val="0"/>
          <w:divBdr>
            <w:top w:val="none" w:sz="0" w:space="0" w:color="auto"/>
            <w:left w:val="none" w:sz="0" w:space="0" w:color="auto"/>
            <w:bottom w:val="none" w:sz="0" w:space="0" w:color="auto"/>
            <w:right w:val="none" w:sz="0" w:space="0" w:color="auto"/>
          </w:divBdr>
        </w:div>
        <w:div w:id="99028429">
          <w:marLeft w:val="0"/>
          <w:marRight w:val="0"/>
          <w:marTop w:val="0"/>
          <w:marBottom w:val="0"/>
          <w:divBdr>
            <w:top w:val="none" w:sz="0" w:space="0" w:color="auto"/>
            <w:left w:val="none" w:sz="0" w:space="0" w:color="auto"/>
            <w:bottom w:val="none" w:sz="0" w:space="0" w:color="auto"/>
            <w:right w:val="none" w:sz="0" w:space="0" w:color="auto"/>
          </w:divBdr>
        </w:div>
        <w:div w:id="100537073">
          <w:marLeft w:val="0"/>
          <w:marRight w:val="0"/>
          <w:marTop w:val="0"/>
          <w:marBottom w:val="0"/>
          <w:divBdr>
            <w:top w:val="none" w:sz="0" w:space="0" w:color="auto"/>
            <w:left w:val="none" w:sz="0" w:space="0" w:color="auto"/>
            <w:bottom w:val="none" w:sz="0" w:space="0" w:color="auto"/>
            <w:right w:val="none" w:sz="0" w:space="0" w:color="auto"/>
          </w:divBdr>
        </w:div>
        <w:div w:id="225603925">
          <w:marLeft w:val="0"/>
          <w:marRight w:val="0"/>
          <w:marTop w:val="0"/>
          <w:marBottom w:val="0"/>
          <w:divBdr>
            <w:top w:val="none" w:sz="0" w:space="0" w:color="auto"/>
            <w:left w:val="none" w:sz="0" w:space="0" w:color="auto"/>
            <w:bottom w:val="none" w:sz="0" w:space="0" w:color="auto"/>
            <w:right w:val="none" w:sz="0" w:space="0" w:color="auto"/>
          </w:divBdr>
        </w:div>
        <w:div w:id="244733378">
          <w:marLeft w:val="0"/>
          <w:marRight w:val="0"/>
          <w:marTop w:val="0"/>
          <w:marBottom w:val="0"/>
          <w:divBdr>
            <w:top w:val="none" w:sz="0" w:space="0" w:color="auto"/>
            <w:left w:val="none" w:sz="0" w:space="0" w:color="auto"/>
            <w:bottom w:val="none" w:sz="0" w:space="0" w:color="auto"/>
            <w:right w:val="none" w:sz="0" w:space="0" w:color="auto"/>
          </w:divBdr>
        </w:div>
        <w:div w:id="278728707">
          <w:marLeft w:val="0"/>
          <w:marRight w:val="0"/>
          <w:marTop w:val="0"/>
          <w:marBottom w:val="0"/>
          <w:divBdr>
            <w:top w:val="none" w:sz="0" w:space="0" w:color="auto"/>
            <w:left w:val="none" w:sz="0" w:space="0" w:color="auto"/>
            <w:bottom w:val="none" w:sz="0" w:space="0" w:color="auto"/>
            <w:right w:val="none" w:sz="0" w:space="0" w:color="auto"/>
          </w:divBdr>
        </w:div>
        <w:div w:id="305740965">
          <w:marLeft w:val="0"/>
          <w:marRight w:val="0"/>
          <w:marTop w:val="0"/>
          <w:marBottom w:val="0"/>
          <w:divBdr>
            <w:top w:val="none" w:sz="0" w:space="0" w:color="auto"/>
            <w:left w:val="none" w:sz="0" w:space="0" w:color="auto"/>
            <w:bottom w:val="none" w:sz="0" w:space="0" w:color="auto"/>
            <w:right w:val="none" w:sz="0" w:space="0" w:color="auto"/>
          </w:divBdr>
        </w:div>
        <w:div w:id="338433979">
          <w:marLeft w:val="0"/>
          <w:marRight w:val="0"/>
          <w:marTop w:val="0"/>
          <w:marBottom w:val="0"/>
          <w:divBdr>
            <w:top w:val="none" w:sz="0" w:space="0" w:color="auto"/>
            <w:left w:val="none" w:sz="0" w:space="0" w:color="auto"/>
            <w:bottom w:val="none" w:sz="0" w:space="0" w:color="auto"/>
            <w:right w:val="none" w:sz="0" w:space="0" w:color="auto"/>
          </w:divBdr>
        </w:div>
        <w:div w:id="428279999">
          <w:marLeft w:val="0"/>
          <w:marRight w:val="0"/>
          <w:marTop w:val="0"/>
          <w:marBottom w:val="0"/>
          <w:divBdr>
            <w:top w:val="none" w:sz="0" w:space="0" w:color="auto"/>
            <w:left w:val="none" w:sz="0" w:space="0" w:color="auto"/>
            <w:bottom w:val="none" w:sz="0" w:space="0" w:color="auto"/>
            <w:right w:val="none" w:sz="0" w:space="0" w:color="auto"/>
          </w:divBdr>
        </w:div>
        <w:div w:id="433482056">
          <w:marLeft w:val="0"/>
          <w:marRight w:val="0"/>
          <w:marTop w:val="0"/>
          <w:marBottom w:val="0"/>
          <w:divBdr>
            <w:top w:val="none" w:sz="0" w:space="0" w:color="auto"/>
            <w:left w:val="none" w:sz="0" w:space="0" w:color="auto"/>
            <w:bottom w:val="none" w:sz="0" w:space="0" w:color="auto"/>
            <w:right w:val="none" w:sz="0" w:space="0" w:color="auto"/>
          </w:divBdr>
        </w:div>
        <w:div w:id="505248772">
          <w:marLeft w:val="0"/>
          <w:marRight w:val="0"/>
          <w:marTop w:val="0"/>
          <w:marBottom w:val="0"/>
          <w:divBdr>
            <w:top w:val="none" w:sz="0" w:space="0" w:color="auto"/>
            <w:left w:val="none" w:sz="0" w:space="0" w:color="auto"/>
            <w:bottom w:val="none" w:sz="0" w:space="0" w:color="auto"/>
            <w:right w:val="none" w:sz="0" w:space="0" w:color="auto"/>
          </w:divBdr>
        </w:div>
        <w:div w:id="617487771">
          <w:marLeft w:val="0"/>
          <w:marRight w:val="0"/>
          <w:marTop w:val="0"/>
          <w:marBottom w:val="0"/>
          <w:divBdr>
            <w:top w:val="none" w:sz="0" w:space="0" w:color="auto"/>
            <w:left w:val="none" w:sz="0" w:space="0" w:color="auto"/>
            <w:bottom w:val="none" w:sz="0" w:space="0" w:color="auto"/>
            <w:right w:val="none" w:sz="0" w:space="0" w:color="auto"/>
          </w:divBdr>
        </w:div>
        <w:div w:id="619146399">
          <w:marLeft w:val="0"/>
          <w:marRight w:val="0"/>
          <w:marTop w:val="0"/>
          <w:marBottom w:val="0"/>
          <w:divBdr>
            <w:top w:val="none" w:sz="0" w:space="0" w:color="auto"/>
            <w:left w:val="none" w:sz="0" w:space="0" w:color="auto"/>
            <w:bottom w:val="none" w:sz="0" w:space="0" w:color="auto"/>
            <w:right w:val="none" w:sz="0" w:space="0" w:color="auto"/>
          </w:divBdr>
        </w:div>
        <w:div w:id="623971066">
          <w:marLeft w:val="0"/>
          <w:marRight w:val="0"/>
          <w:marTop w:val="0"/>
          <w:marBottom w:val="0"/>
          <w:divBdr>
            <w:top w:val="none" w:sz="0" w:space="0" w:color="auto"/>
            <w:left w:val="none" w:sz="0" w:space="0" w:color="auto"/>
            <w:bottom w:val="none" w:sz="0" w:space="0" w:color="auto"/>
            <w:right w:val="none" w:sz="0" w:space="0" w:color="auto"/>
          </w:divBdr>
        </w:div>
        <w:div w:id="629357440">
          <w:marLeft w:val="0"/>
          <w:marRight w:val="0"/>
          <w:marTop w:val="0"/>
          <w:marBottom w:val="0"/>
          <w:divBdr>
            <w:top w:val="none" w:sz="0" w:space="0" w:color="auto"/>
            <w:left w:val="none" w:sz="0" w:space="0" w:color="auto"/>
            <w:bottom w:val="none" w:sz="0" w:space="0" w:color="auto"/>
            <w:right w:val="none" w:sz="0" w:space="0" w:color="auto"/>
          </w:divBdr>
        </w:div>
        <w:div w:id="699400695">
          <w:marLeft w:val="0"/>
          <w:marRight w:val="0"/>
          <w:marTop w:val="0"/>
          <w:marBottom w:val="0"/>
          <w:divBdr>
            <w:top w:val="none" w:sz="0" w:space="0" w:color="auto"/>
            <w:left w:val="none" w:sz="0" w:space="0" w:color="auto"/>
            <w:bottom w:val="none" w:sz="0" w:space="0" w:color="auto"/>
            <w:right w:val="none" w:sz="0" w:space="0" w:color="auto"/>
          </w:divBdr>
        </w:div>
        <w:div w:id="700014192">
          <w:marLeft w:val="0"/>
          <w:marRight w:val="0"/>
          <w:marTop w:val="0"/>
          <w:marBottom w:val="0"/>
          <w:divBdr>
            <w:top w:val="none" w:sz="0" w:space="0" w:color="auto"/>
            <w:left w:val="none" w:sz="0" w:space="0" w:color="auto"/>
            <w:bottom w:val="none" w:sz="0" w:space="0" w:color="auto"/>
            <w:right w:val="none" w:sz="0" w:space="0" w:color="auto"/>
          </w:divBdr>
        </w:div>
        <w:div w:id="783886692">
          <w:marLeft w:val="0"/>
          <w:marRight w:val="0"/>
          <w:marTop w:val="0"/>
          <w:marBottom w:val="0"/>
          <w:divBdr>
            <w:top w:val="none" w:sz="0" w:space="0" w:color="auto"/>
            <w:left w:val="none" w:sz="0" w:space="0" w:color="auto"/>
            <w:bottom w:val="none" w:sz="0" w:space="0" w:color="auto"/>
            <w:right w:val="none" w:sz="0" w:space="0" w:color="auto"/>
          </w:divBdr>
        </w:div>
        <w:div w:id="927540945">
          <w:marLeft w:val="0"/>
          <w:marRight w:val="0"/>
          <w:marTop w:val="0"/>
          <w:marBottom w:val="0"/>
          <w:divBdr>
            <w:top w:val="none" w:sz="0" w:space="0" w:color="auto"/>
            <w:left w:val="none" w:sz="0" w:space="0" w:color="auto"/>
            <w:bottom w:val="none" w:sz="0" w:space="0" w:color="auto"/>
            <w:right w:val="none" w:sz="0" w:space="0" w:color="auto"/>
          </w:divBdr>
        </w:div>
        <w:div w:id="929703602">
          <w:marLeft w:val="0"/>
          <w:marRight w:val="0"/>
          <w:marTop w:val="0"/>
          <w:marBottom w:val="0"/>
          <w:divBdr>
            <w:top w:val="none" w:sz="0" w:space="0" w:color="auto"/>
            <w:left w:val="none" w:sz="0" w:space="0" w:color="auto"/>
            <w:bottom w:val="none" w:sz="0" w:space="0" w:color="auto"/>
            <w:right w:val="none" w:sz="0" w:space="0" w:color="auto"/>
          </w:divBdr>
        </w:div>
        <w:div w:id="938567111">
          <w:marLeft w:val="0"/>
          <w:marRight w:val="0"/>
          <w:marTop w:val="0"/>
          <w:marBottom w:val="0"/>
          <w:divBdr>
            <w:top w:val="none" w:sz="0" w:space="0" w:color="auto"/>
            <w:left w:val="none" w:sz="0" w:space="0" w:color="auto"/>
            <w:bottom w:val="none" w:sz="0" w:space="0" w:color="auto"/>
            <w:right w:val="none" w:sz="0" w:space="0" w:color="auto"/>
          </w:divBdr>
        </w:div>
        <w:div w:id="974482947">
          <w:marLeft w:val="0"/>
          <w:marRight w:val="0"/>
          <w:marTop w:val="0"/>
          <w:marBottom w:val="0"/>
          <w:divBdr>
            <w:top w:val="none" w:sz="0" w:space="0" w:color="auto"/>
            <w:left w:val="none" w:sz="0" w:space="0" w:color="auto"/>
            <w:bottom w:val="none" w:sz="0" w:space="0" w:color="auto"/>
            <w:right w:val="none" w:sz="0" w:space="0" w:color="auto"/>
          </w:divBdr>
        </w:div>
        <w:div w:id="1048651756">
          <w:marLeft w:val="0"/>
          <w:marRight w:val="0"/>
          <w:marTop w:val="0"/>
          <w:marBottom w:val="0"/>
          <w:divBdr>
            <w:top w:val="none" w:sz="0" w:space="0" w:color="auto"/>
            <w:left w:val="none" w:sz="0" w:space="0" w:color="auto"/>
            <w:bottom w:val="none" w:sz="0" w:space="0" w:color="auto"/>
            <w:right w:val="none" w:sz="0" w:space="0" w:color="auto"/>
          </w:divBdr>
        </w:div>
        <w:div w:id="1093742875">
          <w:marLeft w:val="0"/>
          <w:marRight w:val="0"/>
          <w:marTop w:val="0"/>
          <w:marBottom w:val="0"/>
          <w:divBdr>
            <w:top w:val="none" w:sz="0" w:space="0" w:color="auto"/>
            <w:left w:val="none" w:sz="0" w:space="0" w:color="auto"/>
            <w:bottom w:val="none" w:sz="0" w:space="0" w:color="auto"/>
            <w:right w:val="none" w:sz="0" w:space="0" w:color="auto"/>
          </w:divBdr>
        </w:div>
        <w:div w:id="1111827600">
          <w:marLeft w:val="0"/>
          <w:marRight w:val="0"/>
          <w:marTop w:val="0"/>
          <w:marBottom w:val="0"/>
          <w:divBdr>
            <w:top w:val="none" w:sz="0" w:space="0" w:color="auto"/>
            <w:left w:val="none" w:sz="0" w:space="0" w:color="auto"/>
            <w:bottom w:val="none" w:sz="0" w:space="0" w:color="auto"/>
            <w:right w:val="none" w:sz="0" w:space="0" w:color="auto"/>
          </w:divBdr>
        </w:div>
        <w:div w:id="1242567733">
          <w:marLeft w:val="0"/>
          <w:marRight w:val="0"/>
          <w:marTop w:val="0"/>
          <w:marBottom w:val="0"/>
          <w:divBdr>
            <w:top w:val="none" w:sz="0" w:space="0" w:color="auto"/>
            <w:left w:val="none" w:sz="0" w:space="0" w:color="auto"/>
            <w:bottom w:val="none" w:sz="0" w:space="0" w:color="auto"/>
            <w:right w:val="none" w:sz="0" w:space="0" w:color="auto"/>
          </w:divBdr>
        </w:div>
        <w:div w:id="1261139304">
          <w:marLeft w:val="0"/>
          <w:marRight w:val="0"/>
          <w:marTop w:val="0"/>
          <w:marBottom w:val="0"/>
          <w:divBdr>
            <w:top w:val="none" w:sz="0" w:space="0" w:color="auto"/>
            <w:left w:val="none" w:sz="0" w:space="0" w:color="auto"/>
            <w:bottom w:val="none" w:sz="0" w:space="0" w:color="auto"/>
            <w:right w:val="none" w:sz="0" w:space="0" w:color="auto"/>
          </w:divBdr>
        </w:div>
        <w:div w:id="1310209533">
          <w:marLeft w:val="0"/>
          <w:marRight w:val="0"/>
          <w:marTop w:val="0"/>
          <w:marBottom w:val="0"/>
          <w:divBdr>
            <w:top w:val="none" w:sz="0" w:space="0" w:color="auto"/>
            <w:left w:val="none" w:sz="0" w:space="0" w:color="auto"/>
            <w:bottom w:val="none" w:sz="0" w:space="0" w:color="auto"/>
            <w:right w:val="none" w:sz="0" w:space="0" w:color="auto"/>
          </w:divBdr>
        </w:div>
        <w:div w:id="1342270682">
          <w:marLeft w:val="0"/>
          <w:marRight w:val="0"/>
          <w:marTop w:val="0"/>
          <w:marBottom w:val="0"/>
          <w:divBdr>
            <w:top w:val="none" w:sz="0" w:space="0" w:color="auto"/>
            <w:left w:val="none" w:sz="0" w:space="0" w:color="auto"/>
            <w:bottom w:val="none" w:sz="0" w:space="0" w:color="auto"/>
            <w:right w:val="none" w:sz="0" w:space="0" w:color="auto"/>
          </w:divBdr>
        </w:div>
        <w:div w:id="1603610553">
          <w:marLeft w:val="0"/>
          <w:marRight w:val="0"/>
          <w:marTop w:val="0"/>
          <w:marBottom w:val="0"/>
          <w:divBdr>
            <w:top w:val="none" w:sz="0" w:space="0" w:color="auto"/>
            <w:left w:val="none" w:sz="0" w:space="0" w:color="auto"/>
            <w:bottom w:val="none" w:sz="0" w:space="0" w:color="auto"/>
            <w:right w:val="none" w:sz="0" w:space="0" w:color="auto"/>
          </w:divBdr>
        </w:div>
        <w:div w:id="1634166655">
          <w:marLeft w:val="0"/>
          <w:marRight w:val="0"/>
          <w:marTop w:val="0"/>
          <w:marBottom w:val="0"/>
          <w:divBdr>
            <w:top w:val="none" w:sz="0" w:space="0" w:color="auto"/>
            <w:left w:val="none" w:sz="0" w:space="0" w:color="auto"/>
            <w:bottom w:val="none" w:sz="0" w:space="0" w:color="auto"/>
            <w:right w:val="none" w:sz="0" w:space="0" w:color="auto"/>
          </w:divBdr>
        </w:div>
        <w:div w:id="1661078702">
          <w:marLeft w:val="0"/>
          <w:marRight w:val="0"/>
          <w:marTop w:val="0"/>
          <w:marBottom w:val="0"/>
          <w:divBdr>
            <w:top w:val="none" w:sz="0" w:space="0" w:color="auto"/>
            <w:left w:val="none" w:sz="0" w:space="0" w:color="auto"/>
            <w:bottom w:val="none" w:sz="0" w:space="0" w:color="auto"/>
            <w:right w:val="none" w:sz="0" w:space="0" w:color="auto"/>
          </w:divBdr>
        </w:div>
        <w:div w:id="1707561952">
          <w:marLeft w:val="0"/>
          <w:marRight w:val="0"/>
          <w:marTop w:val="0"/>
          <w:marBottom w:val="0"/>
          <w:divBdr>
            <w:top w:val="none" w:sz="0" w:space="0" w:color="auto"/>
            <w:left w:val="none" w:sz="0" w:space="0" w:color="auto"/>
            <w:bottom w:val="none" w:sz="0" w:space="0" w:color="auto"/>
            <w:right w:val="none" w:sz="0" w:space="0" w:color="auto"/>
          </w:divBdr>
        </w:div>
        <w:div w:id="1820338399">
          <w:marLeft w:val="0"/>
          <w:marRight w:val="0"/>
          <w:marTop w:val="0"/>
          <w:marBottom w:val="0"/>
          <w:divBdr>
            <w:top w:val="none" w:sz="0" w:space="0" w:color="auto"/>
            <w:left w:val="none" w:sz="0" w:space="0" w:color="auto"/>
            <w:bottom w:val="none" w:sz="0" w:space="0" w:color="auto"/>
            <w:right w:val="none" w:sz="0" w:space="0" w:color="auto"/>
          </w:divBdr>
        </w:div>
        <w:div w:id="2059358505">
          <w:marLeft w:val="0"/>
          <w:marRight w:val="0"/>
          <w:marTop w:val="0"/>
          <w:marBottom w:val="0"/>
          <w:divBdr>
            <w:top w:val="none" w:sz="0" w:space="0" w:color="auto"/>
            <w:left w:val="none" w:sz="0" w:space="0" w:color="auto"/>
            <w:bottom w:val="none" w:sz="0" w:space="0" w:color="auto"/>
            <w:right w:val="none" w:sz="0" w:space="0" w:color="auto"/>
          </w:divBdr>
        </w:div>
        <w:div w:id="2077127242">
          <w:marLeft w:val="0"/>
          <w:marRight w:val="0"/>
          <w:marTop w:val="0"/>
          <w:marBottom w:val="0"/>
          <w:divBdr>
            <w:top w:val="none" w:sz="0" w:space="0" w:color="auto"/>
            <w:left w:val="none" w:sz="0" w:space="0" w:color="auto"/>
            <w:bottom w:val="none" w:sz="0" w:space="0" w:color="auto"/>
            <w:right w:val="none" w:sz="0" w:space="0" w:color="auto"/>
          </w:divBdr>
        </w:div>
        <w:div w:id="2086145632">
          <w:marLeft w:val="0"/>
          <w:marRight w:val="0"/>
          <w:marTop w:val="0"/>
          <w:marBottom w:val="0"/>
          <w:divBdr>
            <w:top w:val="none" w:sz="0" w:space="0" w:color="auto"/>
            <w:left w:val="none" w:sz="0" w:space="0" w:color="auto"/>
            <w:bottom w:val="none" w:sz="0" w:space="0" w:color="auto"/>
            <w:right w:val="none" w:sz="0" w:space="0" w:color="auto"/>
          </w:divBdr>
        </w:div>
        <w:div w:id="2100712529">
          <w:marLeft w:val="0"/>
          <w:marRight w:val="0"/>
          <w:marTop w:val="0"/>
          <w:marBottom w:val="0"/>
          <w:divBdr>
            <w:top w:val="none" w:sz="0" w:space="0" w:color="auto"/>
            <w:left w:val="none" w:sz="0" w:space="0" w:color="auto"/>
            <w:bottom w:val="none" w:sz="0" w:space="0" w:color="auto"/>
            <w:right w:val="none" w:sz="0" w:space="0" w:color="auto"/>
          </w:divBdr>
        </w:div>
        <w:div w:id="2131320703">
          <w:marLeft w:val="0"/>
          <w:marRight w:val="0"/>
          <w:marTop w:val="0"/>
          <w:marBottom w:val="0"/>
          <w:divBdr>
            <w:top w:val="none" w:sz="0" w:space="0" w:color="auto"/>
            <w:left w:val="none" w:sz="0" w:space="0" w:color="auto"/>
            <w:bottom w:val="none" w:sz="0" w:space="0" w:color="auto"/>
            <w:right w:val="none" w:sz="0" w:space="0" w:color="auto"/>
          </w:divBdr>
        </w:div>
      </w:divsChild>
    </w:div>
    <w:div w:id="1347635291">
      <w:bodyDiv w:val="1"/>
      <w:marLeft w:val="0"/>
      <w:marRight w:val="0"/>
      <w:marTop w:val="0"/>
      <w:marBottom w:val="0"/>
      <w:divBdr>
        <w:top w:val="none" w:sz="0" w:space="0" w:color="auto"/>
        <w:left w:val="none" w:sz="0" w:space="0" w:color="auto"/>
        <w:bottom w:val="none" w:sz="0" w:space="0" w:color="auto"/>
        <w:right w:val="none" w:sz="0" w:space="0" w:color="auto"/>
      </w:divBdr>
      <w:divsChild>
        <w:div w:id="85351771">
          <w:marLeft w:val="0"/>
          <w:marRight w:val="0"/>
          <w:marTop w:val="0"/>
          <w:marBottom w:val="0"/>
          <w:divBdr>
            <w:top w:val="none" w:sz="0" w:space="0" w:color="auto"/>
            <w:left w:val="none" w:sz="0" w:space="0" w:color="auto"/>
            <w:bottom w:val="none" w:sz="0" w:space="0" w:color="auto"/>
            <w:right w:val="none" w:sz="0" w:space="0" w:color="auto"/>
          </w:divBdr>
        </w:div>
        <w:div w:id="280768661">
          <w:marLeft w:val="0"/>
          <w:marRight w:val="0"/>
          <w:marTop w:val="0"/>
          <w:marBottom w:val="0"/>
          <w:divBdr>
            <w:top w:val="none" w:sz="0" w:space="0" w:color="auto"/>
            <w:left w:val="none" w:sz="0" w:space="0" w:color="auto"/>
            <w:bottom w:val="none" w:sz="0" w:space="0" w:color="auto"/>
            <w:right w:val="none" w:sz="0" w:space="0" w:color="auto"/>
          </w:divBdr>
        </w:div>
        <w:div w:id="290669093">
          <w:marLeft w:val="0"/>
          <w:marRight w:val="0"/>
          <w:marTop w:val="0"/>
          <w:marBottom w:val="0"/>
          <w:divBdr>
            <w:top w:val="none" w:sz="0" w:space="0" w:color="auto"/>
            <w:left w:val="none" w:sz="0" w:space="0" w:color="auto"/>
            <w:bottom w:val="none" w:sz="0" w:space="0" w:color="auto"/>
            <w:right w:val="none" w:sz="0" w:space="0" w:color="auto"/>
          </w:divBdr>
        </w:div>
        <w:div w:id="399837759">
          <w:marLeft w:val="0"/>
          <w:marRight w:val="0"/>
          <w:marTop w:val="0"/>
          <w:marBottom w:val="0"/>
          <w:divBdr>
            <w:top w:val="none" w:sz="0" w:space="0" w:color="auto"/>
            <w:left w:val="none" w:sz="0" w:space="0" w:color="auto"/>
            <w:bottom w:val="none" w:sz="0" w:space="0" w:color="auto"/>
            <w:right w:val="none" w:sz="0" w:space="0" w:color="auto"/>
          </w:divBdr>
        </w:div>
        <w:div w:id="486826632">
          <w:marLeft w:val="0"/>
          <w:marRight w:val="0"/>
          <w:marTop w:val="0"/>
          <w:marBottom w:val="0"/>
          <w:divBdr>
            <w:top w:val="none" w:sz="0" w:space="0" w:color="auto"/>
            <w:left w:val="none" w:sz="0" w:space="0" w:color="auto"/>
            <w:bottom w:val="none" w:sz="0" w:space="0" w:color="auto"/>
            <w:right w:val="none" w:sz="0" w:space="0" w:color="auto"/>
          </w:divBdr>
        </w:div>
        <w:div w:id="501508000">
          <w:marLeft w:val="0"/>
          <w:marRight w:val="0"/>
          <w:marTop w:val="0"/>
          <w:marBottom w:val="0"/>
          <w:divBdr>
            <w:top w:val="none" w:sz="0" w:space="0" w:color="auto"/>
            <w:left w:val="none" w:sz="0" w:space="0" w:color="auto"/>
            <w:bottom w:val="none" w:sz="0" w:space="0" w:color="auto"/>
            <w:right w:val="none" w:sz="0" w:space="0" w:color="auto"/>
          </w:divBdr>
        </w:div>
        <w:div w:id="648486980">
          <w:marLeft w:val="0"/>
          <w:marRight w:val="0"/>
          <w:marTop w:val="0"/>
          <w:marBottom w:val="0"/>
          <w:divBdr>
            <w:top w:val="none" w:sz="0" w:space="0" w:color="auto"/>
            <w:left w:val="none" w:sz="0" w:space="0" w:color="auto"/>
            <w:bottom w:val="none" w:sz="0" w:space="0" w:color="auto"/>
            <w:right w:val="none" w:sz="0" w:space="0" w:color="auto"/>
          </w:divBdr>
        </w:div>
        <w:div w:id="660500748">
          <w:marLeft w:val="0"/>
          <w:marRight w:val="0"/>
          <w:marTop w:val="0"/>
          <w:marBottom w:val="0"/>
          <w:divBdr>
            <w:top w:val="none" w:sz="0" w:space="0" w:color="auto"/>
            <w:left w:val="none" w:sz="0" w:space="0" w:color="auto"/>
            <w:bottom w:val="none" w:sz="0" w:space="0" w:color="auto"/>
            <w:right w:val="none" w:sz="0" w:space="0" w:color="auto"/>
          </w:divBdr>
        </w:div>
        <w:div w:id="663314565">
          <w:marLeft w:val="0"/>
          <w:marRight w:val="0"/>
          <w:marTop w:val="0"/>
          <w:marBottom w:val="0"/>
          <w:divBdr>
            <w:top w:val="none" w:sz="0" w:space="0" w:color="auto"/>
            <w:left w:val="none" w:sz="0" w:space="0" w:color="auto"/>
            <w:bottom w:val="none" w:sz="0" w:space="0" w:color="auto"/>
            <w:right w:val="none" w:sz="0" w:space="0" w:color="auto"/>
          </w:divBdr>
        </w:div>
        <w:div w:id="732431900">
          <w:marLeft w:val="0"/>
          <w:marRight w:val="0"/>
          <w:marTop w:val="0"/>
          <w:marBottom w:val="0"/>
          <w:divBdr>
            <w:top w:val="none" w:sz="0" w:space="0" w:color="auto"/>
            <w:left w:val="none" w:sz="0" w:space="0" w:color="auto"/>
            <w:bottom w:val="none" w:sz="0" w:space="0" w:color="auto"/>
            <w:right w:val="none" w:sz="0" w:space="0" w:color="auto"/>
          </w:divBdr>
        </w:div>
        <w:div w:id="785394198">
          <w:marLeft w:val="0"/>
          <w:marRight w:val="0"/>
          <w:marTop w:val="0"/>
          <w:marBottom w:val="0"/>
          <w:divBdr>
            <w:top w:val="none" w:sz="0" w:space="0" w:color="auto"/>
            <w:left w:val="none" w:sz="0" w:space="0" w:color="auto"/>
            <w:bottom w:val="none" w:sz="0" w:space="0" w:color="auto"/>
            <w:right w:val="none" w:sz="0" w:space="0" w:color="auto"/>
          </w:divBdr>
        </w:div>
        <w:div w:id="789588244">
          <w:marLeft w:val="0"/>
          <w:marRight w:val="0"/>
          <w:marTop w:val="0"/>
          <w:marBottom w:val="0"/>
          <w:divBdr>
            <w:top w:val="none" w:sz="0" w:space="0" w:color="auto"/>
            <w:left w:val="none" w:sz="0" w:space="0" w:color="auto"/>
            <w:bottom w:val="none" w:sz="0" w:space="0" w:color="auto"/>
            <w:right w:val="none" w:sz="0" w:space="0" w:color="auto"/>
          </w:divBdr>
        </w:div>
        <w:div w:id="1035807674">
          <w:marLeft w:val="0"/>
          <w:marRight w:val="0"/>
          <w:marTop w:val="0"/>
          <w:marBottom w:val="0"/>
          <w:divBdr>
            <w:top w:val="none" w:sz="0" w:space="0" w:color="auto"/>
            <w:left w:val="none" w:sz="0" w:space="0" w:color="auto"/>
            <w:bottom w:val="none" w:sz="0" w:space="0" w:color="auto"/>
            <w:right w:val="none" w:sz="0" w:space="0" w:color="auto"/>
          </w:divBdr>
        </w:div>
        <w:div w:id="1080978925">
          <w:marLeft w:val="0"/>
          <w:marRight w:val="0"/>
          <w:marTop w:val="0"/>
          <w:marBottom w:val="0"/>
          <w:divBdr>
            <w:top w:val="none" w:sz="0" w:space="0" w:color="auto"/>
            <w:left w:val="none" w:sz="0" w:space="0" w:color="auto"/>
            <w:bottom w:val="none" w:sz="0" w:space="0" w:color="auto"/>
            <w:right w:val="none" w:sz="0" w:space="0" w:color="auto"/>
          </w:divBdr>
        </w:div>
        <w:div w:id="1226643175">
          <w:marLeft w:val="0"/>
          <w:marRight w:val="0"/>
          <w:marTop w:val="0"/>
          <w:marBottom w:val="0"/>
          <w:divBdr>
            <w:top w:val="none" w:sz="0" w:space="0" w:color="auto"/>
            <w:left w:val="none" w:sz="0" w:space="0" w:color="auto"/>
            <w:bottom w:val="none" w:sz="0" w:space="0" w:color="auto"/>
            <w:right w:val="none" w:sz="0" w:space="0" w:color="auto"/>
          </w:divBdr>
        </w:div>
        <w:div w:id="1309164150">
          <w:marLeft w:val="0"/>
          <w:marRight w:val="0"/>
          <w:marTop w:val="0"/>
          <w:marBottom w:val="0"/>
          <w:divBdr>
            <w:top w:val="none" w:sz="0" w:space="0" w:color="auto"/>
            <w:left w:val="none" w:sz="0" w:space="0" w:color="auto"/>
            <w:bottom w:val="none" w:sz="0" w:space="0" w:color="auto"/>
            <w:right w:val="none" w:sz="0" w:space="0" w:color="auto"/>
          </w:divBdr>
        </w:div>
        <w:div w:id="1601378655">
          <w:marLeft w:val="0"/>
          <w:marRight w:val="0"/>
          <w:marTop w:val="0"/>
          <w:marBottom w:val="0"/>
          <w:divBdr>
            <w:top w:val="none" w:sz="0" w:space="0" w:color="auto"/>
            <w:left w:val="none" w:sz="0" w:space="0" w:color="auto"/>
            <w:bottom w:val="none" w:sz="0" w:space="0" w:color="auto"/>
            <w:right w:val="none" w:sz="0" w:space="0" w:color="auto"/>
          </w:divBdr>
        </w:div>
        <w:div w:id="1738279991">
          <w:marLeft w:val="0"/>
          <w:marRight w:val="0"/>
          <w:marTop w:val="0"/>
          <w:marBottom w:val="0"/>
          <w:divBdr>
            <w:top w:val="none" w:sz="0" w:space="0" w:color="auto"/>
            <w:left w:val="none" w:sz="0" w:space="0" w:color="auto"/>
            <w:bottom w:val="none" w:sz="0" w:space="0" w:color="auto"/>
            <w:right w:val="none" w:sz="0" w:space="0" w:color="auto"/>
          </w:divBdr>
        </w:div>
        <w:div w:id="1752465238">
          <w:marLeft w:val="0"/>
          <w:marRight w:val="0"/>
          <w:marTop w:val="0"/>
          <w:marBottom w:val="0"/>
          <w:divBdr>
            <w:top w:val="none" w:sz="0" w:space="0" w:color="auto"/>
            <w:left w:val="none" w:sz="0" w:space="0" w:color="auto"/>
            <w:bottom w:val="none" w:sz="0" w:space="0" w:color="auto"/>
            <w:right w:val="none" w:sz="0" w:space="0" w:color="auto"/>
          </w:divBdr>
        </w:div>
        <w:div w:id="1873230599">
          <w:marLeft w:val="0"/>
          <w:marRight w:val="0"/>
          <w:marTop w:val="0"/>
          <w:marBottom w:val="0"/>
          <w:divBdr>
            <w:top w:val="none" w:sz="0" w:space="0" w:color="auto"/>
            <w:left w:val="none" w:sz="0" w:space="0" w:color="auto"/>
            <w:bottom w:val="none" w:sz="0" w:space="0" w:color="auto"/>
            <w:right w:val="none" w:sz="0" w:space="0" w:color="auto"/>
          </w:divBdr>
        </w:div>
        <w:div w:id="1905674667">
          <w:marLeft w:val="0"/>
          <w:marRight w:val="0"/>
          <w:marTop w:val="0"/>
          <w:marBottom w:val="0"/>
          <w:divBdr>
            <w:top w:val="none" w:sz="0" w:space="0" w:color="auto"/>
            <w:left w:val="none" w:sz="0" w:space="0" w:color="auto"/>
            <w:bottom w:val="none" w:sz="0" w:space="0" w:color="auto"/>
            <w:right w:val="none" w:sz="0" w:space="0" w:color="auto"/>
          </w:divBdr>
        </w:div>
        <w:div w:id="2072270411">
          <w:marLeft w:val="0"/>
          <w:marRight w:val="0"/>
          <w:marTop w:val="0"/>
          <w:marBottom w:val="0"/>
          <w:divBdr>
            <w:top w:val="none" w:sz="0" w:space="0" w:color="auto"/>
            <w:left w:val="none" w:sz="0" w:space="0" w:color="auto"/>
            <w:bottom w:val="none" w:sz="0" w:space="0" w:color="auto"/>
            <w:right w:val="none" w:sz="0" w:space="0" w:color="auto"/>
          </w:divBdr>
        </w:div>
        <w:div w:id="2113894961">
          <w:marLeft w:val="0"/>
          <w:marRight w:val="0"/>
          <w:marTop w:val="0"/>
          <w:marBottom w:val="0"/>
          <w:divBdr>
            <w:top w:val="none" w:sz="0" w:space="0" w:color="auto"/>
            <w:left w:val="none" w:sz="0" w:space="0" w:color="auto"/>
            <w:bottom w:val="none" w:sz="0" w:space="0" w:color="auto"/>
            <w:right w:val="none" w:sz="0" w:space="0" w:color="auto"/>
          </w:divBdr>
        </w:div>
        <w:div w:id="2114545437">
          <w:marLeft w:val="0"/>
          <w:marRight w:val="0"/>
          <w:marTop w:val="0"/>
          <w:marBottom w:val="0"/>
          <w:divBdr>
            <w:top w:val="none" w:sz="0" w:space="0" w:color="auto"/>
            <w:left w:val="none" w:sz="0" w:space="0" w:color="auto"/>
            <w:bottom w:val="none" w:sz="0" w:space="0" w:color="auto"/>
            <w:right w:val="none" w:sz="0" w:space="0" w:color="auto"/>
          </w:divBdr>
        </w:div>
        <w:div w:id="2114860567">
          <w:marLeft w:val="0"/>
          <w:marRight w:val="0"/>
          <w:marTop w:val="0"/>
          <w:marBottom w:val="0"/>
          <w:divBdr>
            <w:top w:val="none" w:sz="0" w:space="0" w:color="auto"/>
            <w:left w:val="none" w:sz="0" w:space="0" w:color="auto"/>
            <w:bottom w:val="none" w:sz="0" w:space="0" w:color="auto"/>
            <w:right w:val="none" w:sz="0" w:space="0" w:color="auto"/>
          </w:divBdr>
        </w:div>
      </w:divsChild>
    </w:div>
    <w:div w:id="1350527974">
      <w:bodyDiv w:val="1"/>
      <w:marLeft w:val="0"/>
      <w:marRight w:val="0"/>
      <w:marTop w:val="0"/>
      <w:marBottom w:val="0"/>
      <w:divBdr>
        <w:top w:val="none" w:sz="0" w:space="0" w:color="auto"/>
        <w:left w:val="none" w:sz="0" w:space="0" w:color="auto"/>
        <w:bottom w:val="none" w:sz="0" w:space="0" w:color="auto"/>
        <w:right w:val="none" w:sz="0" w:space="0" w:color="auto"/>
      </w:divBdr>
      <w:divsChild>
        <w:div w:id="83653488">
          <w:marLeft w:val="0"/>
          <w:marRight w:val="0"/>
          <w:marTop w:val="0"/>
          <w:marBottom w:val="0"/>
          <w:divBdr>
            <w:top w:val="none" w:sz="0" w:space="0" w:color="auto"/>
            <w:left w:val="none" w:sz="0" w:space="0" w:color="auto"/>
            <w:bottom w:val="none" w:sz="0" w:space="0" w:color="auto"/>
            <w:right w:val="none" w:sz="0" w:space="0" w:color="auto"/>
          </w:divBdr>
        </w:div>
        <w:div w:id="161624706">
          <w:marLeft w:val="0"/>
          <w:marRight w:val="0"/>
          <w:marTop w:val="0"/>
          <w:marBottom w:val="0"/>
          <w:divBdr>
            <w:top w:val="none" w:sz="0" w:space="0" w:color="auto"/>
            <w:left w:val="none" w:sz="0" w:space="0" w:color="auto"/>
            <w:bottom w:val="none" w:sz="0" w:space="0" w:color="auto"/>
            <w:right w:val="none" w:sz="0" w:space="0" w:color="auto"/>
          </w:divBdr>
        </w:div>
        <w:div w:id="225604234">
          <w:marLeft w:val="0"/>
          <w:marRight w:val="0"/>
          <w:marTop w:val="0"/>
          <w:marBottom w:val="0"/>
          <w:divBdr>
            <w:top w:val="none" w:sz="0" w:space="0" w:color="auto"/>
            <w:left w:val="none" w:sz="0" w:space="0" w:color="auto"/>
            <w:bottom w:val="none" w:sz="0" w:space="0" w:color="auto"/>
            <w:right w:val="none" w:sz="0" w:space="0" w:color="auto"/>
          </w:divBdr>
        </w:div>
        <w:div w:id="327827709">
          <w:marLeft w:val="0"/>
          <w:marRight w:val="0"/>
          <w:marTop w:val="0"/>
          <w:marBottom w:val="0"/>
          <w:divBdr>
            <w:top w:val="none" w:sz="0" w:space="0" w:color="auto"/>
            <w:left w:val="none" w:sz="0" w:space="0" w:color="auto"/>
            <w:bottom w:val="none" w:sz="0" w:space="0" w:color="auto"/>
            <w:right w:val="none" w:sz="0" w:space="0" w:color="auto"/>
          </w:divBdr>
        </w:div>
        <w:div w:id="383798677">
          <w:marLeft w:val="0"/>
          <w:marRight w:val="0"/>
          <w:marTop w:val="0"/>
          <w:marBottom w:val="0"/>
          <w:divBdr>
            <w:top w:val="none" w:sz="0" w:space="0" w:color="auto"/>
            <w:left w:val="none" w:sz="0" w:space="0" w:color="auto"/>
            <w:bottom w:val="none" w:sz="0" w:space="0" w:color="auto"/>
            <w:right w:val="none" w:sz="0" w:space="0" w:color="auto"/>
          </w:divBdr>
        </w:div>
        <w:div w:id="525599129">
          <w:marLeft w:val="0"/>
          <w:marRight w:val="0"/>
          <w:marTop w:val="0"/>
          <w:marBottom w:val="0"/>
          <w:divBdr>
            <w:top w:val="none" w:sz="0" w:space="0" w:color="auto"/>
            <w:left w:val="none" w:sz="0" w:space="0" w:color="auto"/>
            <w:bottom w:val="none" w:sz="0" w:space="0" w:color="auto"/>
            <w:right w:val="none" w:sz="0" w:space="0" w:color="auto"/>
          </w:divBdr>
        </w:div>
        <w:div w:id="615907809">
          <w:marLeft w:val="0"/>
          <w:marRight w:val="0"/>
          <w:marTop w:val="0"/>
          <w:marBottom w:val="0"/>
          <w:divBdr>
            <w:top w:val="none" w:sz="0" w:space="0" w:color="auto"/>
            <w:left w:val="none" w:sz="0" w:space="0" w:color="auto"/>
            <w:bottom w:val="none" w:sz="0" w:space="0" w:color="auto"/>
            <w:right w:val="none" w:sz="0" w:space="0" w:color="auto"/>
          </w:divBdr>
        </w:div>
        <w:div w:id="615986985">
          <w:marLeft w:val="0"/>
          <w:marRight w:val="0"/>
          <w:marTop w:val="0"/>
          <w:marBottom w:val="0"/>
          <w:divBdr>
            <w:top w:val="none" w:sz="0" w:space="0" w:color="auto"/>
            <w:left w:val="none" w:sz="0" w:space="0" w:color="auto"/>
            <w:bottom w:val="none" w:sz="0" w:space="0" w:color="auto"/>
            <w:right w:val="none" w:sz="0" w:space="0" w:color="auto"/>
          </w:divBdr>
        </w:div>
        <w:div w:id="660814770">
          <w:marLeft w:val="0"/>
          <w:marRight w:val="0"/>
          <w:marTop w:val="0"/>
          <w:marBottom w:val="0"/>
          <w:divBdr>
            <w:top w:val="none" w:sz="0" w:space="0" w:color="auto"/>
            <w:left w:val="none" w:sz="0" w:space="0" w:color="auto"/>
            <w:bottom w:val="none" w:sz="0" w:space="0" w:color="auto"/>
            <w:right w:val="none" w:sz="0" w:space="0" w:color="auto"/>
          </w:divBdr>
        </w:div>
        <w:div w:id="772675901">
          <w:marLeft w:val="0"/>
          <w:marRight w:val="0"/>
          <w:marTop w:val="0"/>
          <w:marBottom w:val="0"/>
          <w:divBdr>
            <w:top w:val="none" w:sz="0" w:space="0" w:color="auto"/>
            <w:left w:val="none" w:sz="0" w:space="0" w:color="auto"/>
            <w:bottom w:val="none" w:sz="0" w:space="0" w:color="auto"/>
            <w:right w:val="none" w:sz="0" w:space="0" w:color="auto"/>
          </w:divBdr>
        </w:div>
        <w:div w:id="822043775">
          <w:marLeft w:val="0"/>
          <w:marRight w:val="0"/>
          <w:marTop w:val="0"/>
          <w:marBottom w:val="0"/>
          <w:divBdr>
            <w:top w:val="none" w:sz="0" w:space="0" w:color="auto"/>
            <w:left w:val="none" w:sz="0" w:space="0" w:color="auto"/>
            <w:bottom w:val="none" w:sz="0" w:space="0" w:color="auto"/>
            <w:right w:val="none" w:sz="0" w:space="0" w:color="auto"/>
          </w:divBdr>
        </w:div>
        <w:div w:id="849414929">
          <w:marLeft w:val="0"/>
          <w:marRight w:val="0"/>
          <w:marTop w:val="0"/>
          <w:marBottom w:val="0"/>
          <w:divBdr>
            <w:top w:val="none" w:sz="0" w:space="0" w:color="auto"/>
            <w:left w:val="none" w:sz="0" w:space="0" w:color="auto"/>
            <w:bottom w:val="none" w:sz="0" w:space="0" w:color="auto"/>
            <w:right w:val="none" w:sz="0" w:space="0" w:color="auto"/>
          </w:divBdr>
        </w:div>
        <w:div w:id="850603129">
          <w:marLeft w:val="0"/>
          <w:marRight w:val="0"/>
          <w:marTop w:val="0"/>
          <w:marBottom w:val="0"/>
          <w:divBdr>
            <w:top w:val="none" w:sz="0" w:space="0" w:color="auto"/>
            <w:left w:val="none" w:sz="0" w:space="0" w:color="auto"/>
            <w:bottom w:val="none" w:sz="0" w:space="0" w:color="auto"/>
            <w:right w:val="none" w:sz="0" w:space="0" w:color="auto"/>
          </w:divBdr>
        </w:div>
        <w:div w:id="892234043">
          <w:marLeft w:val="0"/>
          <w:marRight w:val="0"/>
          <w:marTop w:val="0"/>
          <w:marBottom w:val="0"/>
          <w:divBdr>
            <w:top w:val="none" w:sz="0" w:space="0" w:color="auto"/>
            <w:left w:val="none" w:sz="0" w:space="0" w:color="auto"/>
            <w:bottom w:val="none" w:sz="0" w:space="0" w:color="auto"/>
            <w:right w:val="none" w:sz="0" w:space="0" w:color="auto"/>
          </w:divBdr>
        </w:div>
        <w:div w:id="897980573">
          <w:marLeft w:val="0"/>
          <w:marRight w:val="0"/>
          <w:marTop w:val="0"/>
          <w:marBottom w:val="0"/>
          <w:divBdr>
            <w:top w:val="none" w:sz="0" w:space="0" w:color="auto"/>
            <w:left w:val="none" w:sz="0" w:space="0" w:color="auto"/>
            <w:bottom w:val="none" w:sz="0" w:space="0" w:color="auto"/>
            <w:right w:val="none" w:sz="0" w:space="0" w:color="auto"/>
          </w:divBdr>
        </w:div>
        <w:div w:id="989602716">
          <w:marLeft w:val="0"/>
          <w:marRight w:val="0"/>
          <w:marTop w:val="0"/>
          <w:marBottom w:val="0"/>
          <w:divBdr>
            <w:top w:val="none" w:sz="0" w:space="0" w:color="auto"/>
            <w:left w:val="none" w:sz="0" w:space="0" w:color="auto"/>
            <w:bottom w:val="none" w:sz="0" w:space="0" w:color="auto"/>
            <w:right w:val="none" w:sz="0" w:space="0" w:color="auto"/>
          </w:divBdr>
        </w:div>
        <w:div w:id="1001469847">
          <w:marLeft w:val="0"/>
          <w:marRight w:val="0"/>
          <w:marTop w:val="0"/>
          <w:marBottom w:val="0"/>
          <w:divBdr>
            <w:top w:val="none" w:sz="0" w:space="0" w:color="auto"/>
            <w:left w:val="none" w:sz="0" w:space="0" w:color="auto"/>
            <w:bottom w:val="none" w:sz="0" w:space="0" w:color="auto"/>
            <w:right w:val="none" w:sz="0" w:space="0" w:color="auto"/>
          </w:divBdr>
        </w:div>
        <w:div w:id="1046880679">
          <w:marLeft w:val="0"/>
          <w:marRight w:val="0"/>
          <w:marTop w:val="0"/>
          <w:marBottom w:val="0"/>
          <w:divBdr>
            <w:top w:val="none" w:sz="0" w:space="0" w:color="auto"/>
            <w:left w:val="none" w:sz="0" w:space="0" w:color="auto"/>
            <w:bottom w:val="none" w:sz="0" w:space="0" w:color="auto"/>
            <w:right w:val="none" w:sz="0" w:space="0" w:color="auto"/>
          </w:divBdr>
        </w:div>
        <w:div w:id="1063021885">
          <w:marLeft w:val="0"/>
          <w:marRight w:val="0"/>
          <w:marTop w:val="0"/>
          <w:marBottom w:val="0"/>
          <w:divBdr>
            <w:top w:val="none" w:sz="0" w:space="0" w:color="auto"/>
            <w:left w:val="none" w:sz="0" w:space="0" w:color="auto"/>
            <w:bottom w:val="none" w:sz="0" w:space="0" w:color="auto"/>
            <w:right w:val="none" w:sz="0" w:space="0" w:color="auto"/>
          </w:divBdr>
        </w:div>
        <w:div w:id="1069613706">
          <w:marLeft w:val="0"/>
          <w:marRight w:val="0"/>
          <w:marTop w:val="0"/>
          <w:marBottom w:val="0"/>
          <w:divBdr>
            <w:top w:val="none" w:sz="0" w:space="0" w:color="auto"/>
            <w:left w:val="none" w:sz="0" w:space="0" w:color="auto"/>
            <w:bottom w:val="none" w:sz="0" w:space="0" w:color="auto"/>
            <w:right w:val="none" w:sz="0" w:space="0" w:color="auto"/>
          </w:divBdr>
        </w:div>
        <w:div w:id="1098718201">
          <w:marLeft w:val="0"/>
          <w:marRight w:val="0"/>
          <w:marTop w:val="0"/>
          <w:marBottom w:val="0"/>
          <w:divBdr>
            <w:top w:val="none" w:sz="0" w:space="0" w:color="auto"/>
            <w:left w:val="none" w:sz="0" w:space="0" w:color="auto"/>
            <w:bottom w:val="none" w:sz="0" w:space="0" w:color="auto"/>
            <w:right w:val="none" w:sz="0" w:space="0" w:color="auto"/>
          </w:divBdr>
        </w:div>
        <w:div w:id="1149371451">
          <w:marLeft w:val="0"/>
          <w:marRight w:val="0"/>
          <w:marTop w:val="0"/>
          <w:marBottom w:val="0"/>
          <w:divBdr>
            <w:top w:val="none" w:sz="0" w:space="0" w:color="auto"/>
            <w:left w:val="none" w:sz="0" w:space="0" w:color="auto"/>
            <w:bottom w:val="none" w:sz="0" w:space="0" w:color="auto"/>
            <w:right w:val="none" w:sz="0" w:space="0" w:color="auto"/>
          </w:divBdr>
        </w:div>
        <w:div w:id="1249927883">
          <w:marLeft w:val="0"/>
          <w:marRight w:val="0"/>
          <w:marTop w:val="0"/>
          <w:marBottom w:val="0"/>
          <w:divBdr>
            <w:top w:val="none" w:sz="0" w:space="0" w:color="auto"/>
            <w:left w:val="none" w:sz="0" w:space="0" w:color="auto"/>
            <w:bottom w:val="none" w:sz="0" w:space="0" w:color="auto"/>
            <w:right w:val="none" w:sz="0" w:space="0" w:color="auto"/>
          </w:divBdr>
        </w:div>
        <w:div w:id="1296836025">
          <w:marLeft w:val="0"/>
          <w:marRight w:val="0"/>
          <w:marTop w:val="0"/>
          <w:marBottom w:val="0"/>
          <w:divBdr>
            <w:top w:val="none" w:sz="0" w:space="0" w:color="auto"/>
            <w:left w:val="none" w:sz="0" w:space="0" w:color="auto"/>
            <w:bottom w:val="none" w:sz="0" w:space="0" w:color="auto"/>
            <w:right w:val="none" w:sz="0" w:space="0" w:color="auto"/>
          </w:divBdr>
        </w:div>
        <w:div w:id="1552035871">
          <w:marLeft w:val="0"/>
          <w:marRight w:val="0"/>
          <w:marTop w:val="0"/>
          <w:marBottom w:val="0"/>
          <w:divBdr>
            <w:top w:val="none" w:sz="0" w:space="0" w:color="auto"/>
            <w:left w:val="none" w:sz="0" w:space="0" w:color="auto"/>
            <w:bottom w:val="none" w:sz="0" w:space="0" w:color="auto"/>
            <w:right w:val="none" w:sz="0" w:space="0" w:color="auto"/>
          </w:divBdr>
        </w:div>
        <w:div w:id="1599174559">
          <w:marLeft w:val="0"/>
          <w:marRight w:val="0"/>
          <w:marTop w:val="0"/>
          <w:marBottom w:val="0"/>
          <w:divBdr>
            <w:top w:val="none" w:sz="0" w:space="0" w:color="auto"/>
            <w:left w:val="none" w:sz="0" w:space="0" w:color="auto"/>
            <w:bottom w:val="none" w:sz="0" w:space="0" w:color="auto"/>
            <w:right w:val="none" w:sz="0" w:space="0" w:color="auto"/>
          </w:divBdr>
        </w:div>
        <w:div w:id="1621955394">
          <w:marLeft w:val="0"/>
          <w:marRight w:val="0"/>
          <w:marTop w:val="0"/>
          <w:marBottom w:val="0"/>
          <w:divBdr>
            <w:top w:val="none" w:sz="0" w:space="0" w:color="auto"/>
            <w:left w:val="none" w:sz="0" w:space="0" w:color="auto"/>
            <w:bottom w:val="none" w:sz="0" w:space="0" w:color="auto"/>
            <w:right w:val="none" w:sz="0" w:space="0" w:color="auto"/>
          </w:divBdr>
        </w:div>
        <w:div w:id="1711491571">
          <w:marLeft w:val="0"/>
          <w:marRight w:val="0"/>
          <w:marTop w:val="0"/>
          <w:marBottom w:val="0"/>
          <w:divBdr>
            <w:top w:val="none" w:sz="0" w:space="0" w:color="auto"/>
            <w:left w:val="none" w:sz="0" w:space="0" w:color="auto"/>
            <w:bottom w:val="none" w:sz="0" w:space="0" w:color="auto"/>
            <w:right w:val="none" w:sz="0" w:space="0" w:color="auto"/>
          </w:divBdr>
        </w:div>
        <w:div w:id="1766881582">
          <w:marLeft w:val="0"/>
          <w:marRight w:val="0"/>
          <w:marTop w:val="0"/>
          <w:marBottom w:val="0"/>
          <w:divBdr>
            <w:top w:val="none" w:sz="0" w:space="0" w:color="auto"/>
            <w:left w:val="none" w:sz="0" w:space="0" w:color="auto"/>
            <w:bottom w:val="none" w:sz="0" w:space="0" w:color="auto"/>
            <w:right w:val="none" w:sz="0" w:space="0" w:color="auto"/>
          </w:divBdr>
        </w:div>
        <w:div w:id="1791362045">
          <w:marLeft w:val="0"/>
          <w:marRight w:val="0"/>
          <w:marTop w:val="0"/>
          <w:marBottom w:val="0"/>
          <w:divBdr>
            <w:top w:val="none" w:sz="0" w:space="0" w:color="auto"/>
            <w:left w:val="none" w:sz="0" w:space="0" w:color="auto"/>
            <w:bottom w:val="none" w:sz="0" w:space="0" w:color="auto"/>
            <w:right w:val="none" w:sz="0" w:space="0" w:color="auto"/>
          </w:divBdr>
        </w:div>
        <w:div w:id="1880699866">
          <w:marLeft w:val="0"/>
          <w:marRight w:val="0"/>
          <w:marTop w:val="0"/>
          <w:marBottom w:val="0"/>
          <w:divBdr>
            <w:top w:val="none" w:sz="0" w:space="0" w:color="auto"/>
            <w:left w:val="none" w:sz="0" w:space="0" w:color="auto"/>
            <w:bottom w:val="none" w:sz="0" w:space="0" w:color="auto"/>
            <w:right w:val="none" w:sz="0" w:space="0" w:color="auto"/>
          </w:divBdr>
        </w:div>
      </w:divsChild>
    </w:div>
    <w:div w:id="1355644358">
      <w:bodyDiv w:val="1"/>
      <w:marLeft w:val="0"/>
      <w:marRight w:val="0"/>
      <w:marTop w:val="0"/>
      <w:marBottom w:val="0"/>
      <w:divBdr>
        <w:top w:val="none" w:sz="0" w:space="0" w:color="auto"/>
        <w:left w:val="none" w:sz="0" w:space="0" w:color="auto"/>
        <w:bottom w:val="none" w:sz="0" w:space="0" w:color="auto"/>
        <w:right w:val="none" w:sz="0" w:space="0" w:color="auto"/>
      </w:divBdr>
      <w:divsChild>
        <w:div w:id="674310557">
          <w:marLeft w:val="0"/>
          <w:marRight w:val="0"/>
          <w:marTop w:val="0"/>
          <w:marBottom w:val="0"/>
          <w:divBdr>
            <w:top w:val="none" w:sz="0" w:space="0" w:color="auto"/>
            <w:left w:val="none" w:sz="0" w:space="0" w:color="auto"/>
            <w:bottom w:val="none" w:sz="0" w:space="0" w:color="auto"/>
            <w:right w:val="none" w:sz="0" w:space="0" w:color="auto"/>
          </w:divBdr>
        </w:div>
        <w:div w:id="1663243354">
          <w:marLeft w:val="0"/>
          <w:marRight w:val="0"/>
          <w:marTop w:val="0"/>
          <w:marBottom w:val="0"/>
          <w:divBdr>
            <w:top w:val="none" w:sz="0" w:space="0" w:color="auto"/>
            <w:left w:val="none" w:sz="0" w:space="0" w:color="auto"/>
            <w:bottom w:val="none" w:sz="0" w:space="0" w:color="auto"/>
            <w:right w:val="none" w:sz="0" w:space="0" w:color="auto"/>
          </w:divBdr>
        </w:div>
        <w:div w:id="1957327956">
          <w:marLeft w:val="0"/>
          <w:marRight w:val="0"/>
          <w:marTop w:val="0"/>
          <w:marBottom w:val="0"/>
          <w:divBdr>
            <w:top w:val="none" w:sz="0" w:space="0" w:color="auto"/>
            <w:left w:val="none" w:sz="0" w:space="0" w:color="auto"/>
            <w:bottom w:val="none" w:sz="0" w:space="0" w:color="auto"/>
            <w:right w:val="none" w:sz="0" w:space="0" w:color="auto"/>
          </w:divBdr>
        </w:div>
      </w:divsChild>
    </w:div>
    <w:div w:id="1365670422">
      <w:bodyDiv w:val="1"/>
      <w:marLeft w:val="0"/>
      <w:marRight w:val="0"/>
      <w:marTop w:val="0"/>
      <w:marBottom w:val="0"/>
      <w:divBdr>
        <w:top w:val="none" w:sz="0" w:space="0" w:color="auto"/>
        <w:left w:val="none" w:sz="0" w:space="0" w:color="auto"/>
        <w:bottom w:val="none" w:sz="0" w:space="0" w:color="auto"/>
        <w:right w:val="none" w:sz="0" w:space="0" w:color="auto"/>
      </w:divBdr>
    </w:div>
    <w:div w:id="1410229638">
      <w:bodyDiv w:val="1"/>
      <w:marLeft w:val="0"/>
      <w:marRight w:val="0"/>
      <w:marTop w:val="0"/>
      <w:marBottom w:val="0"/>
      <w:divBdr>
        <w:top w:val="none" w:sz="0" w:space="0" w:color="auto"/>
        <w:left w:val="none" w:sz="0" w:space="0" w:color="auto"/>
        <w:bottom w:val="none" w:sz="0" w:space="0" w:color="auto"/>
        <w:right w:val="none" w:sz="0" w:space="0" w:color="auto"/>
      </w:divBdr>
    </w:div>
    <w:div w:id="1427268957">
      <w:bodyDiv w:val="1"/>
      <w:marLeft w:val="0"/>
      <w:marRight w:val="0"/>
      <w:marTop w:val="0"/>
      <w:marBottom w:val="0"/>
      <w:divBdr>
        <w:top w:val="none" w:sz="0" w:space="0" w:color="auto"/>
        <w:left w:val="none" w:sz="0" w:space="0" w:color="auto"/>
        <w:bottom w:val="none" w:sz="0" w:space="0" w:color="auto"/>
        <w:right w:val="none" w:sz="0" w:space="0" w:color="auto"/>
      </w:divBdr>
      <w:divsChild>
        <w:div w:id="1004018939">
          <w:marLeft w:val="0"/>
          <w:marRight w:val="0"/>
          <w:marTop w:val="0"/>
          <w:marBottom w:val="0"/>
          <w:divBdr>
            <w:top w:val="none" w:sz="0" w:space="0" w:color="auto"/>
            <w:left w:val="none" w:sz="0" w:space="0" w:color="auto"/>
            <w:bottom w:val="none" w:sz="0" w:space="0" w:color="auto"/>
            <w:right w:val="none" w:sz="0" w:space="0" w:color="auto"/>
          </w:divBdr>
          <w:divsChild>
            <w:div w:id="543105575">
              <w:marLeft w:val="0"/>
              <w:marRight w:val="0"/>
              <w:marTop w:val="0"/>
              <w:marBottom w:val="0"/>
              <w:divBdr>
                <w:top w:val="none" w:sz="0" w:space="0" w:color="auto"/>
                <w:left w:val="none" w:sz="0" w:space="0" w:color="auto"/>
                <w:bottom w:val="none" w:sz="0" w:space="0" w:color="auto"/>
                <w:right w:val="none" w:sz="0" w:space="0" w:color="auto"/>
              </w:divBdr>
            </w:div>
            <w:div w:id="1051728512">
              <w:marLeft w:val="0"/>
              <w:marRight w:val="0"/>
              <w:marTop w:val="0"/>
              <w:marBottom w:val="0"/>
              <w:divBdr>
                <w:top w:val="none" w:sz="0" w:space="0" w:color="auto"/>
                <w:left w:val="none" w:sz="0" w:space="0" w:color="auto"/>
                <w:bottom w:val="none" w:sz="0" w:space="0" w:color="auto"/>
                <w:right w:val="none" w:sz="0" w:space="0" w:color="auto"/>
              </w:divBdr>
            </w:div>
            <w:div w:id="14234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8485">
      <w:bodyDiv w:val="1"/>
      <w:marLeft w:val="0"/>
      <w:marRight w:val="0"/>
      <w:marTop w:val="0"/>
      <w:marBottom w:val="0"/>
      <w:divBdr>
        <w:top w:val="none" w:sz="0" w:space="0" w:color="auto"/>
        <w:left w:val="none" w:sz="0" w:space="0" w:color="auto"/>
        <w:bottom w:val="none" w:sz="0" w:space="0" w:color="auto"/>
        <w:right w:val="none" w:sz="0" w:space="0" w:color="auto"/>
      </w:divBdr>
      <w:divsChild>
        <w:div w:id="366412666">
          <w:marLeft w:val="0"/>
          <w:marRight w:val="0"/>
          <w:marTop w:val="0"/>
          <w:marBottom w:val="0"/>
          <w:divBdr>
            <w:top w:val="none" w:sz="0" w:space="0" w:color="auto"/>
            <w:left w:val="none" w:sz="0" w:space="0" w:color="auto"/>
            <w:bottom w:val="none" w:sz="0" w:space="0" w:color="auto"/>
            <w:right w:val="none" w:sz="0" w:space="0" w:color="auto"/>
          </w:divBdr>
          <w:divsChild>
            <w:div w:id="1659767986">
              <w:marLeft w:val="0"/>
              <w:marRight w:val="0"/>
              <w:marTop w:val="0"/>
              <w:marBottom w:val="0"/>
              <w:divBdr>
                <w:top w:val="none" w:sz="0" w:space="0" w:color="auto"/>
                <w:left w:val="none" w:sz="0" w:space="0" w:color="auto"/>
                <w:bottom w:val="none" w:sz="0" w:space="0" w:color="auto"/>
                <w:right w:val="none" w:sz="0" w:space="0" w:color="auto"/>
              </w:divBdr>
              <w:divsChild>
                <w:div w:id="959258552">
                  <w:marLeft w:val="0"/>
                  <w:marRight w:val="0"/>
                  <w:marTop w:val="0"/>
                  <w:marBottom w:val="0"/>
                  <w:divBdr>
                    <w:top w:val="none" w:sz="0" w:space="0" w:color="auto"/>
                    <w:left w:val="none" w:sz="0" w:space="0" w:color="auto"/>
                    <w:bottom w:val="none" w:sz="0" w:space="0" w:color="auto"/>
                    <w:right w:val="none" w:sz="0" w:space="0" w:color="auto"/>
                  </w:divBdr>
                  <w:divsChild>
                    <w:div w:id="16969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12999">
          <w:marLeft w:val="0"/>
          <w:marRight w:val="0"/>
          <w:marTop w:val="0"/>
          <w:marBottom w:val="0"/>
          <w:divBdr>
            <w:top w:val="none" w:sz="0" w:space="0" w:color="auto"/>
            <w:left w:val="none" w:sz="0" w:space="0" w:color="auto"/>
            <w:bottom w:val="none" w:sz="0" w:space="0" w:color="auto"/>
            <w:right w:val="none" w:sz="0" w:space="0" w:color="auto"/>
          </w:divBdr>
          <w:divsChild>
            <w:div w:id="487401289">
              <w:marLeft w:val="0"/>
              <w:marRight w:val="0"/>
              <w:marTop w:val="0"/>
              <w:marBottom w:val="0"/>
              <w:divBdr>
                <w:top w:val="none" w:sz="0" w:space="0" w:color="auto"/>
                <w:left w:val="none" w:sz="0" w:space="0" w:color="auto"/>
                <w:bottom w:val="none" w:sz="0" w:space="0" w:color="auto"/>
                <w:right w:val="none" w:sz="0" w:space="0" w:color="auto"/>
              </w:divBdr>
              <w:divsChild>
                <w:div w:id="393436764">
                  <w:marLeft w:val="0"/>
                  <w:marRight w:val="0"/>
                  <w:marTop w:val="0"/>
                  <w:marBottom w:val="0"/>
                  <w:divBdr>
                    <w:top w:val="none" w:sz="0" w:space="0" w:color="auto"/>
                    <w:left w:val="none" w:sz="0" w:space="0" w:color="auto"/>
                    <w:bottom w:val="none" w:sz="0" w:space="0" w:color="auto"/>
                    <w:right w:val="none" w:sz="0" w:space="0" w:color="auto"/>
                  </w:divBdr>
                  <w:divsChild>
                    <w:div w:id="151289348">
                      <w:marLeft w:val="0"/>
                      <w:marRight w:val="0"/>
                      <w:marTop w:val="0"/>
                      <w:marBottom w:val="0"/>
                      <w:divBdr>
                        <w:top w:val="none" w:sz="0" w:space="0" w:color="auto"/>
                        <w:left w:val="none" w:sz="0" w:space="0" w:color="auto"/>
                        <w:bottom w:val="none" w:sz="0" w:space="0" w:color="auto"/>
                        <w:right w:val="none" w:sz="0" w:space="0" w:color="auto"/>
                      </w:divBdr>
                      <w:divsChild>
                        <w:div w:id="519854100">
                          <w:marLeft w:val="0"/>
                          <w:marRight w:val="0"/>
                          <w:marTop w:val="0"/>
                          <w:marBottom w:val="0"/>
                          <w:divBdr>
                            <w:top w:val="none" w:sz="0" w:space="0" w:color="auto"/>
                            <w:left w:val="none" w:sz="0" w:space="0" w:color="auto"/>
                            <w:bottom w:val="none" w:sz="0" w:space="0" w:color="auto"/>
                            <w:right w:val="none" w:sz="0" w:space="0" w:color="auto"/>
                          </w:divBdr>
                          <w:divsChild>
                            <w:div w:id="92821749">
                              <w:marLeft w:val="0"/>
                              <w:marRight w:val="0"/>
                              <w:marTop w:val="0"/>
                              <w:marBottom w:val="0"/>
                              <w:divBdr>
                                <w:top w:val="none" w:sz="0" w:space="0" w:color="auto"/>
                                <w:left w:val="none" w:sz="0" w:space="0" w:color="auto"/>
                                <w:bottom w:val="none" w:sz="0" w:space="0" w:color="auto"/>
                                <w:right w:val="none" w:sz="0" w:space="0" w:color="auto"/>
                              </w:divBdr>
                              <w:divsChild>
                                <w:div w:id="1834952870">
                                  <w:marLeft w:val="0"/>
                                  <w:marRight w:val="0"/>
                                  <w:marTop w:val="0"/>
                                  <w:marBottom w:val="0"/>
                                  <w:divBdr>
                                    <w:top w:val="none" w:sz="0" w:space="0" w:color="auto"/>
                                    <w:left w:val="none" w:sz="0" w:space="0" w:color="auto"/>
                                    <w:bottom w:val="none" w:sz="0" w:space="0" w:color="auto"/>
                                    <w:right w:val="none" w:sz="0" w:space="0" w:color="auto"/>
                                  </w:divBdr>
                                  <w:divsChild>
                                    <w:div w:id="20587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9067">
                              <w:marLeft w:val="0"/>
                              <w:marRight w:val="0"/>
                              <w:marTop w:val="0"/>
                              <w:marBottom w:val="0"/>
                              <w:divBdr>
                                <w:top w:val="none" w:sz="0" w:space="0" w:color="auto"/>
                                <w:left w:val="none" w:sz="0" w:space="0" w:color="auto"/>
                                <w:bottom w:val="none" w:sz="0" w:space="0" w:color="auto"/>
                                <w:right w:val="none" w:sz="0" w:space="0" w:color="auto"/>
                              </w:divBdr>
                            </w:div>
                            <w:div w:id="1419210760">
                              <w:marLeft w:val="0"/>
                              <w:marRight w:val="0"/>
                              <w:marTop w:val="0"/>
                              <w:marBottom w:val="0"/>
                              <w:divBdr>
                                <w:top w:val="none" w:sz="0" w:space="0" w:color="auto"/>
                                <w:left w:val="none" w:sz="0" w:space="0" w:color="auto"/>
                                <w:bottom w:val="none" w:sz="0" w:space="0" w:color="auto"/>
                                <w:right w:val="none" w:sz="0" w:space="0" w:color="auto"/>
                              </w:divBdr>
                            </w:div>
                          </w:divsChild>
                        </w:div>
                        <w:div w:id="652879807">
                          <w:marLeft w:val="0"/>
                          <w:marRight w:val="0"/>
                          <w:marTop w:val="0"/>
                          <w:marBottom w:val="0"/>
                          <w:divBdr>
                            <w:top w:val="none" w:sz="0" w:space="0" w:color="auto"/>
                            <w:left w:val="none" w:sz="0" w:space="0" w:color="auto"/>
                            <w:bottom w:val="none" w:sz="0" w:space="0" w:color="auto"/>
                            <w:right w:val="none" w:sz="0" w:space="0" w:color="auto"/>
                          </w:divBdr>
                          <w:divsChild>
                            <w:div w:id="1463840756">
                              <w:marLeft w:val="0"/>
                              <w:marRight w:val="0"/>
                              <w:marTop w:val="0"/>
                              <w:marBottom w:val="0"/>
                              <w:divBdr>
                                <w:top w:val="none" w:sz="0" w:space="0" w:color="auto"/>
                                <w:left w:val="none" w:sz="0" w:space="0" w:color="auto"/>
                                <w:bottom w:val="none" w:sz="0" w:space="0" w:color="auto"/>
                                <w:right w:val="none" w:sz="0" w:space="0" w:color="auto"/>
                              </w:divBdr>
                            </w:div>
                            <w:div w:id="1932274174">
                              <w:marLeft w:val="0"/>
                              <w:marRight w:val="0"/>
                              <w:marTop w:val="0"/>
                              <w:marBottom w:val="0"/>
                              <w:divBdr>
                                <w:top w:val="none" w:sz="0" w:space="0" w:color="auto"/>
                                <w:left w:val="none" w:sz="0" w:space="0" w:color="auto"/>
                                <w:bottom w:val="none" w:sz="0" w:space="0" w:color="auto"/>
                                <w:right w:val="none" w:sz="0" w:space="0" w:color="auto"/>
                              </w:divBdr>
                              <w:divsChild>
                                <w:div w:id="1422411387">
                                  <w:marLeft w:val="0"/>
                                  <w:marRight w:val="0"/>
                                  <w:marTop w:val="0"/>
                                  <w:marBottom w:val="0"/>
                                  <w:divBdr>
                                    <w:top w:val="none" w:sz="0" w:space="0" w:color="auto"/>
                                    <w:left w:val="none" w:sz="0" w:space="0" w:color="auto"/>
                                    <w:bottom w:val="none" w:sz="0" w:space="0" w:color="auto"/>
                                    <w:right w:val="none" w:sz="0" w:space="0" w:color="auto"/>
                                  </w:divBdr>
                                  <w:divsChild>
                                    <w:div w:id="1279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42402">
                              <w:marLeft w:val="0"/>
                              <w:marRight w:val="0"/>
                              <w:marTop w:val="0"/>
                              <w:marBottom w:val="0"/>
                              <w:divBdr>
                                <w:top w:val="none" w:sz="0" w:space="0" w:color="auto"/>
                                <w:left w:val="none" w:sz="0" w:space="0" w:color="auto"/>
                                <w:bottom w:val="none" w:sz="0" w:space="0" w:color="auto"/>
                                <w:right w:val="none" w:sz="0" w:space="0" w:color="auto"/>
                              </w:divBdr>
                            </w:div>
                          </w:divsChild>
                        </w:div>
                        <w:div w:id="1630167192">
                          <w:marLeft w:val="0"/>
                          <w:marRight w:val="0"/>
                          <w:marTop w:val="0"/>
                          <w:marBottom w:val="0"/>
                          <w:divBdr>
                            <w:top w:val="none" w:sz="0" w:space="0" w:color="auto"/>
                            <w:left w:val="none" w:sz="0" w:space="0" w:color="auto"/>
                            <w:bottom w:val="none" w:sz="0" w:space="0" w:color="auto"/>
                            <w:right w:val="none" w:sz="0" w:space="0" w:color="auto"/>
                          </w:divBdr>
                          <w:divsChild>
                            <w:div w:id="407583964">
                              <w:marLeft w:val="0"/>
                              <w:marRight w:val="0"/>
                              <w:marTop w:val="0"/>
                              <w:marBottom w:val="0"/>
                              <w:divBdr>
                                <w:top w:val="none" w:sz="0" w:space="0" w:color="auto"/>
                                <w:left w:val="none" w:sz="0" w:space="0" w:color="auto"/>
                                <w:bottom w:val="none" w:sz="0" w:space="0" w:color="auto"/>
                                <w:right w:val="none" w:sz="0" w:space="0" w:color="auto"/>
                              </w:divBdr>
                            </w:div>
                            <w:div w:id="722487271">
                              <w:marLeft w:val="0"/>
                              <w:marRight w:val="0"/>
                              <w:marTop w:val="0"/>
                              <w:marBottom w:val="0"/>
                              <w:divBdr>
                                <w:top w:val="none" w:sz="0" w:space="0" w:color="auto"/>
                                <w:left w:val="none" w:sz="0" w:space="0" w:color="auto"/>
                                <w:bottom w:val="none" w:sz="0" w:space="0" w:color="auto"/>
                                <w:right w:val="none" w:sz="0" w:space="0" w:color="auto"/>
                              </w:divBdr>
                              <w:divsChild>
                                <w:div w:id="1160195960">
                                  <w:marLeft w:val="0"/>
                                  <w:marRight w:val="0"/>
                                  <w:marTop w:val="0"/>
                                  <w:marBottom w:val="0"/>
                                  <w:divBdr>
                                    <w:top w:val="none" w:sz="0" w:space="0" w:color="auto"/>
                                    <w:left w:val="none" w:sz="0" w:space="0" w:color="auto"/>
                                    <w:bottom w:val="none" w:sz="0" w:space="0" w:color="auto"/>
                                    <w:right w:val="none" w:sz="0" w:space="0" w:color="auto"/>
                                  </w:divBdr>
                                  <w:divsChild>
                                    <w:div w:id="13402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469116">
      <w:bodyDiv w:val="1"/>
      <w:marLeft w:val="0"/>
      <w:marRight w:val="0"/>
      <w:marTop w:val="0"/>
      <w:marBottom w:val="0"/>
      <w:divBdr>
        <w:top w:val="none" w:sz="0" w:space="0" w:color="auto"/>
        <w:left w:val="none" w:sz="0" w:space="0" w:color="auto"/>
        <w:bottom w:val="none" w:sz="0" w:space="0" w:color="auto"/>
        <w:right w:val="none" w:sz="0" w:space="0" w:color="auto"/>
      </w:divBdr>
      <w:divsChild>
        <w:div w:id="601034175">
          <w:marLeft w:val="0"/>
          <w:marRight w:val="0"/>
          <w:marTop w:val="0"/>
          <w:marBottom w:val="0"/>
          <w:divBdr>
            <w:top w:val="none" w:sz="0" w:space="0" w:color="auto"/>
            <w:left w:val="none" w:sz="0" w:space="0" w:color="auto"/>
            <w:bottom w:val="none" w:sz="0" w:space="0" w:color="auto"/>
            <w:right w:val="none" w:sz="0" w:space="0" w:color="auto"/>
          </w:divBdr>
        </w:div>
        <w:div w:id="2102754587">
          <w:marLeft w:val="0"/>
          <w:marRight w:val="0"/>
          <w:marTop w:val="0"/>
          <w:marBottom w:val="0"/>
          <w:divBdr>
            <w:top w:val="none" w:sz="0" w:space="0" w:color="auto"/>
            <w:left w:val="none" w:sz="0" w:space="0" w:color="auto"/>
            <w:bottom w:val="none" w:sz="0" w:space="0" w:color="auto"/>
            <w:right w:val="none" w:sz="0" w:space="0" w:color="auto"/>
          </w:divBdr>
          <w:divsChild>
            <w:div w:id="169761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5142">
      <w:bodyDiv w:val="1"/>
      <w:marLeft w:val="0"/>
      <w:marRight w:val="0"/>
      <w:marTop w:val="0"/>
      <w:marBottom w:val="0"/>
      <w:divBdr>
        <w:top w:val="none" w:sz="0" w:space="0" w:color="auto"/>
        <w:left w:val="none" w:sz="0" w:space="0" w:color="auto"/>
        <w:bottom w:val="none" w:sz="0" w:space="0" w:color="auto"/>
        <w:right w:val="none" w:sz="0" w:space="0" w:color="auto"/>
      </w:divBdr>
    </w:div>
    <w:div w:id="1464998442">
      <w:bodyDiv w:val="1"/>
      <w:marLeft w:val="0"/>
      <w:marRight w:val="0"/>
      <w:marTop w:val="0"/>
      <w:marBottom w:val="0"/>
      <w:divBdr>
        <w:top w:val="none" w:sz="0" w:space="0" w:color="auto"/>
        <w:left w:val="none" w:sz="0" w:space="0" w:color="auto"/>
        <w:bottom w:val="none" w:sz="0" w:space="0" w:color="auto"/>
        <w:right w:val="none" w:sz="0" w:space="0" w:color="auto"/>
      </w:divBdr>
    </w:div>
    <w:div w:id="1485664768">
      <w:bodyDiv w:val="1"/>
      <w:marLeft w:val="0"/>
      <w:marRight w:val="0"/>
      <w:marTop w:val="0"/>
      <w:marBottom w:val="0"/>
      <w:divBdr>
        <w:top w:val="none" w:sz="0" w:space="0" w:color="auto"/>
        <w:left w:val="none" w:sz="0" w:space="0" w:color="auto"/>
        <w:bottom w:val="none" w:sz="0" w:space="0" w:color="auto"/>
        <w:right w:val="none" w:sz="0" w:space="0" w:color="auto"/>
      </w:divBdr>
    </w:div>
    <w:div w:id="1497719886">
      <w:bodyDiv w:val="1"/>
      <w:marLeft w:val="0"/>
      <w:marRight w:val="0"/>
      <w:marTop w:val="0"/>
      <w:marBottom w:val="0"/>
      <w:divBdr>
        <w:top w:val="none" w:sz="0" w:space="0" w:color="auto"/>
        <w:left w:val="none" w:sz="0" w:space="0" w:color="auto"/>
        <w:bottom w:val="none" w:sz="0" w:space="0" w:color="auto"/>
        <w:right w:val="none" w:sz="0" w:space="0" w:color="auto"/>
      </w:divBdr>
    </w:div>
    <w:div w:id="1498763978">
      <w:bodyDiv w:val="1"/>
      <w:marLeft w:val="0"/>
      <w:marRight w:val="0"/>
      <w:marTop w:val="0"/>
      <w:marBottom w:val="0"/>
      <w:divBdr>
        <w:top w:val="none" w:sz="0" w:space="0" w:color="auto"/>
        <w:left w:val="none" w:sz="0" w:space="0" w:color="auto"/>
        <w:bottom w:val="none" w:sz="0" w:space="0" w:color="auto"/>
        <w:right w:val="none" w:sz="0" w:space="0" w:color="auto"/>
      </w:divBdr>
    </w:div>
    <w:div w:id="1501001531">
      <w:bodyDiv w:val="1"/>
      <w:marLeft w:val="0"/>
      <w:marRight w:val="0"/>
      <w:marTop w:val="0"/>
      <w:marBottom w:val="0"/>
      <w:divBdr>
        <w:top w:val="none" w:sz="0" w:space="0" w:color="auto"/>
        <w:left w:val="none" w:sz="0" w:space="0" w:color="auto"/>
        <w:bottom w:val="none" w:sz="0" w:space="0" w:color="auto"/>
        <w:right w:val="none" w:sz="0" w:space="0" w:color="auto"/>
      </w:divBdr>
    </w:div>
    <w:div w:id="1502085158">
      <w:bodyDiv w:val="1"/>
      <w:marLeft w:val="0"/>
      <w:marRight w:val="0"/>
      <w:marTop w:val="0"/>
      <w:marBottom w:val="0"/>
      <w:divBdr>
        <w:top w:val="none" w:sz="0" w:space="0" w:color="auto"/>
        <w:left w:val="none" w:sz="0" w:space="0" w:color="auto"/>
        <w:bottom w:val="none" w:sz="0" w:space="0" w:color="auto"/>
        <w:right w:val="none" w:sz="0" w:space="0" w:color="auto"/>
      </w:divBdr>
    </w:div>
    <w:div w:id="1523471978">
      <w:bodyDiv w:val="1"/>
      <w:marLeft w:val="0"/>
      <w:marRight w:val="0"/>
      <w:marTop w:val="0"/>
      <w:marBottom w:val="0"/>
      <w:divBdr>
        <w:top w:val="none" w:sz="0" w:space="0" w:color="auto"/>
        <w:left w:val="none" w:sz="0" w:space="0" w:color="auto"/>
        <w:bottom w:val="none" w:sz="0" w:space="0" w:color="auto"/>
        <w:right w:val="none" w:sz="0" w:space="0" w:color="auto"/>
      </w:divBdr>
      <w:divsChild>
        <w:div w:id="1350184912">
          <w:marLeft w:val="0"/>
          <w:marRight w:val="0"/>
          <w:marTop w:val="0"/>
          <w:marBottom w:val="0"/>
          <w:divBdr>
            <w:top w:val="none" w:sz="0" w:space="0" w:color="auto"/>
            <w:left w:val="none" w:sz="0" w:space="0" w:color="auto"/>
            <w:bottom w:val="none" w:sz="0" w:space="0" w:color="auto"/>
            <w:right w:val="none" w:sz="0" w:space="0" w:color="auto"/>
          </w:divBdr>
        </w:div>
        <w:div w:id="1599366437">
          <w:marLeft w:val="0"/>
          <w:marRight w:val="0"/>
          <w:marTop w:val="0"/>
          <w:marBottom w:val="0"/>
          <w:divBdr>
            <w:top w:val="none" w:sz="0" w:space="0" w:color="auto"/>
            <w:left w:val="none" w:sz="0" w:space="0" w:color="auto"/>
            <w:bottom w:val="none" w:sz="0" w:space="0" w:color="auto"/>
            <w:right w:val="none" w:sz="0" w:space="0" w:color="auto"/>
          </w:divBdr>
        </w:div>
      </w:divsChild>
    </w:div>
    <w:div w:id="1588490927">
      <w:bodyDiv w:val="1"/>
      <w:marLeft w:val="0"/>
      <w:marRight w:val="0"/>
      <w:marTop w:val="0"/>
      <w:marBottom w:val="0"/>
      <w:divBdr>
        <w:top w:val="none" w:sz="0" w:space="0" w:color="auto"/>
        <w:left w:val="none" w:sz="0" w:space="0" w:color="auto"/>
        <w:bottom w:val="none" w:sz="0" w:space="0" w:color="auto"/>
        <w:right w:val="none" w:sz="0" w:space="0" w:color="auto"/>
      </w:divBdr>
    </w:div>
    <w:div w:id="1588533529">
      <w:bodyDiv w:val="1"/>
      <w:marLeft w:val="0"/>
      <w:marRight w:val="0"/>
      <w:marTop w:val="0"/>
      <w:marBottom w:val="0"/>
      <w:divBdr>
        <w:top w:val="none" w:sz="0" w:space="0" w:color="auto"/>
        <w:left w:val="none" w:sz="0" w:space="0" w:color="auto"/>
        <w:bottom w:val="none" w:sz="0" w:space="0" w:color="auto"/>
        <w:right w:val="none" w:sz="0" w:space="0" w:color="auto"/>
      </w:divBdr>
    </w:div>
    <w:div w:id="1628318662">
      <w:bodyDiv w:val="1"/>
      <w:marLeft w:val="0"/>
      <w:marRight w:val="0"/>
      <w:marTop w:val="0"/>
      <w:marBottom w:val="0"/>
      <w:divBdr>
        <w:top w:val="none" w:sz="0" w:space="0" w:color="auto"/>
        <w:left w:val="none" w:sz="0" w:space="0" w:color="auto"/>
        <w:bottom w:val="none" w:sz="0" w:space="0" w:color="auto"/>
        <w:right w:val="none" w:sz="0" w:space="0" w:color="auto"/>
      </w:divBdr>
    </w:div>
    <w:div w:id="1631589259">
      <w:bodyDiv w:val="1"/>
      <w:marLeft w:val="0"/>
      <w:marRight w:val="0"/>
      <w:marTop w:val="0"/>
      <w:marBottom w:val="0"/>
      <w:divBdr>
        <w:top w:val="none" w:sz="0" w:space="0" w:color="auto"/>
        <w:left w:val="none" w:sz="0" w:space="0" w:color="auto"/>
        <w:bottom w:val="none" w:sz="0" w:space="0" w:color="auto"/>
        <w:right w:val="none" w:sz="0" w:space="0" w:color="auto"/>
      </w:divBdr>
    </w:div>
    <w:div w:id="1632859368">
      <w:bodyDiv w:val="1"/>
      <w:marLeft w:val="0"/>
      <w:marRight w:val="0"/>
      <w:marTop w:val="0"/>
      <w:marBottom w:val="0"/>
      <w:divBdr>
        <w:top w:val="none" w:sz="0" w:space="0" w:color="auto"/>
        <w:left w:val="none" w:sz="0" w:space="0" w:color="auto"/>
        <w:bottom w:val="none" w:sz="0" w:space="0" w:color="auto"/>
        <w:right w:val="none" w:sz="0" w:space="0" w:color="auto"/>
      </w:divBdr>
      <w:divsChild>
        <w:div w:id="1543323098">
          <w:marLeft w:val="0"/>
          <w:marRight w:val="0"/>
          <w:marTop w:val="0"/>
          <w:marBottom w:val="0"/>
          <w:divBdr>
            <w:top w:val="none" w:sz="0" w:space="0" w:color="auto"/>
            <w:left w:val="none" w:sz="0" w:space="0" w:color="auto"/>
            <w:bottom w:val="none" w:sz="0" w:space="0" w:color="auto"/>
            <w:right w:val="none" w:sz="0" w:space="0" w:color="auto"/>
          </w:divBdr>
          <w:divsChild>
            <w:div w:id="113790922">
              <w:marLeft w:val="0"/>
              <w:marRight w:val="0"/>
              <w:marTop w:val="0"/>
              <w:marBottom w:val="0"/>
              <w:divBdr>
                <w:top w:val="none" w:sz="0" w:space="0" w:color="auto"/>
                <w:left w:val="none" w:sz="0" w:space="0" w:color="auto"/>
                <w:bottom w:val="none" w:sz="0" w:space="0" w:color="auto"/>
                <w:right w:val="none" w:sz="0" w:space="0" w:color="auto"/>
              </w:divBdr>
            </w:div>
            <w:div w:id="651443582">
              <w:marLeft w:val="0"/>
              <w:marRight w:val="0"/>
              <w:marTop w:val="0"/>
              <w:marBottom w:val="0"/>
              <w:divBdr>
                <w:top w:val="none" w:sz="0" w:space="0" w:color="auto"/>
                <w:left w:val="none" w:sz="0" w:space="0" w:color="auto"/>
                <w:bottom w:val="none" w:sz="0" w:space="0" w:color="auto"/>
                <w:right w:val="none" w:sz="0" w:space="0" w:color="auto"/>
              </w:divBdr>
            </w:div>
            <w:div w:id="829099898">
              <w:marLeft w:val="0"/>
              <w:marRight w:val="0"/>
              <w:marTop w:val="0"/>
              <w:marBottom w:val="0"/>
              <w:divBdr>
                <w:top w:val="none" w:sz="0" w:space="0" w:color="auto"/>
                <w:left w:val="none" w:sz="0" w:space="0" w:color="auto"/>
                <w:bottom w:val="none" w:sz="0" w:space="0" w:color="auto"/>
                <w:right w:val="none" w:sz="0" w:space="0" w:color="auto"/>
              </w:divBdr>
            </w:div>
            <w:div w:id="861164147">
              <w:marLeft w:val="0"/>
              <w:marRight w:val="0"/>
              <w:marTop w:val="0"/>
              <w:marBottom w:val="0"/>
              <w:divBdr>
                <w:top w:val="none" w:sz="0" w:space="0" w:color="auto"/>
                <w:left w:val="none" w:sz="0" w:space="0" w:color="auto"/>
                <w:bottom w:val="none" w:sz="0" w:space="0" w:color="auto"/>
                <w:right w:val="none" w:sz="0" w:space="0" w:color="auto"/>
              </w:divBdr>
            </w:div>
            <w:div w:id="1900706450">
              <w:marLeft w:val="0"/>
              <w:marRight w:val="0"/>
              <w:marTop w:val="0"/>
              <w:marBottom w:val="0"/>
              <w:divBdr>
                <w:top w:val="none" w:sz="0" w:space="0" w:color="auto"/>
                <w:left w:val="none" w:sz="0" w:space="0" w:color="auto"/>
                <w:bottom w:val="none" w:sz="0" w:space="0" w:color="auto"/>
                <w:right w:val="none" w:sz="0" w:space="0" w:color="auto"/>
              </w:divBdr>
              <w:divsChild>
                <w:div w:id="679626485">
                  <w:marLeft w:val="0"/>
                  <w:marRight w:val="0"/>
                  <w:marTop w:val="0"/>
                  <w:marBottom w:val="0"/>
                  <w:divBdr>
                    <w:top w:val="none" w:sz="0" w:space="0" w:color="auto"/>
                    <w:left w:val="none" w:sz="0" w:space="0" w:color="auto"/>
                    <w:bottom w:val="none" w:sz="0" w:space="0" w:color="auto"/>
                    <w:right w:val="none" w:sz="0" w:space="0" w:color="auto"/>
                  </w:divBdr>
                </w:div>
                <w:div w:id="839808820">
                  <w:marLeft w:val="0"/>
                  <w:marRight w:val="0"/>
                  <w:marTop w:val="0"/>
                  <w:marBottom w:val="0"/>
                  <w:divBdr>
                    <w:top w:val="none" w:sz="0" w:space="0" w:color="auto"/>
                    <w:left w:val="none" w:sz="0" w:space="0" w:color="auto"/>
                    <w:bottom w:val="none" w:sz="0" w:space="0" w:color="auto"/>
                    <w:right w:val="none" w:sz="0" w:space="0" w:color="auto"/>
                  </w:divBdr>
                </w:div>
                <w:div w:id="909969665">
                  <w:marLeft w:val="0"/>
                  <w:marRight w:val="0"/>
                  <w:marTop w:val="0"/>
                  <w:marBottom w:val="0"/>
                  <w:divBdr>
                    <w:top w:val="none" w:sz="0" w:space="0" w:color="auto"/>
                    <w:left w:val="none" w:sz="0" w:space="0" w:color="auto"/>
                    <w:bottom w:val="none" w:sz="0" w:space="0" w:color="auto"/>
                    <w:right w:val="none" w:sz="0" w:space="0" w:color="auto"/>
                  </w:divBdr>
                  <w:divsChild>
                    <w:div w:id="221722873">
                      <w:marLeft w:val="0"/>
                      <w:marRight w:val="0"/>
                      <w:marTop w:val="0"/>
                      <w:marBottom w:val="0"/>
                      <w:divBdr>
                        <w:top w:val="none" w:sz="0" w:space="0" w:color="auto"/>
                        <w:left w:val="none" w:sz="0" w:space="0" w:color="auto"/>
                        <w:bottom w:val="none" w:sz="0" w:space="0" w:color="auto"/>
                        <w:right w:val="none" w:sz="0" w:space="0" w:color="auto"/>
                      </w:divBdr>
                    </w:div>
                    <w:div w:id="228615798">
                      <w:marLeft w:val="0"/>
                      <w:marRight w:val="0"/>
                      <w:marTop w:val="0"/>
                      <w:marBottom w:val="0"/>
                      <w:divBdr>
                        <w:top w:val="none" w:sz="0" w:space="0" w:color="auto"/>
                        <w:left w:val="none" w:sz="0" w:space="0" w:color="auto"/>
                        <w:bottom w:val="none" w:sz="0" w:space="0" w:color="auto"/>
                        <w:right w:val="none" w:sz="0" w:space="0" w:color="auto"/>
                      </w:divBdr>
                    </w:div>
                    <w:div w:id="242690296">
                      <w:marLeft w:val="0"/>
                      <w:marRight w:val="0"/>
                      <w:marTop w:val="0"/>
                      <w:marBottom w:val="0"/>
                      <w:divBdr>
                        <w:top w:val="none" w:sz="0" w:space="0" w:color="auto"/>
                        <w:left w:val="none" w:sz="0" w:space="0" w:color="auto"/>
                        <w:bottom w:val="none" w:sz="0" w:space="0" w:color="auto"/>
                        <w:right w:val="none" w:sz="0" w:space="0" w:color="auto"/>
                      </w:divBdr>
                    </w:div>
                    <w:div w:id="298192072">
                      <w:marLeft w:val="0"/>
                      <w:marRight w:val="0"/>
                      <w:marTop w:val="0"/>
                      <w:marBottom w:val="0"/>
                      <w:divBdr>
                        <w:top w:val="none" w:sz="0" w:space="0" w:color="auto"/>
                        <w:left w:val="none" w:sz="0" w:space="0" w:color="auto"/>
                        <w:bottom w:val="none" w:sz="0" w:space="0" w:color="auto"/>
                        <w:right w:val="none" w:sz="0" w:space="0" w:color="auto"/>
                      </w:divBdr>
                    </w:div>
                    <w:div w:id="459225765">
                      <w:marLeft w:val="0"/>
                      <w:marRight w:val="0"/>
                      <w:marTop w:val="0"/>
                      <w:marBottom w:val="0"/>
                      <w:divBdr>
                        <w:top w:val="none" w:sz="0" w:space="0" w:color="auto"/>
                        <w:left w:val="none" w:sz="0" w:space="0" w:color="auto"/>
                        <w:bottom w:val="none" w:sz="0" w:space="0" w:color="auto"/>
                        <w:right w:val="none" w:sz="0" w:space="0" w:color="auto"/>
                      </w:divBdr>
                    </w:div>
                    <w:div w:id="710231657">
                      <w:marLeft w:val="0"/>
                      <w:marRight w:val="0"/>
                      <w:marTop w:val="0"/>
                      <w:marBottom w:val="0"/>
                      <w:divBdr>
                        <w:top w:val="none" w:sz="0" w:space="0" w:color="auto"/>
                        <w:left w:val="none" w:sz="0" w:space="0" w:color="auto"/>
                        <w:bottom w:val="none" w:sz="0" w:space="0" w:color="auto"/>
                        <w:right w:val="none" w:sz="0" w:space="0" w:color="auto"/>
                      </w:divBdr>
                    </w:div>
                    <w:div w:id="739325266">
                      <w:marLeft w:val="0"/>
                      <w:marRight w:val="0"/>
                      <w:marTop w:val="0"/>
                      <w:marBottom w:val="0"/>
                      <w:divBdr>
                        <w:top w:val="none" w:sz="0" w:space="0" w:color="auto"/>
                        <w:left w:val="none" w:sz="0" w:space="0" w:color="auto"/>
                        <w:bottom w:val="none" w:sz="0" w:space="0" w:color="auto"/>
                        <w:right w:val="none" w:sz="0" w:space="0" w:color="auto"/>
                      </w:divBdr>
                    </w:div>
                    <w:div w:id="756753916">
                      <w:marLeft w:val="0"/>
                      <w:marRight w:val="0"/>
                      <w:marTop w:val="0"/>
                      <w:marBottom w:val="0"/>
                      <w:divBdr>
                        <w:top w:val="none" w:sz="0" w:space="0" w:color="auto"/>
                        <w:left w:val="none" w:sz="0" w:space="0" w:color="auto"/>
                        <w:bottom w:val="none" w:sz="0" w:space="0" w:color="auto"/>
                        <w:right w:val="none" w:sz="0" w:space="0" w:color="auto"/>
                      </w:divBdr>
                    </w:div>
                    <w:div w:id="804274588">
                      <w:marLeft w:val="0"/>
                      <w:marRight w:val="0"/>
                      <w:marTop w:val="0"/>
                      <w:marBottom w:val="0"/>
                      <w:divBdr>
                        <w:top w:val="none" w:sz="0" w:space="0" w:color="auto"/>
                        <w:left w:val="none" w:sz="0" w:space="0" w:color="auto"/>
                        <w:bottom w:val="none" w:sz="0" w:space="0" w:color="auto"/>
                        <w:right w:val="none" w:sz="0" w:space="0" w:color="auto"/>
                      </w:divBdr>
                    </w:div>
                    <w:div w:id="937717781">
                      <w:marLeft w:val="0"/>
                      <w:marRight w:val="0"/>
                      <w:marTop w:val="0"/>
                      <w:marBottom w:val="0"/>
                      <w:divBdr>
                        <w:top w:val="none" w:sz="0" w:space="0" w:color="auto"/>
                        <w:left w:val="none" w:sz="0" w:space="0" w:color="auto"/>
                        <w:bottom w:val="none" w:sz="0" w:space="0" w:color="auto"/>
                        <w:right w:val="none" w:sz="0" w:space="0" w:color="auto"/>
                      </w:divBdr>
                    </w:div>
                    <w:div w:id="950016254">
                      <w:marLeft w:val="0"/>
                      <w:marRight w:val="0"/>
                      <w:marTop w:val="0"/>
                      <w:marBottom w:val="0"/>
                      <w:divBdr>
                        <w:top w:val="none" w:sz="0" w:space="0" w:color="auto"/>
                        <w:left w:val="none" w:sz="0" w:space="0" w:color="auto"/>
                        <w:bottom w:val="none" w:sz="0" w:space="0" w:color="auto"/>
                        <w:right w:val="none" w:sz="0" w:space="0" w:color="auto"/>
                      </w:divBdr>
                    </w:div>
                    <w:div w:id="963731459">
                      <w:marLeft w:val="0"/>
                      <w:marRight w:val="0"/>
                      <w:marTop w:val="0"/>
                      <w:marBottom w:val="0"/>
                      <w:divBdr>
                        <w:top w:val="none" w:sz="0" w:space="0" w:color="auto"/>
                        <w:left w:val="none" w:sz="0" w:space="0" w:color="auto"/>
                        <w:bottom w:val="none" w:sz="0" w:space="0" w:color="auto"/>
                        <w:right w:val="none" w:sz="0" w:space="0" w:color="auto"/>
                      </w:divBdr>
                    </w:div>
                    <w:div w:id="1197157227">
                      <w:marLeft w:val="0"/>
                      <w:marRight w:val="0"/>
                      <w:marTop w:val="0"/>
                      <w:marBottom w:val="0"/>
                      <w:divBdr>
                        <w:top w:val="none" w:sz="0" w:space="0" w:color="auto"/>
                        <w:left w:val="none" w:sz="0" w:space="0" w:color="auto"/>
                        <w:bottom w:val="none" w:sz="0" w:space="0" w:color="auto"/>
                        <w:right w:val="none" w:sz="0" w:space="0" w:color="auto"/>
                      </w:divBdr>
                    </w:div>
                    <w:div w:id="1246299391">
                      <w:marLeft w:val="0"/>
                      <w:marRight w:val="0"/>
                      <w:marTop w:val="0"/>
                      <w:marBottom w:val="0"/>
                      <w:divBdr>
                        <w:top w:val="none" w:sz="0" w:space="0" w:color="auto"/>
                        <w:left w:val="none" w:sz="0" w:space="0" w:color="auto"/>
                        <w:bottom w:val="none" w:sz="0" w:space="0" w:color="auto"/>
                        <w:right w:val="none" w:sz="0" w:space="0" w:color="auto"/>
                      </w:divBdr>
                    </w:div>
                    <w:div w:id="1293440990">
                      <w:marLeft w:val="0"/>
                      <w:marRight w:val="0"/>
                      <w:marTop w:val="0"/>
                      <w:marBottom w:val="0"/>
                      <w:divBdr>
                        <w:top w:val="none" w:sz="0" w:space="0" w:color="auto"/>
                        <w:left w:val="none" w:sz="0" w:space="0" w:color="auto"/>
                        <w:bottom w:val="none" w:sz="0" w:space="0" w:color="auto"/>
                        <w:right w:val="none" w:sz="0" w:space="0" w:color="auto"/>
                      </w:divBdr>
                    </w:div>
                    <w:div w:id="1312558539">
                      <w:marLeft w:val="0"/>
                      <w:marRight w:val="0"/>
                      <w:marTop w:val="0"/>
                      <w:marBottom w:val="0"/>
                      <w:divBdr>
                        <w:top w:val="none" w:sz="0" w:space="0" w:color="auto"/>
                        <w:left w:val="none" w:sz="0" w:space="0" w:color="auto"/>
                        <w:bottom w:val="none" w:sz="0" w:space="0" w:color="auto"/>
                        <w:right w:val="none" w:sz="0" w:space="0" w:color="auto"/>
                      </w:divBdr>
                    </w:div>
                    <w:div w:id="1740707988">
                      <w:marLeft w:val="0"/>
                      <w:marRight w:val="0"/>
                      <w:marTop w:val="0"/>
                      <w:marBottom w:val="0"/>
                      <w:divBdr>
                        <w:top w:val="none" w:sz="0" w:space="0" w:color="auto"/>
                        <w:left w:val="none" w:sz="0" w:space="0" w:color="auto"/>
                        <w:bottom w:val="none" w:sz="0" w:space="0" w:color="auto"/>
                        <w:right w:val="none" w:sz="0" w:space="0" w:color="auto"/>
                      </w:divBdr>
                    </w:div>
                    <w:div w:id="1846508640">
                      <w:marLeft w:val="0"/>
                      <w:marRight w:val="0"/>
                      <w:marTop w:val="0"/>
                      <w:marBottom w:val="0"/>
                      <w:divBdr>
                        <w:top w:val="none" w:sz="0" w:space="0" w:color="auto"/>
                        <w:left w:val="none" w:sz="0" w:space="0" w:color="auto"/>
                        <w:bottom w:val="none" w:sz="0" w:space="0" w:color="auto"/>
                        <w:right w:val="none" w:sz="0" w:space="0" w:color="auto"/>
                      </w:divBdr>
                    </w:div>
                    <w:div w:id="1889880945">
                      <w:marLeft w:val="0"/>
                      <w:marRight w:val="0"/>
                      <w:marTop w:val="0"/>
                      <w:marBottom w:val="0"/>
                      <w:divBdr>
                        <w:top w:val="none" w:sz="0" w:space="0" w:color="auto"/>
                        <w:left w:val="none" w:sz="0" w:space="0" w:color="auto"/>
                        <w:bottom w:val="none" w:sz="0" w:space="0" w:color="auto"/>
                        <w:right w:val="none" w:sz="0" w:space="0" w:color="auto"/>
                      </w:divBdr>
                    </w:div>
                    <w:div w:id="1970435434">
                      <w:marLeft w:val="0"/>
                      <w:marRight w:val="0"/>
                      <w:marTop w:val="0"/>
                      <w:marBottom w:val="0"/>
                      <w:divBdr>
                        <w:top w:val="none" w:sz="0" w:space="0" w:color="auto"/>
                        <w:left w:val="none" w:sz="0" w:space="0" w:color="auto"/>
                        <w:bottom w:val="none" w:sz="0" w:space="0" w:color="auto"/>
                        <w:right w:val="none" w:sz="0" w:space="0" w:color="auto"/>
                      </w:divBdr>
                    </w:div>
                    <w:div w:id="2018729771">
                      <w:marLeft w:val="0"/>
                      <w:marRight w:val="0"/>
                      <w:marTop w:val="0"/>
                      <w:marBottom w:val="0"/>
                      <w:divBdr>
                        <w:top w:val="none" w:sz="0" w:space="0" w:color="auto"/>
                        <w:left w:val="none" w:sz="0" w:space="0" w:color="auto"/>
                        <w:bottom w:val="none" w:sz="0" w:space="0" w:color="auto"/>
                        <w:right w:val="none" w:sz="0" w:space="0" w:color="auto"/>
                      </w:divBdr>
                    </w:div>
                    <w:div w:id="2106537579">
                      <w:marLeft w:val="0"/>
                      <w:marRight w:val="0"/>
                      <w:marTop w:val="0"/>
                      <w:marBottom w:val="0"/>
                      <w:divBdr>
                        <w:top w:val="none" w:sz="0" w:space="0" w:color="auto"/>
                        <w:left w:val="none" w:sz="0" w:space="0" w:color="auto"/>
                        <w:bottom w:val="none" w:sz="0" w:space="0" w:color="auto"/>
                        <w:right w:val="none" w:sz="0" w:space="0" w:color="auto"/>
                      </w:divBdr>
                    </w:div>
                  </w:divsChild>
                </w:div>
                <w:div w:id="992637791">
                  <w:marLeft w:val="0"/>
                  <w:marRight w:val="0"/>
                  <w:marTop w:val="0"/>
                  <w:marBottom w:val="0"/>
                  <w:divBdr>
                    <w:top w:val="none" w:sz="0" w:space="0" w:color="auto"/>
                    <w:left w:val="none" w:sz="0" w:space="0" w:color="auto"/>
                    <w:bottom w:val="none" w:sz="0" w:space="0" w:color="auto"/>
                    <w:right w:val="none" w:sz="0" w:space="0" w:color="auto"/>
                  </w:divBdr>
                </w:div>
                <w:div w:id="10547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69902">
      <w:bodyDiv w:val="1"/>
      <w:marLeft w:val="0"/>
      <w:marRight w:val="0"/>
      <w:marTop w:val="0"/>
      <w:marBottom w:val="0"/>
      <w:divBdr>
        <w:top w:val="none" w:sz="0" w:space="0" w:color="auto"/>
        <w:left w:val="none" w:sz="0" w:space="0" w:color="auto"/>
        <w:bottom w:val="none" w:sz="0" w:space="0" w:color="auto"/>
        <w:right w:val="none" w:sz="0" w:space="0" w:color="auto"/>
      </w:divBdr>
    </w:div>
    <w:div w:id="1715696662">
      <w:bodyDiv w:val="1"/>
      <w:marLeft w:val="0"/>
      <w:marRight w:val="0"/>
      <w:marTop w:val="0"/>
      <w:marBottom w:val="0"/>
      <w:divBdr>
        <w:top w:val="none" w:sz="0" w:space="0" w:color="auto"/>
        <w:left w:val="none" w:sz="0" w:space="0" w:color="auto"/>
        <w:bottom w:val="none" w:sz="0" w:space="0" w:color="auto"/>
        <w:right w:val="none" w:sz="0" w:space="0" w:color="auto"/>
      </w:divBdr>
      <w:divsChild>
        <w:div w:id="1388411742">
          <w:marLeft w:val="0"/>
          <w:marRight w:val="0"/>
          <w:marTop w:val="0"/>
          <w:marBottom w:val="0"/>
          <w:divBdr>
            <w:top w:val="none" w:sz="0" w:space="0" w:color="auto"/>
            <w:left w:val="none" w:sz="0" w:space="0" w:color="auto"/>
            <w:bottom w:val="none" w:sz="0" w:space="0" w:color="auto"/>
            <w:right w:val="none" w:sz="0" w:space="0" w:color="auto"/>
          </w:divBdr>
          <w:divsChild>
            <w:div w:id="596866809">
              <w:marLeft w:val="0"/>
              <w:marRight w:val="0"/>
              <w:marTop w:val="0"/>
              <w:marBottom w:val="0"/>
              <w:divBdr>
                <w:top w:val="none" w:sz="0" w:space="0" w:color="auto"/>
                <w:left w:val="none" w:sz="0" w:space="0" w:color="auto"/>
                <w:bottom w:val="none" w:sz="0" w:space="0" w:color="auto"/>
                <w:right w:val="none" w:sz="0" w:space="0" w:color="auto"/>
              </w:divBdr>
              <w:divsChild>
                <w:div w:id="76178533">
                  <w:marLeft w:val="0"/>
                  <w:marRight w:val="0"/>
                  <w:marTop w:val="0"/>
                  <w:marBottom w:val="0"/>
                  <w:divBdr>
                    <w:top w:val="none" w:sz="0" w:space="0" w:color="auto"/>
                    <w:left w:val="none" w:sz="0" w:space="0" w:color="auto"/>
                    <w:bottom w:val="none" w:sz="0" w:space="0" w:color="auto"/>
                    <w:right w:val="none" w:sz="0" w:space="0" w:color="auto"/>
                  </w:divBdr>
                  <w:divsChild>
                    <w:div w:id="16394315">
                      <w:marLeft w:val="0"/>
                      <w:marRight w:val="0"/>
                      <w:marTop w:val="0"/>
                      <w:marBottom w:val="0"/>
                      <w:divBdr>
                        <w:top w:val="none" w:sz="0" w:space="0" w:color="auto"/>
                        <w:left w:val="none" w:sz="0" w:space="0" w:color="auto"/>
                        <w:bottom w:val="none" w:sz="0" w:space="0" w:color="auto"/>
                        <w:right w:val="none" w:sz="0" w:space="0" w:color="auto"/>
                      </w:divBdr>
                    </w:div>
                    <w:div w:id="22093530">
                      <w:marLeft w:val="0"/>
                      <w:marRight w:val="0"/>
                      <w:marTop w:val="0"/>
                      <w:marBottom w:val="0"/>
                      <w:divBdr>
                        <w:top w:val="none" w:sz="0" w:space="0" w:color="auto"/>
                        <w:left w:val="none" w:sz="0" w:space="0" w:color="auto"/>
                        <w:bottom w:val="none" w:sz="0" w:space="0" w:color="auto"/>
                        <w:right w:val="none" w:sz="0" w:space="0" w:color="auto"/>
                      </w:divBdr>
                    </w:div>
                    <w:div w:id="103773080">
                      <w:marLeft w:val="0"/>
                      <w:marRight w:val="0"/>
                      <w:marTop w:val="0"/>
                      <w:marBottom w:val="0"/>
                      <w:divBdr>
                        <w:top w:val="none" w:sz="0" w:space="0" w:color="auto"/>
                        <w:left w:val="none" w:sz="0" w:space="0" w:color="auto"/>
                        <w:bottom w:val="none" w:sz="0" w:space="0" w:color="auto"/>
                        <w:right w:val="none" w:sz="0" w:space="0" w:color="auto"/>
                      </w:divBdr>
                    </w:div>
                    <w:div w:id="144317199">
                      <w:marLeft w:val="0"/>
                      <w:marRight w:val="0"/>
                      <w:marTop w:val="0"/>
                      <w:marBottom w:val="0"/>
                      <w:divBdr>
                        <w:top w:val="none" w:sz="0" w:space="0" w:color="auto"/>
                        <w:left w:val="none" w:sz="0" w:space="0" w:color="auto"/>
                        <w:bottom w:val="none" w:sz="0" w:space="0" w:color="auto"/>
                        <w:right w:val="none" w:sz="0" w:space="0" w:color="auto"/>
                      </w:divBdr>
                    </w:div>
                    <w:div w:id="169755785">
                      <w:marLeft w:val="0"/>
                      <w:marRight w:val="0"/>
                      <w:marTop w:val="0"/>
                      <w:marBottom w:val="0"/>
                      <w:divBdr>
                        <w:top w:val="none" w:sz="0" w:space="0" w:color="auto"/>
                        <w:left w:val="none" w:sz="0" w:space="0" w:color="auto"/>
                        <w:bottom w:val="none" w:sz="0" w:space="0" w:color="auto"/>
                        <w:right w:val="none" w:sz="0" w:space="0" w:color="auto"/>
                      </w:divBdr>
                    </w:div>
                    <w:div w:id="396321313">
                      <w:marLeft w:val="0"/>
                      <w:marRight w:val="0"/>
                      <w:marTop w:val="0"/>
                      <w:marBottom w:val="0"/>
                      <w:divBdr>
                        <w:top w:val="none" w:sz="0" w:space="0" w:color="auto"/>
                        <w:left w:val="none" w:sz="0" w:space="0" w:color="auto"/>
                        <w:bottom w:val="none" w:sz="0" w:space="0" w:color="auto"/>
                        <w:right w:val="none" w:sz="0" w:space="0" w:color="auto"/>
                      </w:divBdr>
                    </w:div>
                    <w:div w:id="551775566">
                      <w:marLeft w:val="0"/>
                      <w:marRight w:val="0"/>
                      <w:marTop w:val="0"/>
                      <w:marBottom w:val="0"/>
                      <w:divBdr>
                        <w:top w:val="none" w:sz="0" w:space="0" w:color="auto"/>
                        <w:left w:val="none" w:sz="0" w:space="0" w:color="auto"/>
                        <w:bottom w:val="none" w:sz="0" w:space="0" w:color="auto"/>
                        <w:right w:val="none" w:sz="0" w:space="0" w:color="auto"/>
                      </w:divBdr>
                    </w:div>
                    <w:div w:id="640114715">
                      <w:marLeft w:val="0"/>
                      <w:marRight w:val="0"/>
                      <w:marTop w:val="0"/>
                      <w:marBottom w:val="0"/>
                      <w:divBdr>
                        <w:top w:val="none" w:sz="0" w:space="0" w:color="auto"/>
                        <w:left w:val="none" w:sz="0" w:space="0" w:color="auto"/>
                        <w:bottom w:val="none" w:sz="0" w:space="0" w:color="auto"/>
                        <w:right w:val="none" w:sz="0" w:space="0" w:color="auto"/>
                      </w:divBdr>
                    </w:div>
                    <w:div w:id="746414967">
                      <w:marLeft w:val="0"/>
                      <w:marRight w:val="0"/>
                      <w:marTop w:val="0"/>
                      <w:marBottom w:val="0"/>
                      <w:divBdr>
                        <w:top w:val="none" w:sz="0" w:space="0" w:color="auto"/>
                        <w:left w:val="none" w:sz="0" w:space="0" w:color="auto"/>
                        <w:bottom w:val="none" w:sz="0" w:space="0" w:color="auto"/>
                        <w:right w:val="none" w:sz="0" w:space="0" w:color="auto"/>
                      </w:divBdr>
                    </w:div>
                    <w:div w:id="794064879">
                      <w:marLeft w:val="0"/>
                      <w:marRight w:val="0"/>
                      <w:marTop w:val="0"/>
                      <w:marBottom w:val="0"/>
                      <w:divBdr>
                        <w:top w:val="none" w:sz="0" w:space="0" w:color="auto"/>
                        <w:left w:val="none" w:sz="0" w:space="0" w:color="auto"/>
                        <w:bottom w:val="none" w:sz="0" w:space="0" w:color="auto"/>
                        <w:right w:val="none" w:sz="0" w:space="0" w:color="auto"/>
                      </w:divBdr>
                    </w:div>
                    <w:div w:id="1028868844">
                      <w:marLeft w:val="0"/>
                      <w:marRight w:val="0"/>
                      <w:marTop w:val="0"/>
                      <w:marBottom w:val="0"/>
                      <w:divBdr>
                        <w:top w:val="none" w:sz="0" w:space="0" w:color="auto"/>
                        <w:left w:val="none" w:sz="0" w:space="0" w:color="auto"/>
                        <w:bottom w:val="none" w:sz="0" w:space="0" w:color="auto"/>
                        <w:right w:val="none" w:sz="0" w:space="0" w:color="auto"/>
                      </w:divBdr>
                    </w:div>
                    <w:div w:id="1158300386">
                      <w:marLeft w:val="0"/>
                      <w:marRight w:val="0"/>
                      <w:marTop w:val="0"/>
                      <w:marBottom w:val="0"/>
                      <w:divBdr>
                        <w:top w:val="none" w:sz="0" w:space="0" w:color="auto"/>
                        <w:left w:val="none" w:sz="0" w:space="0" w:color="auto"/>
                        <w:bottom w:val="none" w:sz="0" w:space="0" w:color="auto"/>
                        <w:right w:val="none" w:sz="0" w:space="0" w:color="auto"/>
                      </w:divBdr>
                    </w:div>
                    <w:div w:id="1189031004">
                      <w:marLeft w:val="0"/>
                      <w:marRight w:val="0"/>
                      <w:marTop w:val="0"/>
                      <w:marBottom w:val="0"/>
                      <w:divBdr>
                        <w:top w:val="none" w:sz="0" w:space="0" w:color="auto"/>
                        <w:left w:val="none" w:sz="0" w:space="0" w:color="auto"/>
                        <w:bottom w:val="none" w:sz="0" w:space="0" w:color="auto"/>
                        <w:right w:val="none" w:sz="0" w:space="0" w:color="auto"/>
                      </w:divBdr>
                    </w:div>
                    <w:div w:id="1322541964">
                      <w:marLeft w:val="0"/>
                      <w:marRight w:val="0"/>
                      <w:marTop w:val="0"/>
                      <w:marBottom w:val="0"/>
                      <w:divBdr>
                        <w:top w:val="none" w:sz="0" w:space="0" w:color="auto"/>
                        <w:left w:val="none" w:sz="0" w:space="0" w:color="auto"/>
                        <w:bottom w:val="none" w:sz="0" w:space="0" w:color="auto"/>
                        <w:right w:val="none" w:sz="0" w:space="0" w:color="auto"/>
                      </w:divBdr>
                    </w:div>
                    <w:div w:id="1395812540">
                      <w:marLeft w:val="0"/>
                      <w:marRight w:val="0"/>
                      <w:marTop w:val="0"/>
                      <w:marBottom w:val="0"/>
                      <w:divBdr>
                        <w:top w:val="none" w:sz="0" w:space="0" w:color="auto"/>
                        <w:left w:val="none" w:sz="0" w:space="0" w:color="auto"/>
                        <w:bottom w:val="none" w:sz="0" w:space="0" w:color="auto"/>
                        <w:right w:val="none" w:sz="0" w:space="0" w:color="auto"/>
                      </w:divBdr>
                    </w:div>
                    <w:div w:id="1636988002">
                      <w:marLeft w:val="0"/>
                      <w:marRight w:val="0"/>
                      <w:marTop w:val="0"/>
                      <w:marBottom w:val="0"/>
                      <w:divBdr>
                        <w:top w:val="none" w:sz="0" w:space="0" w:color="auto"/>
                        <w:left w:val="none" w:sz="0" w:space="0" w:color="auto"/>
                        <w:bottom w:val="none" w:sz="0" w:space="0" w:color="auto"/>
                        <w:right w:val="none" w:sz="0" w:space="0" w:color="auto"/>
                      </w:divBdr>
                    </w:div>
                    <w:div w:id="1788348659">
                      <w:marLeft w:val="0"/>
                      <w:marRight w:val="0"/>
                      <w:marTop w:val="0"/>
                      <w:marBottom w:val="0"/>
                      <w:divBdr>
                        <w:top w:val="none" w:sz="0" w:space="0" w:color="auto"/>
                        <w:left w:val="none" w:sz="0" w:space="0" w:color="auto"/>
                        <w:bottom w:val="none" w:sz="0" w:space="0" w:color="auto"/>
                        <w:right w:val="none" w:sz="0" w:space="0" w:color="auto"/>
                      </w:divBdr>
                    </w:div>
                    <w:div w:id="1816755886">
                      <w:marLeft w:val="0"/>
                      <w:marRight w:val="0"/>
                      <w:marTop w:val="0"/>
                      <w:marBottom w:val="0"/>
                      <w:divBdr>
                        <w:top w:val="none" w:sz="0" w:space="0" w:color="auto"/>
                        <w:left w:val="none" w:sz="0" w:space="0" w:color="auto"/>
                        <w:bottom w:val="none" w:sz="0" w:space="0" w:color="auto"/>
                        <w:right w:val="none" w:sz="0" w:space="0" w:color="auto"/>
                      </w:divBdr>
                    </w:div>
                    <w:div w:id="1823697180">
                      <w:marLeft w:val="0"/>
                      <w:marRight w:val="0"/>
                      <w:marTop w:val="0"/>
                      <w:marBottom w:val="0"/>
                      <w:divBdr>
                        <w:top w:val="none" w:sz="0" w:space="0" w:color="auto"/>
                        <w:left w:val="none" w:sz="0" w:space="0" w:color="auto"/>
                        <w:bottom w:val="none" w:sz="0" w:space="0" w:color="auto"/>
                        <w:right w:val="none" w:sz="0" w:space="0" w:color="auto"/>
                      </w:divBdr>
                    </w:div>
                    <w:div w:id="2020346498">
                      <w:marLeft w:val="0"/>
                      <w:marRight w:val="0"/>
                      <w:marTop w:val="0"/>
                      <w:marBottom w:val="0"/>
                      <w:divBdr>
                        <w:top w:val="none" w:sz="0" w:space="0" w:color="auto"/>
                        <w:left w:val="none" w:sz="0" w:space="0" w:color="auto"/>
                        <w:bottom w:val="none" w:sz="0" w:space="0" w:color="auto"/>
                        <w:right w:val="none" w:sz="0" w:space="0" w:color="auto"/>
                      </w:divBdr>
                    </w:div>
                    <w:div w:id="2059816962">
                      <w:marLeft w:val="0"/>
                      <w:marRight w:val="0"/>
                      <w:marTop w:val="0"/>
                      <w:marBottom w:val="0"/>
                      <w:divBdr>
                        <w:top w:val="none" w:sz="0" w:space="0" w:color="auto"/>
                        <w:left w:val="none" w:sz="0" w:space="0" w:color="auto"/>
                        <w:bottom w:val="none" w:sz="0" w:space="0" w:color="auto"/>
                        <w:right w:val="none" w:sz="0" w:space="0" w:color="auto"/>
                      </w:divBdr>
                    </w:div>
                    <w:div w:id="2143187146">
                      <w:marLeft w:val="0"/>
                      <w:marRight w:val="0"/>
                      <w:marTop w:val="0"/>
                      <w:marBottom w:val="0"/>
                      <w:divBdr>
                        <w:top w:val="none" w:sz="0" w:space="0" w:color="auto"/>
                        <w:left w:val="none" w:sz="0" w:space="0" w:color="auto"/>
                        <w:bottom w:val="none" w:sz="0" w:space="0" w:color="auto"/>
                        <w:right w:val="none" w:sz="0" w:space="0" w:color="auto"/>
                      </w:divBdr>
                    </w:div>
                  </w:divsChild>
                </w:div>
                <w:div w:id="1314216124">
                  <w:marLeft w:val="0"/>
                  <w:marRight w:val="0"/>
                  <w:marTop w:val="0"/>
                  <w:marBottom w:val="0"/>
                  <w:divBdr>
                    <w:top w:val="none" w:sz="0" w:space="0" w:color="auto"/>
                    <w:left w:val="none" w:sz="0" w:space="0" w:color="auto"/>
                    <w:bottom w:val="none" w:sz="0" w:space="0" w:color="auto"/>
                    <w:right w:val="none" w:sz="0" w:space="0" w:color="auto"/>
                  </w:divBdr>
                </w:div>
                <w:div w:id="1620723869">
                  <w:marLeft w:val="0"/>
                  <w:marRight w:val="0"/>
                  <w:marTop w:val="0"/>
                  <w:marBottom w:val="0"/>
                  <w:divBdr>
                    <w:top w:val="none" w:sz="0" w:space="0" w:color="auto"/>
                    <w:left w:val="none" w:sz="0" w:space="0" w:color="auto"/>
                    <w:bottom w:val="none" w:sz="0" w:space="0" w:color="auto"/>
                    <w:right w:val="none" w:sz="0" w:space="0" w:color="auto"/>
                  </w:divBdr>
                </w:div>
                <w:div w:id="1650357896">
                  <w:marLeft w:val="0"/>
                  <w:marRight w:val="0"/>
                  <w:marTop w:val="0"/>
                  <w:marBottom w:val="0"/>
                  <w:divBdr>
                    <w:top w:val="none" w:sz="0" w:space="0" w:color="auto"/>
                    <w:left w:val="none" w:sz="0" w:space="0" w:color="auto"/>
                    <w:bottom w:val="none" w:sz="0" w:space="0" w:color="auto"/>
                    <w:right w:val="none" w:sz="0" w:space="0" w:color="auto"/>
                  </w:divBdr>
                </w:div>
                <w:div w:id="2006779573">
                  <w:marLeft w:val="0"/>
                  <w:marRight w:val="0"/>
                  <w:marTop w:val="0"/>
                  <w:marBottom w:val="0"/>
                  <w:divBdr>
                    <w:top w:val="none" w:sz="0" w:space="0" w:color="auto"/>
                    <w:left w:val="none" w:sz="0" w:space="0" w:color="auto"/>
                    <w:bottom w:val="none" w:sz="0" w:space="0" w:color="auto"/>
                    <w:right w:val="none" w:sz="0" w:space="0" w:color="auto"/>
                  </w:divBdr>
                </w:div>
              </w:divsChild>
            </w:div>
            <w:div w:id="839781282">
              <w:marLeft w:val="0"/>
              <w:marRight w:val="0"/>
              <w:marTop w:val="0"/>
              <w:marBottom w:val="0"/>
              <w:divBdr>
                <w:top w:val="none" w:sz="0" w:space="0" w:color="auto"/>
                <w:left w:val="none" w:sz="0" w:space="0" w:color="auto"/>
                <w:bottom w:val="none" w:sz="0" w:space="0" w:color="auto"/>
                <w:right w:val="none" w:sz="0" w:space="0" w:color="auto"/>
              </w:divBdr>
            </w:div>
            <w:div w:id="1481993960">
              <w:marLeft w:val="0"/>
              <w:marRight w:val="0"/>
              <w:marTop w:val="0"/>
              <w:marBottom w:val="0"/>
              <w:divBdr>
                <w:top w:val="none" w:sz="0" w:space="0" w:color="auto"/>
                <w:left w:val="none" w:sz="0" w:space="0" w:color="auto"/>
                <w:bottom w:val="none" w:sz="0" w:space="0" w:color="auto"/>
                <w:right w:val="none" w:sz="0" w:space="0" w:color="auto"/>
              </w:divBdr>
            </w:div>
            <w:div w:id="1541822671">
              <w:marLeft w:val="0"/>
              <w:marRight w:val="0"/>
              <w:marTop w:val="0"/>
              <w:marBottom w:val="0"/>
              <w:divBdr>
                <w:top w:val="none" w:sz="0" w:space="0" w:color="auto"/>
                <w:left w:val="none" w:sz="0" w:space="0" w:color="auto"/>
                <w:bottom w:val="none" w:sz="0" w:space="0" w:color="auto"/>
                <w:right w:val="none" w:sz="0" w:space="0" w:color="auto"/>
              </w:divBdr>
            </w:div>
            <w:div w:id="18512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5859">
      <w:bodyDiv w:val="1"/>
      <w:marLeft w:val="0"/>
      <w:marRight w:val="0"/>
      <w:marTop w:val="0"/>
      <w:marBottom w:val="0"/>
      <w:divBdr>
        <w:top w:val="none" w:sz="0" w:space="0" w:color="auto"/>
        <w:left w:val="none" w:sz="0" w:space="0" w:color="auto"/>
        <w:bottom w:val="none" w:sz="0" w:space="0" w:color="auto"/>
        <w:right w:val="none" w:sz="0" w:space="0" w:color="auto"/>
      </w:divBdr>
    </w:div>
    <w:div w:id="1760561863">
      <w:bodyDiv w:val="1"/>
      <w:marLeft w:val="0"/>
      <w:marRight w:val="0"/>
      <w:marTop w:val="0"/>
      <w:marBottom w:val="0"/>
      <w:divBdr>
        <w:top w:val="none" w:sz="0" w:space="0" w:color="auto"/>
        <w:left w:val="none" w:sz="0" w:space="0" w:color="auto"/>
        <w:bottom w:val="none" w:sz="0" w:space="0" w:color="auto"/>
        <w:right w:val="none" w:sz="0" w:space="0" w:color="auto"/>
      </w:divBdr>
    </w:div>
    <w:div w:id="1793866466">
      <w:bodyDiv w:val="1"/>
      <w:marLeft w:val="0"/>
      <w:marRight w:val="0"/>
      <w:marTop w:val="0"/>
      <w:marBottom w:val="0"/>
      <w:divBdr>
        <w:top w:val="none" w:sz="0" w:space="0" w:color="auto"/>
        <w:left w:val="none" w:sz="0" w:space="0" w:color="auto"/>
        <w:bottom w:val="none" w:sz="0" w:space="0" w:color="auto"/>
        <w:right w:val="none" w:sz="0" w:space="0" w:color="auto"/>
      </w:divBdr>
    </w:div>
    <w:div w:id="1794205246">
      <w:bodyDiv w:val="1"/>
      <w:marLeft w:val="0"/>
      <w:marRight w:val="0"/>
      <w:marTop w:val="0"/>
      <w:marBottom w:val="0"/>
      <w:divBdr>
        <w:top w:val="none" w:sz="0" w:space="0" w:color="auto"/>
        <w:left w:val="none" w:sz="0" w:space="0" w:color="auto"/>
        <w:bottom w:val="none" w:sz="0" w:space="0" w:color="auto"/>
        <w:right w:val="none" w:sz="0" w:space="0" w:color="auto"/>
      </w:divBdr>
    </w:div>
    <w:div w:id="1811050670">
      <w:bodyDiv w:val="1"/>
      <w:marLeft w:val="0"/>
      <w:marRight w:val="0"/>
      <w:marTop w:val="0"/>
      <w:marBottom w:val="0"/>
      <w:divBdr>
        <w:top w:val="none" w:sz="0" w:space="0" w:color="auto"/>
        <w:left w:val="none" w:sz="0" w:space="0" w:color="auto"/>
        <w:bottom w:val="none" w:sz="0" w:space="0" w:color="auto"/>
        <w:right w:val="none" w:sz="0" w:space="0" w:color="auto"/>
      </w:divBdr>
      <w:divsChild>
        <w:div w:id="1801074918">
          <w:marLeft w:val="0"/>
          <w:marRight w:val="0"/>
          <w:marTop w:val="0"/>
          <w:marBottom w:val="0"/>
          <w:divBdr>
            <w:top w:val="none" w:sz="0" w:space="0" w:color="auto"/>
            <w:left w:val="none" w:sz="0" w:space="0" w:color="auto"/>
            <w:bottom w:val="none" w:sz="0" w:space="0" w:color="auto"/>
            <w:right w:val="none" w:sz="0" w:space="0" w:color="auto"/>
          </w:divBdr>
          <w:divsChild>
            <w:div w:id="1703359481">
              <w:marLeft w:val="0"/>
              <w:marRight w:val="0"/>
              <w:marTop w:val="0"/>
              <w:marBottom w:val="0"/>
              <w:divBdr>
                <w:top w:val="none" w:sz="0" w:space="0" w:color="auto"/>
                <w:left w:val="none" w:sz="0" w:space="0" w:color="auto"/>
                <w:bottom w:val="none" w:sz="0" w:space="0" w:color="auto"/>
                <w:right w:val="none" w:sz="0" w:space="0" w:color="auto"/>
              </w:divBdr>
              <w:divsChild>
                <w:div w:id="1452478134">
                  <w:marLeft w:val="0"/>
                  <w:marRight w:val="0"/>
                  <w:marTop w:val="0"/>
                  <w:marBottom w:val="0"/>
                  <w:divBdr>
                    <w:top w:val="none" w:sz="0" w:space="0" w:color="auto"/>
                    <w:left w:val="none" w:sz="0" w:space="0" w:color="auto"/>
                    <w:bottom w:val="none" w:sz="0" w:space="0" w:color="auto"/>
                    <w:right w:val="none" w:sz="0" w:space="0" w:color="auto"/>
                  </w:divBdr>
                  <w:divsChild>
                    <w:div w:id="190917664">
                      <w:marLeft w:val="0"/>
                      <w:marRight w:val="0"/>
                      <w:marTop w:val="0"/>
                      <w:marBottom w:val="0"/>
                      <w:divBdr>
                        <w:top w:val="none" w:sz="0" w:space="0" w:color="auto"/>
                        <w:left w:val="none" w:sz="0" w:space="0" w:color="auto"/>
                        <w:bottom w:val="none" w:sz="0" w:space="0" w:color="auto"/>
                        <w:right w:val="none" w:sz="0" w:space="0" w:color="auto"/>
                      </w:divBdr>
                      <w:divsChild>
                        <w:div w:id="367997956">
                          <w:marLeft w:val="0"/>
                          <w:marRight w:val="0"/>
                          <w:marTop w:val="0"/>
                          <w:marBottom w:val="0"/>
                          <w:divBdr>
                            <w:top w:val="none" w:sz="0" w:space="0" w:color="auto"/>
                            <w:left w:val="none" w:sz="0" w:space="0" w:color="auto"/>
                            <w:bottom w:val="none" w:sz="0" w:space="0" w:color="auto"/>
                            <w:right w:val="none" w:sz="0" w:space="0" w:color="auto"/>
                          </w:divBdr>
                          <w:divsChild>
                            <w:div w:id="11878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256263">
      <w:bodyDiv w:val="1"/>
      <w:marLeft w:val="0"/>
      <w:marRight w:val="0"/>
      <w:marTop w:val="0"/>
      <w:marBottom w:val="0"/>
      <w:divBdr>
        <w:top w:val="none" w:sz="0" w:space="0" w:color="auto"/>
        <w:left w:val="none" w:sz="0" w:space="0" w:color="auto"/>
        <w:bottom w:val="none" w:sz="0" w:space="0" w:color="auto"/>
        <w:right w:val="none" w:sz="0" w:space="0" w:color="auto"/>
      </w:divBdr>
    </w:div>
    <w:div w:id="1856066546">
      <w:bodyDiv w:val="1"/>
      <w:marLeft w:val="0"/>
      <w:marRight w:val="0"/>
      <w:marTop w:val="0"/>
      <w:marBottom w:val="0"/>
      <w:divBdr>
        <w:top w:val="none" w:sz="0" w:space="0" w:color="auto"/>
        <w:left w:val="none" w:sz="0" w:space="0" w:color="auto"/>
        <w:bottom w:val="none" w:sz="0" w:space="0" w:color="auto"/>
        <w:right w:val="none" w:sz="0" w:space="0" w:color="auto"/>
      </w:divBdr>
    </w:div>
    <w:div w:id="1859151313">
      <w:bodyDiv w:val="1"/>
      <w:marLeft w:val="0"/>
      <w:marRight w:val="0"/>
      <w:marTop w:val="0"/>
      <w:marBottom w:val="0"/>
      <w:divBdr>
        <w:top w:val="none" w:sz="0" w:space="0" w:color="auto"/>
        <w:left w:val="none" w:sz="0" w:space="0" w:color="auto"/>
        <w:bottom w:val="none" w:sz="0" w:space="0" w:color="auto"/>
        <w:right w:val="none" w:sz="0" w:space="0" w:color="auto"/>
      </w:divBdr>
    </w:div>
    <w:div w:id="1860585798">
      <w:bodyDiv w:val="1"/>
      <w:marLeft w:val="0"/>
      <w:marRight w:val="0"/>
      <w:marTop w:val="0"/>
      <w:marBottom w:val="0"/>
      <w:divBdr>
        <w:top w:val="none" w:sz="0" w:space="0" w:color="auto"/>
        <w:left w:val="none" w:sz="0" w:space="0" w:color="auto"/>
        <w:bottom w:val="none" w:sz="0" w:space="0" w:color="auto"/>
        <w:right w:val="none" w:sz="0" w:space="0" w:color="auto"/>
      </w:divBdr>
    </w:div>
    <w:div w:id="1860587061">
      <w:bodyDiv w:val="1"/>
      <w:marLeft w:val="0"/>
      <w:marRight w:val="0"/>
      <w:marTop w:val="0"/>
      <w:marBottom w:val="0"/>
      <w:divBdr>
        <w:top w:val="none" w:sz="0" w:space="0" w:color="auto"/>
        <w:left w:val="none" w:sz="0" w:space="0" w:color="auto"/>
        <w:bottom w:val="none" w:sz="0" w:space="0" w:color="auto"/>
        <w:right w:val="none" w:sz="0" w:space="0" w:color="auto"/>
      </w:divBdr>
    </w:div>
    <w:div w:id="1885634499">
      <w:bodyDiv w:val="1"/>
      <w:marLeft w:val="0"/>
      <w:marRight w:val="0"/>
      <w:marTop w:val="0"/>
      <w:marBottom w:val="0"/>
      <w:divBdr>
        <w:top w:val="none" w:sz="0" w:space="0" w:color="auto"/>
        <w:left w:val="none" w:sz="0" w:space="0" w:color="auto"/>
        <w:bottom w:val="none" w:sz="0" w:space="0" w:color="auto"/>
        <w:right w:val="none" w:sz="0" w:space="0" w:color="auto"/>
      </w:divBdr>
      <w:divsChild>
        <w:div w:id="856426378">
          <w:marLeft w:val="0"/>
          <w:marRight w:val="0"/>
          <w:marTop w:val="0"/>
          <w:marBottom w:val="0"/>
          <w:divBdr>
            <w:top w:val="none" w:sz="0" w:space="0" w:color="auto"/>
            <w:left w:val="none" w:sz="0" w:space="0" w:color="auto"/>
            <w:bottom w:val="none" w:sz="0" w:space="0" w:color="auto"/>
            <w:right w:val="none" w:sz="0" w:space="0" w:color="auto"/>
          </w:divBdr>
          <w:divsChild>
            <w:div w:id="335156564">
              <w:marLeft w:val="0"/>
              <w:marRight w:val="0"/>
              <w:marTop w:val="0"/>
              <w:marBottom w:val="0"/>
              <w:divBdr>
                <w:top w:val="none" w:sz="0" w:space="0" w:color="auto"/>
                <w:left w:val="none" w:sz="0" w:space="0" w:color="auto"/>
                <w:bottom w:val="none" w:sz="0" w:space="0" w:color="auto"/>
                <w:right w:val="none" w:sz="0" w:space="0" w:color="auto"/>
              </w:divBdr>
            </w:div>
            <w:div w:id="934747392">
              <w:marLeft w:val="0"/>
              <w:marRight w:val="0"/>
              <w:marTop w:val="0"/>
              <w:marBottom w:val="0"/>
              <w:divBdr>
                <w:top w:val="none" w:sz="0" w:space="0" w:color="auto"/>
                <w:left w:val="none" w:sz="0" w:space="0" w:color="auto"/>
                <w:bottom w:val="none" w:sz="0" w:space="0" w:color="auto"/>
                <w:right w:val="none" w:sz="0" w:space="0" w:color="auto"/>
              </w:divBdr>
              <w:divsChild>
                <w:div w:id="1243106361">
                  <w:marLeft w:val="0"/>
                  <w:marRight w:val="0"/>
                  <w:marTop w:val="0"/>
                  <w:marBottom w:val="0"/>
                  <w:divBdr>
                    <w:top w:val="none" w:sz="0" w:space="0" w:color="auto"/>
                    <w:left w:val="none" w:sz="0" w:space="0" w:color="auto"/>
                    <w:bottom w:val="none" w:sz="0" w:space="0" w:color="auto"/>
                    <w:right w:val="none" w:sz="0" w:space="0" w:color="auto"/>
                  </w:divBdr>
                  <w:divsChild>
                    <w:div w:id="12585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1068">
              <w:marLeft w:val="0"/>
              <w:marRight w:val="0"/>
              <w:marTop w:val="0"/>
              <w:marBottom w:val="0"/>
              <w:divBdr>
                <w:top w:val="none" w:sz="0" w:space="0" w:color="auto"/>
                <w:left w:val="none" w:sz="0" w:space="0" w:color="auto"/>
                <w:bottom w:val="none" w:sz="0" w:space="0" w:color="auto"/>
                <w:right w:val="none" w:sz="0" w:space="0" w:color="auto"/>
              </w:divBdr>
            </w:div>
          </w:divsChild>
        </w:div>
        <w:div w:id="1128473016">
          <w:marLeft w:val="0"/>
          <w:marRight w:val="0"/>
          <w:marTop w:val="0"/>
          <w:marBottom w:val="0"/>
          <w:divBdr>
            <w:top w:val="none" w:sz="0" w:space="0" w:color="auto"/>
            <w:left w:val="none" w:sz="0" w:space="0" w:color="auto"/>
            <w:bottom w:val="none" w:sz="0" w:space="0" w:color="auto"/>
            <w:right w:val="none" w:sz="0" w:space="0" w:color="auto"/>
          </w:divBdr>
          <w:divsChild>
            <w:div w:id="18043355">
              <w:marLeft w:val="0"/>
              <w:marRight w:val="0"/>
              <w:marTop w:val="0"/>
              <w:marBottom w:val="0"/>
              <w:divBdr>
                <w:top w:val="none" w:sz="0" w:space="0" w:color="auto"/>
                <w:left w:val="none" w:sz="0" w:space="0" w:color="auto"/>
                <w:bottom w:val="none" w:sz="0" w:space="0" w:color="auto"/>
                <w:right w:val="none" w:sz="0" w:space="0" w:color="auto"/>
              </w:divBdr>
            </w:div>
            <w:div w:id="226578996">
              <w:marLeft w:val="0"/>
              <w:marRight w:val="0"/>
              <w:marTop w:val="0"/>
              <w:marBottom w:val="0"/>
              <w:divBdr>
                <w:top w:val="none" w:sz="0" w:space="0" w:color="auto"/>
                <w:left w:val="none" w:sz="0" w:space="0" w:color="auto"/>
                <w:bottom w:val="none" w:sz="0" w:space="0" w:color="auto"/>
                <w:right w:val="none" w:sz="0" w:space="0" w:color="auto"/>
              </w:divBdr>
            </w:div>
            <w:div w:id="1040739456">
              <w:marLeft w:val="0"/>
              <w:marRight w:val="0"/>
              <w:marTop w:val="0"/>
              <w:marBottom w:val="0"/>
              <w:divBdr>
                <w:top w:val="none" w:sz="0" w:space="0" w:color="auto"/>
                <w:left w:val="none" w:sz="0" w:space="0" w:color="auto"/>
                <w:bottom w:val="none" w:sz="0" w:space="0" w:color="auto"/>
                <w:right w:val="none" w:sz="0" w:space="0" w:color="auto"/>
              </w:divBdr>
              <w:divsChild>
                <w:div w:id="669409875">
                  <w:marLeft w:val="0"/>
                  <w:marRight w:val="0"/>
                  <w:marTop w:val="0"/>
                  <w:marBottom w:val="0"/>
                  <w:divBdr>
                    <w:top w:val="none" w:sz="0" w:space="0" w:color="auto"/>
                    <w:left w:val="none" w:sz="0" w:space="0" w:color="auto"/>
                    <w:bottom w:val="none" w:sz="0" w:space="0" w:color="auto"/>
                    <w:right w:val="none" w:sz="0" w:space="0" w:color="auto"/>
                  </w:divBdr>
                  <w:divsChild>
                    <w:div w:id="1739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77031">
      <w:bodyDiv w:val="1"/>
      <w:marLeft w:val="0"/>
      <w:marRight w:val="0"/>
      <w:marTop w:val="0"/>
      <w:marBottom w:val="0"/>
      <w:divBdr>
        <w:top w:val="none" w:sz="0" w:space="0" w:color="auto"/>
        <w:left w:val="none" w:sz="0" w:space="0" w:color="auto"/>
        <w:bottom w:val="none" w:sz="0" w:space="0" w:color="auto"/>
        <w:right w:val="none" w:sz="0" w:space="0" w:color="auto"/>
      </w:divBdr>
    </w:div>
    <w:div w:id="1899823595">
      <w:bodyDiv w:val="1"/>
      <w:marLeft w:val="0"/>
      <w:marRight w:val="0"/>
      <w:marTop w:val="0"/>
      <w:marBottom w:val="0"/>
      <w:divBdr>
        <w:top w:val="none" w:sz="0" w:space="0" w:color="auto"/>
        <w:left w:val="none" w:sz="0" w:space="0" w:color="auto"/>
        <w:bottom w:val="none" w:sz="0" w:space="0" w:color="auto"/>
        <w:right w:val="none" w:sz="0" w:space="0" w:color="auto"/>
      </w:divBdr>
    </w:div>
    <w:div w:id="1910921314">
      <w:bodyDiv w:val="1"/>
      <w:marLeft w:val="0"/>
      <w:marRight w:val="0"/>
      <w:marTop w:val="0"/>
      <w:marBottom w:val="0"/>
      <w:divBdr>
        <w:top w:val="none" w:sz="0" w:space="0" w:color="auto"/>
        <w:left w:val="none" w:sz="0" w:space="0" w:color="auto"/>
        <w:bottom w:val="none" w:sz="0" w:space="0" w:color="auto"/>
        <w:right w:val="none" w:sz="0" w:space="0" w:color="auto"/>
      </w:divBdr>
      <w:divsChild>
        <w:div w:id="1758945413">
          <w:marLeft w:val="0"/>
          <w:marRight w:val="0"/>
          <w:marTop w:val="0"/>
          <w:marBottom w:val="0"/>
          <w:divBdr>
            <w:top w:val="none" w:sz="0" w:space="0" w:color="auto"/>
            <w:left w:val="none" w:sz="0" w:space="0" w:color="auto"/>
            <w:bottom w:val="none" w:sz="0" w:space="0" w:color="auto"/>
            <w:right w:val="none" w:sz="0" w:space="0" w:color="auto"/>
          </w:divBdr>
          <w:divsChild>
            <w:div w:id="1733962617">
              <w:marLeft w:val="0"/>
              <w:marRight w:val="0"/>
              <w:marTop w:val="0"/>
              <w:marBottom w:val="0"/>
              <w:divBdr>
                <w:top w:val="none" w:sz="0" w:space="0" w:color="auto"/>
                <w:left w:val="none" w:sz="0" w:space="0" w:color="auto"/>
                <w:bottom w:val="none" w:sz="0" w:space="0" w:color="auto"/>
                <w:right w:val="none" w:sz="0" w:space="0" w:color="auto"/>
              </w:divBdr>
              <w:divsChild>
                <w:div w:id="340817190">
                  <w:marLeft w:val="0"/>
                  <w:marRight w:val="0"/>
                  <w:marTop w:val="0"/>
                  <w:marBottom w:val="0"/>
                  <w:divBdr>
                    <w:top w:val="none" w:sz="0" w:space="0" w:color="auto"/>
                    <w:left w:val="none" w:sz="0" w:space="0" w:color="auto"/>
                    <w:bottom w:val="none" w:sz="0" w:space="0" w:color="auto"/>
                    <w:right w:val="none" w:sz="0" w:space="0" w:color="auto"/>
                  </w:divBdr>
                  <w:divsChild>
                    <w:div w:id="803962819">
                      <w:marLeft w:val="0"/>
                      <w:marRight w:val="0"/>
                      <w:marTop w:val="0"/>
                      <w:marBottom w:val="0"/>
                      <w:divBdr>
                        <w:top w:val="none" w:sz="0" w:space="0" w:color="auto"/>
                        <w:left w:val="none" w:sz="0" w:space="0" w:color="auto"/>
                        <w:bottom w:val="none" w:sz="0" w:space="0" w:color="auto"/>
                        <w:right w:val="none" w:sz="0" w:space="0" w:color="auto"/>
                      </w:divBdr>
                      <w:divsChild>
                        <w:div w:id="759521802">
                          <w:marLeft w:val="0"/>
                          <w:marRight w:val="0"/>
                          <w:marTop w:val="0"/>
                          <w:marBottom w:val="0"/>
                          <w:divBdr>
                            <w:top w:val="none" w:sz="0" w:space="0" w:color="auto"/>
                            <w:left w:val="none" w:sz="0" w:space="0" w:color="auto"/>
                            <w:bottom w:val="none" w:sz="0" w:space="0" w:color="auto"/>
                            <w:right w:val="none" w:sz="0" w:space="0" w:color="auto"/>
                          </w:divBdr>
                          <w:divsChild>
                            <w:div w:id="3742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557282">
      <w:bodyDiv w:val="1"/>
      <w:marLeft w:val="0"/>
      <w:marRight w:val="0"/>
      <w:marTop w:val="0"/>
      <w:marBottom w:val="0"/>
      <w:divBdr>
        <w:top w:val="none" w:sz="0" w:space="0" w:color="auto"/>
        <w:left w:val="none" w:sz="0" w:space="0" w:color="auto"/>
        <w:bottom w:val="none" w:sz="0" w:space="0" w:color="auto"/>
        <w:right w:val="none" w:sz="0" w:space="0" w:color="auto"/>
      </w:divBdr>
    </w:div>
    <w:div w:id="1952588717">
      <w:bodyDiv w:val="1"/>
      <w:marLeft w:val="0"/>
      <w:marRight w:val="0"/>
      <w:marTop w:val="0"/>
      <w:marBottom w:val="0"/>
      <w:divBdr>
        <w:top w:val="none" w:sz="0" w:space="0" w:color="auto"/>
        <w:left w:val="none" w:sz="0" w:space="0" w:color="auto"/>
        <w:bottom w:val="none" w:sz="0" w:space="0" w:color="auto"/>
        <w:right w:val="none" w:sz="0" w:space="0" w:color="auto"/>
      </w:divBdr>
      <w:divsChild>
        <w:div w:id="7879806">
          <w:marLeft w:val="0"/>
          <w:marRight w:val="0"/>
          <w:marTop w:val="0"/>
          <w:marBottom w:val="0"/>
          <w:divBdr>
            <w:top w:val="none" w:sz="0" w:space="0" w:color="auto"/>
            <w:left w:val="none" w:sz="0" w:space="0" w:color="auto"/>
            <w:bottom w:val="none" w:sz="0" w:space="0" w:color="auto"/>
            <w:right w:val="none" w:sz="0" w:space="0" w:color="auto"/>
          </w:divBdr>
        </w:div>
        <w:div w:id="309484920">
          <w:marLeft w:val="0"/>
          <w:marRight w:val="0"/>
          <w:marTop w:val="0"/>
          <w:marBottom w:val="0"/>
          <w:divBdr>
            <w:top w:val="none" w:sz="0" w:space="0" w:color="auto"/>
            <w:left w:val="none" w:sz="0" w:space="0" w:color="auto"/>
            <w:bottom w:val="none" w:sz="0" w:space="0" w:color="auto"/>
            <w:right w:val="none" w:sz="0" w:space="0" w:color="auto"/>
          </w:divBdr>
        </w:div>
        <w:div w:id="861632200">
          <w:marLeft w:val="0"/>
          <w:marRight w:val="0"/>
          <w:marTop w:val="0"/>
          <w:marBottom w:val="0"/>
          <w:divBdr>
            <w:top w:val="none" w:sz="0" w:space="0" w:color="auto"/>
            <w:left w:val="none" w:sz="0" w:space="0" w:color="auto"/>
            <w:bottom w:val="none" w:sz="0" w:space="0" w:color="auto"/>
            <w:right w:val="none" w:sz="0" w:space="0" w:color="auto"/>
          </w:divBdr>
        </w:div>
        <w:div w:id="1250892444">
          <w:marLeft w:val="0"/>
          <w:marRight w:val="0"/>
          <w:marTop w:val="0"/>
          <w:marBottom w:val="0"/>
          <w:divBdr>
            <w:top w:val="none" w:sz="0" w:space="0" w:color="auto"/>
            <w:left w:val="none" w:sz="0" w:space="0" w:color="auto"/>
            <w:bottom w:val="none" w:sz="0" w:space="0" w:color="auto"/>
            <w:right w:val="none" w:sz="0" w:space="0" w:color="auto"/>
          </w:divBdr>
        </w:div>
        <w:div w:id="1567646744">
          <w:marLeft w:val="0"/>
          <w:marRight w:val="0"/>
          <w:marTop w:val="0"/>
          <w:marBottom w:val="0"/>
          <w:divBdr>
            <w:top w:val="none" w:sz="0" w:space="0" w:color="auto"/>
            <w:left w:val="none" w:sz="0" w:space="0" w:color="auto"/>
            <w:bottom w:val="none" w:sz="0" w:space="0" w:color="auto"/>
            <w:right w:val="none" w:sz="0" w:space="0" w:color="auto"/>
          </w:divBdr>
        </w:div>
        <w:div w:id="2018339448">
          <w:marLeft w:val="0"/>
          <w:marRight w:val="0"/>
          <w:marTop w:val="0"/>
          <w:marBottom w:val="0"/>
          <w:divBdr>
            <w:top w:val="none" w:sz="0" w:space="0" w:color="auto"/>
            <w:left w:val="none" w:sz="0" w:space="0" w:color="auto"/>
            <w:bottom w:val="none" w:sz="0" w:space="0" w:color="auto"/>
            <w:right w:val="none" w:sz="0" w:space="0" w:color="auto"/>
          </w:divBdr>
        </w:div>
        <w:div w:id="2145855512">
          <w:marLeft w:val="0"/>
          <w:marRight w:val="0"/>
          <w:marTop w:val="0"/>
          <w:marBottom w:val="0"/>
          <w:divBdr>
            <w:top w:val="none" w:sz="0" w:space="0" w:color="auto"/>
            <w:left w:val="none" w:sz="0" w:space="0" w:color="auto"/>
            <w:bottom w:val="none" w:sz="0" w:space="0" w:color="auto"/>
            <w:right w:val="none" w:sz="0" w:space="0" w:color="auto"/>
          </w:divBdr>
        </w:div>
      </w:divsChild>
    </w:div>
    <w:div w:id="1953704386">
      <w:bodyDiv w:val="1"/>
      <w:marLeft w:val="0"/>
      <w:marRight w:val="0"/>
      <w:marTop w:val="0"/>
      <w:marBottom w:val="0"/>
      <w:divBdr>
        <w:top w:val="none" w:sz="0" w:space="0" w:color="auto"/>
        <w:left w:val="none" w:sz="0" w:space="0" w:color="auto"/>
        <w:bottom w:val="none" w:sz="0" w:space="0" w:color="auto"/>
        <w:right w:val="none" w:sz="0" w:space="0" w:color="auto"/>
      </w:divBdr>
    </w:div>
    <w:div w:id="1960725507">
      <w:bodyDiv w:val="1"/>
      <w:marLeft w:val="0"/>
      <w:marRight w:val="0"/>
      <w:marTop w:val="0"/>
      <w:marBottom w:val="0"/>
      <w:divBdr>
        <w:top w:val="none" w:sz="0" w:space="0" w:color="auto"/>
        <w:left w:val="none" w:sz="0" w:space="0" w:color="auto"/>
        <w:bottom w:val="none" w:sz="0" w:space="0" w:color="auto"/>
        <w:right w:val="none" w:sz="0" w:space="0" w:color="auto"/>
      </w:divBdr>
      <w:divsChild>
        <w:div w:id="268240583">
          <w:marLeft w:val="0"/>
          <w:marRight w:val="0"/>
          <w:marTop w:val="0"/>
          <w:marBottom w:val="0"/>
          <w:divBdr>
            <w:top w:val="none" w:sz="0" w:space="0" w:color="auto"/>
            <w:left w:val="none" w:sz="0" w:space="0" w:color="auto"/>
            <w:bottom w:val="none" w:sz="0" w:space="0" w:color="auto"/>
            <w:right w:val="none" w:sz="0" w:space="0" w:color="auto"/>
          </w:divBdr>
        </w:div>
        <w:div w:id="312835541">
          <w:marLeft w:val="0"/>
          <w:marRight w:val="0"/>
          <w:marTop w:val="0"/>
          <w:marBottom w:val="0"/>
          <w:divBdr>
            <w:top w:val="none" w:sz="0" w:space="0" w:color="auto"/>
            <w:left w:val="none" w:sz="0" w:space="0" w:color="auto"/>
            <w:bottom w:val="none" w:sz="0" w:space="0" w:color="auto"/>
            <w:right w:val="none" w:sz="0" w:space="0" w:color="auto"/>
          </w:divBdr>
        </w:div>
        <w:div w:id="983856894">
          <w:marLeft w:val="0"/>
          <w:marRight w:val="0"/>
          <w:marTop w:val="0"/>
          <w:marBottom w:val="0"/>
          <w:divBdr>
            <w:top w:val="none" w:sz="0" w:space="0" w:color="auto"/>
            <w:left w:val="none" w:sz="0" w:space="0" w:color="auto"/>
            <w:bottom w:val="none" w:sz="0" w:space="0" w:color="auto"/>
            <w:right w:val="none" w:sz="0" w:space="0" w:color="auto"/>
          </w:divBdr>
        </w:div>
      </w:divsChild>
    </w:div>
    <w:div w:id="1975942628">
      <w:bodyDiv w:val="1"/>
      <w:marLeft w:val="0"/>
      <w:marRight w:val="0"/>
      <w:marTop w:val="0"/>
      <w:marBottom w:val="0"/>
      <w:divBdr>
        <w:top w:val="none" w:sz="0" w:space="0" w:color="auto"/>
        <w:left w:val="none" w:sz="0" w:space="0" w:color="auto"/>
        <w:bottom w:val="none" w:sz="0" w:space="0" w:color="auto"/>
        <w:right w:val="none" w:sz="0" w:space="0" w:color="auto"/>
      </w:divBdr>
    </w:div>
    <w:div w:id="1990208734">
      <w:bodyDiv w:val="1"/>
      <w:marLeft w:val="0"/>
      <w:marRight w:val="0"/>
      <w:marTop w:val="0"/>
      <w:marBottom w:val="0"/>
      <w:divBdr>
        <w:top w:val="none" w:sz="0" w:space="0" w:color="auto"/>
        <w:left w:val="none" w:sz="0" w:space="0" w:color="auto"/>
        <w:bottom w:val="none" w:sz="0" w:space="0" w:color="auto"/>
        <w:right w:val="none" w:sz="0" w:space="0" w:color="auto"/>
      </w:divBdr>
    </w:div>
    <w:div w:id="2016373142">
      <w:bodyDiv w:val="1"/>
      <w:marLeft w:val="0"/>
      <w:marRight w:val="0"/>
      <w:marTop w:val="0"/>
      <w:marBottom w:val="0"/>
      <w:divBdr>
        <w:top w:val="none" w:sz="0" w:space="0" w:color="auto"/>
        <w:left w:val="none" w:sz="0" w:space="0" w:color="auto"/>
        <w:bottom w:val="none" w:sz="0" w:space="0" w:color="auto"/>
        <w:right w:val="none" w:sz="0" w:space="0" w:color="auto"/>
      </w:divBdr>
    </w:div>
    <w:div w:id="2028166185">
      <w:bodyDiv w:val="1"/>
      <w:marLeft w:val="0"/>
      <w:marRight w:val="0"/>
      <w:marTop w:val="0"/>
      <w:marBottom w:val="0"/>
      <w:divBdr>
        <w:top w:val="none" w:sz="0" w:space="0" w:color="auto"/>
        <w:left w:val="none" w:sz="0" w:space="0" w:color="auto"/>
        <w:bottom w:val="none" w:sz="0" w:space="0" w:color="auto"/>
        <w:right w:val="none" w:sz="0" w:space="0" w:color="auto"/>
      </w:divBdr>
      <w:divsChild>
        <w:div w:id="11300556">
          <w:marLeft w:val="0"/>
          <w:marRight w:val="0"/>
          <w:marTop w:val="0"/>
          <w:marBottom w:val="0"/>
          <w:divBdr>
            <w:top w:val="none" w:sz="0" w:space="0" w:color="auto"/>
            <w:left w:val="none" w:sz="0" w:space="0" w:color="auto"/>
            <w:bottom w:val="none" w:sz="0" w:space="0" w:color="auto"/>
            <w:right w:val="none" w:sz="0" w:space="0" w:color="auto"/>
          </w:divBdr>
        </w:div>
        <w:div w:id="78211242">
          <w:marLeft w:val="0"/>
          <w:marRight w:val="0"/>
          <w:marTop w:val="0"/>
          <w:marBottom w:val="0"/>
          <w:divBdr>
            <w:top w:val="none" w:sz="0" w:space="0" w:color="auto"/>
            <w:left w:val="none" w:sz="0" w:space="0" w:color="auto"/>
            <w:bottom w:val="none" w:sz="0" w:space="0" w:color="auto"/>
            <w:right w:val="none" w:sz="0" w:space="0" w:color="auto"/>
          </w:divBdr>
        </w:div>
        <w:div w:id="344749293">
          <w:marLeft w:val="0"/>
          <w:marRight w:val="0"/>
          <w:marTop w:val="0"/>
          <w:marBottom w:val="0"/>
          <w:divBdr>
            <w:top w:val="none" w:sz="0" w:space="0" w:color="auto"/>
            <w:left w:val="none" w:sz="0" w:space="0" w:color="auto"/>
            <w:bottom w:val="none" w:sz="0" w:space="0" w:color="auto"/>
            <w:right w:val="none" w:sz="0" w:space="0" w:color="auto"/>
          </w:divBdr>
        </w:div>
        <w:div w:id="420952239">
          <w:marLeft w:val="0"/>
          <w:marRight w:val="0"/>
          <w:marTop w:val="0"/>
          <w:marBottom w:val="0"/>
          <w:divBdr>
            <w:top w:val="none" w:sz="0" w:space="0" w:color="auto"/>
            <w:left w:val="none" w:sz="0" w:space="0" w:color="auto"/>
            <w:bottom w:val="none" w:sz="0" w:space="0" w:color="auto"/>
            <w:right w:val="none" w:sz="0" w:space="0" w:color="auto"/>
          </w:divBdr>
        </w:div>
        <w:div w:id="533617039">
          <w:marLeft w:val="0"/>
          <w:marRight w:val="0"/>
          <w:marTop w:val="0"/>
          <w:marBottom w:val="0"/>
          <w:divBdr>
            <w:top w:val="none" w:sz="0" w:space="0" w:color="auto"/>
            <w:left w:val="none" w:sz="0" w:space="0" w:color="auto"/>
            <w:bottom w:val="none" w:sz="0" w:space="0" w:color="auto"/>
            <w:right w:val="none" w:sz="0" w:space="0" w:color="auto"/>
          </w:divBdr>
        </w:div>
        <w:div w:id="585071284">
          <w:marLeft w:val="0"/>
          <w:marRight w:val="0"/>
          <w:marTop w:val="0"/>
          <w:marBottom w:val="0"/>
          <w:divBdr>
            <w:top w:val="none" w:sz="0" w:space="0" w:color="auto"/>
            <w:left w:val="none" w:sz="0" w:space="0" w:color="auto"/>
            <w:bottom w:val="none" w:sz="0" w:space="0" w:color="auto"/>
            <w:right w:val="none" w:sz="0" w:space="0" w:color="auto"/>
          </w:divBdr>
        </w:div>
        <w:div w:id="620377384">
          <w:marLeft w:val="0"/>
          <w:marRight w:val="0"/>
          <w:marTop w:val="0"/>
          <w:marBottom w:val="0"/>
          <w:divBdr>
            <w:top w:val="none" w:sz="0" w:space="0" w:color="auto"/>
            <w:left w:val="none" w:sz="0" w:space="0" w:color="auto"/>
            <w:bottom w:val="none" w:sz="0" w:space="0" w:color="auto"/>
            <w:right w:val="none" w:sz="0" w:space="0" w:color="auto"/>
          </w:divBdr>
        </w:div>
        <w:div w:id="625813653">
          <w:marLeft w:val="0"/>
          <w:marRight w:val="0"/>
          <w:marTop w:val="0"/>
          <w:marBottom w:val="0"/>
          <w:divBdr>
            <w:top w:val="none" w:sz="0" w:space="0" w:color="auto"/>
            <w:left w:val="none" w:sz="0" w:space="0" w:color="auto"/>
            <w:bottom w:val="none" w:sz="0" w:space="0" w:color="auto"/>
            <w:right w:val="none" w:sz="0" w:space="0" w:color="auto"/>
          </w:divBdr>
        </w:div>
        <w:div w:id="694771144">
          <w:marLeft w:val="0"/>
          <w:marRight w:val="0"/>
          <w:marTop w:val="0"/>
          <w:marBottom w:val="0"/>
          <w:divBdr>
            <w:top w:val="none" w:sz="0" w:space="0" w:color="auto"/>
            <w:left w:val="none" w:sz="0" w:space="0" w:color="auto"/>
            <w:bottom w:val="none" w:sz="0" w:space="0" w:color="auto"/>
            <w:right w:val="none" w:sz="0" w:space="0" w:color="auto"/>
          </w:divBdr>
        </w:div>
        <w:div w:id="702052536">
          <w:marLeft w:val="0"/>
          <w:marRight w:val="0"/>
          <w:marTop w:val="0"/>
          <w:marBottom w:val="0"/>
          <w:divBdr>
            <w:top w:val="none" w:sz="0" w:space="0" w:color="auto"/>
            <w:left w:val="none" w:sz="0" w:space="0" w:color="auto"/>
            <w:bottom w:val="none" w:sz="0" w:space="0" w:color="auto"/>
            <w:right w:val="none" w:sz="0" w:space="0" w:color="auto"/>
          </w:divBdr>
        </w:div>
        <w:div w:id="749738212">
          <w:marLeft w:val="0"/>
          <w:marRight w:val="0"/>
          <w:marTop w:val="0"/>
          <w:marBottom w:val="0"/>
          <w:divBdr>
            <w:top w:val="none" w:sz="0" w:space="0" w:color="auto"/>
            <w:left w:val="none" w:sz="0" w:space="0" w:color="auto"/>
            <w:bottom w:val="none" w:sz="0" w:space="0" w:color="auto"/>
            <w:right w:val="none" w:sz="0" w:space="0" w:color="auto"/>
          </w:divBdr>
        </w:div>
        <w:div w:id="765733745">
          <w:marLeft w:val="0"/>
          <w:marRight w:val="0"/>
          <w:marTop w:val="0"/>
          <w:marBottom w:val="0"/>
          <w:divBdr>
            <w:top w:val="none" w:sz="0" w:space="0" w:color="auto"/>
            <w:left w:val="none" w:sz="0" w:space="0" w:color="auto"/>
            <w:bottom w:val="none" w:sz="0" w:space="0" w:color="auto"/>
            <w:right w:val="none" w:sz="0" w:space="0" w:color="auto"/>
          </w:divBdr>
        </w:div>
        <w:div w:id="842546983">
          <w:marLeft w:val="0"/>
          <w:marRight w:val="0"/>
          <w:marTop w:val="0"/>
          <w:marBottom w:val="0"/>
          <w:divBdr>
            <w:top w:val="none" w:sz="0" w:space="0" w:color="auto"/>
            <w:left w:val="none" w:sz="0" w:space="0" w:color="auto"/>
            <w:bottom w:val="none" w:sz="0" w:space="0" w:color="auto"/>
            <w:right w:val="none" w:sz="0" w:space="0" w:color="auto"/>
          </w:divBdr>
        </w:div>
        <w:div w:id="904414224">
          <w:marLeft w:val="0"/>
          <w:marRight w:val="0"/>
          <w:marTop w:val="0"/>
          <w:marBottom w:val="0"/>
          <w:divBdr>
            <w:top w:val="none" w:sz="0" w:space="0" w:color="auto"/>
            <w:left w:val="none" w:sz="0" w:space="0" w:color="auto"/>
            <w:bottom w:val="none" w:sz="0" w:space="0" w:color="auto"/>
            <w:right w:val="none" w:sz="0" w:space="0" w:color="auto"/>
          </w:divBdr>
        </w:div>
        <w:div w:id="988095071">
          <w:marLeft w:val="0"/>
          <w:marRight w:val="0"/>
          <w:marTop w:val="0"/>
          <w:marBottom w:val="0"/>
          <w:divBdr>
            <w:top w:val="none" w:sz="0" w:space="0" w:color="auto"/>
            <w:left w:val="none" w:sz="0" w:space="0" w:color="auto"/>
            <w:bottom w:val="none" w:sz="0" w:space="0" w:color="auto"/>
            <w:right w:val="none" w:sz="0" w:space="0" w:color="auto"/>
          </w:divBdr>
        </w:div>
        <w:div w:id="1009521003">
          <w:marLeft w:val="0"/>
          <w:marRight w:val="0"/>
          <w:marTop w:val="0"/>
          <w:marBottom w:val="0"/>
          <w:divBdr>
            <w:top w:val="none" w:sz="0" w:space="0" w:color="auto"/>
            <w:left w:val="none" w:sz="0" w:space="0" w:color="auto"/>
            <w:bottom w:val="none" w:sz="0" w:space="0" w:color="auto"/>
            <w:right w:val="none" w:sz="0" w:space="0" w:color="auto"/>
          </w:divBdr>
        </w:div>
        <w:div w:id="1110928037">
          <w:marLeft w:val="0"/>
          <w:marRight w:val="0"/>
          <w:marTop w:val="0"/>
          <w:marBottom w:val="0"/>
          <w:divBdr>
            <w:top w:val="none" w:sz="0" w:space="0" w:color="auto"/>
            <w:left w:val="none" w:sz="0" w:space="0" w:color="auto"/>
            <w:bottom w:val="none" w:sz="0" w:space="0" w:color="auto"/>
            <w:right w:val="none" w:sz="0" w:space="0" w:color="auto"/>
          </w:divBdr>
        </w:div>
        <w:div w:id="1258100717">
          <w:marLeft w:val="0"/>
          <w:marRight w:val="0"/>
          <w:marTop w:val="0"/>
          <w:marBottom w:val="0"/>
          <w:divBdr>
            <w:top w:val="none" w:sz="0" w:space="0" w:color="auto"/>
            <w:left w:val="none" w:sz="0" w:space="0" w:color="auto"/>
            <w:bottom w:val="none" w:sz="0" w:space="0" w:color="auto"/>
            <w:right w:val="none" w:sz="0" w:space="0" w:color="auto"/>
          </w:divBdr>
        </w:div>
        <w:div w:id="1343239732">
          <w:marLeft w:val="0"/>
          <w:marRight w:val="0"/>
          <w:marTop w:val="0"/>
          <w:marBottom w:val="0"/>
          <w:divBdr>
            <w:top w:val="none" w:sz="0" w:space="0" w:color="auto"/>
            <w:left w:val="none" w:sz="0" w:space="0" w:color="auto"/>
            <w:bottom w:val="none" w:sz="0" w:space="0" w:color="auto"/>
            <w:right w:val="none" w:sz="0" w:space="0" w:color="auto"/>
          </w:divBdr>
        </w:div>
        <w:div w:id="1389497919">
          <w:marLeft w:val="0"/>
          <w:marRight w:val="0"/>
          <w:marTop w:val="0"/>
          <w:marBottom w:val="0"/>
          <w:divBdr>
            <w:top w:val="none" w:sz="0" w:space="0" w:color="auto"/>
            <w:left w:val="none" w:sz="0" w:space="0" w:color="auto"/>
            <w:bottom w:val="none" w:sz="0" w:space="0" w:color="auto"/>
            <w:right w:val="none" w:sz="0" w:space="0" w:color="auto"/>
          </w:divBdr>
        </w:div>
        <w:div w:id="1409838575">
          <w:marLeft w:val="0"/>
          <w:marRight w:val="0"/>
          <w:marTop w:val="0"/>
          <w:marBottom w:val="0"/>
          <w:divBdr>
            <w:top w:val="none" w:sz="0" w:space="0" w:color="auto"/>
            <w:left w:val="none" w:sz="0" w:space="0" w:color="auto"/>
            <w:bottom w:val="none" w:sz="0" w:space="0" w:color="auto"/>
            <w:right w:val="none" w:sz="0" w:space="0" w:color="auto"/>
          </w:divBdr>
        </w:div>
        <w:div w:id="1429158854">
          <w:marLeft w:val="0"/>
          <w:marRight w:val="0"/>
          <w:marTop w:val="0"/>
          <w:marBottom w:val="0"/>
          <w:divBdr>
            <w:top w:val="none" w:sz="0" w:space="0" w:color="auto"/>
            <w:left w:val="none" w:sz="0" w:space="0" w:color="auto"/>
            <w:bottom w:val="none" w:sz="0" w:space="0" w:color="auto"/>
            <w:right w:val="none" w:sz="0" w:space="0" w:color="auto"/>
          </w:divBdr>
        </w:div>
        <w:div w:id="1470172478">
          <w:marLeft w:val="0"/>
          <w:marRight w:val="0"/>
          <w:marTop w:val="0"/>
          <w:marBottom w:val="0"/>
          <w:divBdr>
            <w:top w:val="none" w:sz="0" w:space="0" w:color="auto"/>
            <w:left w:val="none" w:sz="0" w:space="0" w:color="auto"/>
            <w:bottom w:val="none" w:sz="0" w:space="0" w:color="auto"/>
            <w:right w:val="none" w:sz="0" w:space="0" w:color="auto"/>
          </w:divBdr>
        </w:div>
        <w:div w:id="1474909122">
          <w:marLeft w:val="0"/>
          <w:marRight w:val="0"/>
          <w:marTop w:val="0"/>
          <w:marBottom w:val="0"/>
          <w:divBdr>
            <w:top w:val="none" w:sz="0" w:space="0" w:color="auto"/>
            <w:left w:val="none" w:sz="0" w:space="0" w:color="auto"/>
            <w:bottom w:val="none" w:sz="0" w:space="0" w:color="auto"/>
            <w:right w:val="none" w:sz="0" w:space="0" w:color="auto"/>
          </w:divBdr>
        </w:div>
        <w:div w:id="1527519575">
          <w:marLeft w:val="0"/>
          <w:marRight w:val="0"/>
          <w:marTop w:val="0"/>
          <w:marBottom w:val="0"/>
          <w:divBdr>
            <w:top w:val="none" w:sz="0" w:space="0" w:color="auto"/>
            <w:left w:val="none" w:sz="0" w:space="0" w:color="auto"/>
            <w:bottom w:val="none" w:sz="0" w:space="0" w:color="auto"/>
            <w:right w:val="none" w:sz="0" w:space="0" w:color="auto"/>
          </w:divBdr>
        </w:div>
        <w:div w:id="1538156142">
          <w:marLeft w:val="0"/>
          <w:marRight w:val="0"/>
          <w:marTop w:val="0"/>
          <w:marBottom w:val="0"/>
          <w:divBdr>
            <w:top w:val="none" w:sz="0" w:space="0" w:color="auto"/>
            <w:left w:val="none" w:sz="0" w:space="0" w:color="auto"/>
            <w:bottom w:val="none" w:sz="0" w:space="0" w:color="auto"/>
            <w:right w:val="none" w:sz="0" w:space="0" w:color="auto"/>
          </w:divBdr>
        </w:div>
        <w:div w:id="1610969409">
          <w:marLeft w:val="0"/>
          <w:marRight w:val="0"/>
          <w:marTop w:val="0"/>
          <w:marBottom w:val="0"/>
          <w:divBdr>
            <w:top w:val="none" w:sz="0" w:space="0" w:color="auto"/>
            <w:left w:val="none" w:sz="0" w:space="0" w:color="auto"/>
            <w:bottom w:val="none" w:sz="0" w:space="0" w:color="auto"/>
            <w:right w:val="none" w:sz="0" w:space="0" w:color="auto"/>
          </w:divBdr>
        </w:div>
        <w:div w:id="1642808095">
          <w:marLeft w:val="0"/>
          <w:marRight w:val="0"/>
          <w:marTop w:val="0"/>
          <w:marBottom w:val="0"/>
          <w:divBdr>
            <w:top w:val="none" w:sz="0" w:space="0" w:color="auto"/>
            <w:left w:val="none" w:sz="0" w:space="0" w:color="auto"/>
            <w:bottom w:val="none" w:sz="0" w:space="0" w:color="auto"/>
            <w:right w:val="none" w:sz="0" w:space="0" w:color="auto"/>
          </w:divBdr>
        </w:div>
        <w:div w:id="1731421074">
          <w:marLeft w:val="0"/>
          <w:marRight w:val="0"/>
          <w:marTop w:val="0"/>
          <w:marBottom w:val="0"/>
          <w:divBdr>
            <w:top w:val="none" w:sz="0" w:space="0" w:color="auto"/>
            <w:left w:val="none" w:sz="0" w:space="0" w:color="auto"/>
            <w:bottom w:val="none" w:sz="0" w:space="0" w:color="auto"/>
            <w:right w:val="none" w:sz="0" w:space="0" w:color="auto"/>
          </w:divBdr>
        </w:div>
        <w:div w:id="1758360864">
          <w:marLeft w:val="0"/>
          <w:marRight w:val="0"/>
          <w:marTop w:val="0"/>
          <w:marBottom w:val="0"/>
          <w:divBdr>
            <w:top w:val="none" w:sz="0" w:space="0" w:color="auto"/>
            <w:left w:val="none" w:sz="0" w:space="0" w:color="auto"/>
            <w:bottom w:val="none" w:sz="0" w:space="0" w:color="auto"/>
            <w:right w:val="none" w:sz="0" w:space="0" w:color="auto"/>
          </w:divBdr>
        </w:div>
        <w:div w:id="1805344323">
          <w:marLeft w:val="0"/>
          <w:marRight w:val="0"/>
          <w:marTop w:val="0"/>
          <w:marBottom w:val="0"/>
          <w:divBdr>
            <w:top w:val="none" w:sz="0" w:space="0" w:color="auto"/>
            <w:left w:val="none" w:sz="0" w:space="0" w:color="auto"/>
            <w:bottom w:val="none" w:sz="0" w:space="0" w:color="auto"/>
            <w:right w:val="none" w:sz="0" w:space="0" w:color="auto"/>
          </w:divBdr>
        </w:div>
        <w:div w:id="1817646730">
          <w:marLeft w:val="0"/>
          <w:marRight w:val="0"/>
          <w:marTop w:val="0"/>
          <w:marBottom w:val="0"/>
          <w:divBdr>
            <w:top w:val="none" w:sz="0" w:space="0" w:color="auto"/>
            <w:left w:val="none" w:sz="0" w:space="0" w:color="auto"/>
            <w:bottom w:val="none" w:sz="0" w:space="0" w:color="auto"/>
            <w:right w:val="none" w:sz="0" w:space="0" w:color="auto"/>
          </w:divBdr>
        </w:div>
        <w:div w:id="1948845884">
          <w:marLeft w:val="0"/>
          <w:marRight w:val="0"/>
          <w:marTop w:val="0"/>
          <w:marBottom w:val="0"/>
          <w:divBdr>
            <w:top w:val="none" w:sz="0" w:space="0" w:color="auto"/>
            <w:left w:val="none" w:sz="0" w:space="0" w:color="auto"/>
            <w:bottom w:val="none" w:sz="0" w:space="0" w:color="auto"/>
            <w:right w:val="none" w:sz="0" w:space="0" w:color="auto"/>
          </w:divBdr>
        </w:div>
        <w:div w:id="1996833441">
          <w:marLeft w:val="0"/>
          <w:marRight w:val="0"/>
          <w:marTop w:val="0"/>
          <w:marBottom w:val="0"/>
          <w:divBdr>
            <w:top w:val="none" w:sz="0" w:space="0" w:color="auto"/>
            <w:left w:val="none" w:sz="0" w:space="0" w:color="auto"/>
            <w:bottom w:val="none" w:sz="0" w:space="0" w:color="auto"/>
            <w:right w:val="none" w:sz="0" w:space="0" w:color="auto"/>
          </w:divBdr>
        </w:div>
        <w:div w:id="2025327599">
          <w:marLeft w:val="0"/>
          <w:marRight w:val="0"/>
          <w:marTop w:val="0"/>
          <w:marBottom w:val="0"/>
          <w:divBdr>
            <w:top w:val="none" w:sz="0" w:space="0" w:color="auto"/>
            <w:left w:val="none" w:sz="0" w:space="0" w:color="auto"/>
            <w:bottom w:val="none" w:sz="0" w:space="0" w:color="auto"/>
            <w:right w:val="none" w:sz="0" w:space="0" w:color="auto"/>
          </w:divBdr>
        </w:div>
        <w:div w:id="2099982403">
          <w:marLeft w:val="0"/>
          <w:marRight w:val="0"/>
          <w:marTop w:val="0"/>
          <w:marBottom w:val="0"/>
          <w:divBdr>
            <w:top w:val="none" w:sz="0" w:space="0" w:color="auto"/>
            <w:left w:val="none" w:sz="0" w:space="0" w:color="auto"/>
            <w:bottom w:val="none" w:sz="0" w:space="0" w:color="auto"/>
            <w:right w:val="none" w:sz="0" w:space="0" w:color="auto"/>
          </w:divBdr>
        </w:div>
      </w:divsChild>
    </w:div>
    <w:div w:id="2028172633">
      <w:bodyDiv w:val="1"/>
      <w:marLeft w:val="0"/>
      <w:marRight w:val="0"/>
      <w:marTop w:val="0"/>
      <w:marBottom w:val="0"/>
      <w:divBdr>
        <w:top w:val="none" w:sz="0" w:space="0" w:color="auto"/>
        <w:left w:val="none" w:sz="0" w:space="0" w:color="auto"/>
        <w:bottom w:val="none" w:sz="0" w:space="0" w:color="auto"/>
        <w:right w:val="none" w:sz="0" w:space="0" w:color="auto"/>
      </w:divBdr>
    </w:div>
    <w:div w:id="2048605173">
      <w:bodyDiv w:val="1"/>
      <w:marLeft w:val="0"/>
      <w:marRight w:val="0"/>
      <w:marTop w:val="0"/>
      <w:marBottom w:val="0"/>
      <w:divBdr>
        <w:top w:val="none" w:sz="0" w:space="0" w:color="auto"/>
        <w:left w:val="none" w:sz="0" w:space="0" w:color="auto"/>
        <w:bottom w:val="none" w:sz="0" w:space="0" w:color="auto"/>
        <w:right w:val="none" w:sz="0" w:space="0" w:color="auto"/>
      </w:divBdr>
    </w:div>
    <w:div w:id="2048750527">
      <w:bodyDiv w:val="1"/>
      <w:marLeft w:val="0"/>
      <w:marRight w:val="0"/>
      <w:marTop w:val="0"/>
      <w:marBottom w:val="0"/>
      <w:divBdr>
        <w:top w:val="none" w:sz="0" w:space="0" w:color="auto"/>
        <w:left w:val="none" w:sz="0" w:space="0" w:color="auto"/>
        <w:bottom w:val="none" w:sz="0" w:space="0" w:color="auto"/>
        <w:right w:val="none" w:sz="0" w:space="0" w:color="auto"/>
      </w:divBdr>
    </w:div>
    <w:div w:id="2060744186">
      <w:bodyDiv w:val="1"/>
      <w:marLeft w:val="0"/>
      <w:marRight w:val="0"/>
      <w:marTop w:val="0"/>
      <w:marBottom w:val="0"/>
      <w:divBdr>
        <w:top w:val="none" w:sz="0" w:space="0" w:color="auto"/>
        <w:left w:val="none" w:sz="0" w:space="0" w:color="auto"/>
        <w:bottom w:val="none" w:sz="0" w:space="0" w:color="auto"/>
        <w:right w:val="none" w:sz="0" w:space="0" w:color="auto"/>
      </w:divBdr>
      <w:divsChild>
        <w:div w:id="545332050">
          <w:marLeft w:val="0"/>
          <w:marRight w:val="0"/>
          <w:marTop w:val="0"/>
          <w:marBottom w:val="0"/>
          <w:divBdr>
            <w:top w:val="none" w:sz="0" w:space="0" w:color="auto"/>
            <w:left w:val="none" w:sz="0" w:space="0" w:color="auto"/>
            <w:bottom w:val="none" w:sz="0" w:space="0" w:color="auto"/>
            <w:right w:val="none" w:sz="0" w:space="0" w:color="auto"/>
          </w:divBdr>
        </w:div>
        <w:div w:id="690910732">
          <w:marLeft w:val="0"/>
          <w:marRight w:val="0"/>
          <w:marTop w:val="0"/>
          <w:marBottom w:val="0"/>
          <w:divBdr>
            <w:top w:val="none" w:sz="0" w:space="0" w:color="auto"/>
            <w:left w:val="none" w:sz="0" w:space="0" w:color="auto"/>
            <w:bottom w:val="none" w:sz="0" w:space="0" w:color="auto"/>
            <w:right w:val="none" w:sz="0" w:space="0" w:color="auto"/>
          </w:divBdr>
        </w:div>
        <w:div w:id="772896638">
          <w:marLeft w:val="0"/>
          <w:marRight w:val="0"/>
          <w:marTop w:val="0"/>
          <w:marBottom w:val="0"/>
          <w:divBdr>
            <w:top w:val="none" w:sz="0" w:space="0" w:color="auto"/>
            <w:left w:val="none" w:sz="0" w:space="0" w:color="auto"/>
            <w:bottom w:val="none" w:sz="0" w:space="0" w:color="auto"/>
            <w:right w:val="none" w:sz="0" w:space="0" w:color="auto"/>
          </w:divBdr>
        </w:div>
        <w:div w:id="800463665">
          <w:marLeft w:val="0"/>
          <w:marRight w:val="0"/>
          <w:marTop w:val="0"/>
          <w:marBottom w:val="0"/>
          <w:divBdr>
            <w:top w:val="none" w:sz="0" w:space="0" w:color="auto"/>
            <w:left w:val="none" w:sz="0" w:space="0" w:color="auto"/>
            <w:bottom w:val="none" w:sz="0" w:space="0" w:color="auto"/>
            <w:right w:val="none" w:sz="0" w:space="0" w:color="auto"/>
          </w:divBdr>
        </w:div>
        <w:div w:id="1320966983">
          <w:marLeft w:val="0"/>
          <w:marRight w:val="0"/>
          <w:marTop w:val="0"/>
          <w:marBottom w:val="0"/>
          <w:divBdr>
            <w:top w:val="none" w:sz="0" w:space="0" w:color="auto"/>
            <w:left w:val="none" w:sz="0" w:space="0" w:color="auto"/>
            <w:bottom w:val="none" w:sz="0" w:space="0" w:color="auto"/>
            <w:right w:val="none" w:sz="0" w:space="0" w:color="auto"/>
          </w:divBdr>
        </w:div>
        <w:div w:id="1398505417">
          <w:marLeft w:val="0"/>
          <w:marRight w:val="0"/>
          <w:marTop w:val="0"/>
          <w:marBottom w:val="0"/>
          <w:divBdr>
            <w:top w:val="none" w:sz="0" w:space="0" w:color="auto"/>
            <w:left w:val="none" w:sz="0" w:space="0" w:color="auto"/>
            <w:bottom w:val="none" w:sz="0" w:space="0" w:color="auto"/>
            <w:right w:val="none" w:sz="0" w:space="0" w:color="auto"/>
          </w:divBdr>
        </w:div>
        <w:div w:id="1444961420">
          <w:marLeft w:val="0"/>
          <w:marRight w:val="0"/>
          <w:marTop w:val="0"/>
          <w:marBottom w:val="0"/>
          <w:divBdr>
            <w:top w:val="none" w:sz="0" w:space="0" w:color="auto"/>
            <w:left w:val="none" w:sz="0" w:space="0" w:color="auto"/>
            <w:bottom w:val="none" w:sz="0" w:space="0" w:color="auto"/>
            <w:right w:val="none" w:sz="0" w:space="0" w:color="auto"/>
          </w:divBdr>
        </w:div>
        <w:div w:id="1701315410">
          <w:marLeft w:val="0"/>
          <w:marRight w:val="0"/>
          <w:marTop w:val="0"/>
          <w:marBottom w:val="0"/>
          <w:divBdr>
            <w:top w:val="none" w:sz="0" w:space="0" w:color="auto"/>
            <w:left w:val="none" w:sz="0" w:space="0" w:color="auto"/>
            <w:bottom w:val="none" w:sz="0" w:space="0" w:color="auto"/>
            <w:right w:val="none" w:sz="0" w:space="0" w:color="auto"/>
          </w:divBdr>
        </w:div>
        <w:div w:id="1915777866">
          <w:marLeft w:val="0"/>
          <w:marRight w:val="0"/>
          <w:marTop w:val="0"/>
          <w:marBottom w:val="0"/>
          <w:divBdr>
            <w:top w:val="none" w:sz="0" w:space="0" w:color="auto"/>
            <w:left w:val="none" w:sz="0" w:space="0" w:color="auto"/>
            <w:bottom w:val="none" w:sz="0" w:space="0" w:color="auto"/>
            <w:right w:val="none" w:sz="0" w:space="0" w:color="auto"/>
          </w:divBdr>
        </w:div>
        <w:div w:id="1934431203">
          <w:marLeft w:val="0"/>
          <w:marRight w:val="0"/>
          <w:marTop w:val="0"/>
          <w:marBottom w:val="0"/>
          <w:divBdr>
            <w:top w:val="none" w:sz="0" w:space="0" w:color="auto"/>
            <w:left w:val="none" w:sz="0" w:space="0" w:color="auto"/>
            <w:bottom w:val="none" w:sz="0" w:space="0" w:color="auto"/>
            <w:right w:val="none" w:sz="0" w:space="0" w:color="auto"/>
          </w:divBdr>
        </w:div>
        <w:div w:id="2001227282">
          <w:marLeft w:val="0"/>
          <w:marRight w:val="0"/>
          <w:marTop w:val="0"/>
          <w:marBottom w:val="0"/>
          <w:divBdr>
            <w:top w:val="none" w:sz="0" w:space="0" w:color="auto"/>
            <w:left w:val="none" w:sz="0" w:space="0" w:color="auto"/>
            <w:bottom w:val="none" w:sz="0" w:space="0" w:color="auto"/>
            <w:right w:val="none" w:sz="0" w:space="0" w:color="auto"/>
          </w:divBdr>
        </w:div>
        <w:div w:id="2029326010">
          <w:marLeft w:val="0"/>
          <w:marRight w:val="0"/>
          <w:marTop w:val="0"/>
          <w:marBottom w:val="0"/>
          <w:divBdr>
            <w:top w:val="none" w:sz="0" w:space="0" w:color="auto"/>
            <w:left w:val="none" w:sz="0" w:space="0" w:color="auto"/>
            <w:bottom w:val="none" w:sz="0" w:space="0" w:color="auto"/>
            <w:right w:val="none" w:sz="0" w:space="0" w:color="auto"/>
          </w:divBdr>
        </w:div>
        <w:div w:id="2077122254">
          <w:marLeft w:val="0"/>
          <w:marRight w:val="0"/>
          <w:marTop w:val="0"/>
          <w:marBottom w:val="0"/>
          <w:divBdr>
            <w:top w:val="none" w:sz="0" w:space="0" w:color="auto"/>
            <w:left w:val="none" w:sz="0" w:space="0" w:color="auto"/>
            <w:bottom w:val="none" w:sz="0" w:space="0" w:color="auto"/>
            <w:right w:val="none" w:sz="0" w:space="0" w:color="auto"/>
          </w:divBdr>
        </w:div>
      </w:divsChild>
    </w:div>
    <w:div w:id="2064908607">
      <w:bodyDiv w:val="1"/>
      <w:marLeft w:val="0"/>
      <w:marRight w:val="0"/>
      <w:marTop w:val="0"/>
      <w:marBottom w:val="0"/>
      <w:divBdr>
        <w:top w:val="none" w:sz="0" w:space="0" w:color="auto"/>
        <w:left w:val="none" w:sz="0" w:space="0" w:color="auto"/>
        <w:bottom w:val="none" w:sz="0" w:space="0" w:color="auto"/>
        <w:right w:val="none" w:sz="0" w:space="0" w:color="auto"/>
      </w:divBdr>
      <w:divsChild>
        <w:div w:id="1775322190">
          <w:marLeft w:val="0"/>
          <w:marRight w:val="0"/>
          <w:marTop w:val="0"/>
          <w:marBottom w:val="0"/>
          <w:divBdr>
            <w:top w:val="none" w:sz="0" w:space="0" w:color="auto"/>
            <w:left w:val="none" w:sz="0" w:space="0" w:color="auto"/>
            <w:bottom w:val="none" w:sz="0" w:space="0" w:color="auto"/>
            <w:right w:val="none" w:sz="0" w:space="0" w:color="auto"/>
          </w:divBdr>
        </w:div>
        <w:div w:id="2029136398">
          <w:marLeft w:val="0"/>
          <w:marRight w:val="0"/>
          <w:marTop w:val="0"/>
          <w:marBottom w:val="0"/>
          <w:divBdr>
            <w:top w:val="none" w:sz="0" w:space="0" w:color="auto"/>
            <w:left w:val="none" w:sz="0" w:space="0" w:color="auto"/>
            <w:bottom w:val="none" w:sz="0" w:space="0" w:color="auto"/>
            <w:right w:val="none" w:sz="0" w:space="0" w:color="auto"/>
          </w:divBdr>
          <w:divsChild>
            <w:div w:id="309597846">
              <w:marLeft w:val="0"/>
              <w:marRight w:val="0"/>
              <w:marTop w:val="0"/>
              <w:marBottom w:val="0"/>
              <w:divBdr>
                <w:top w:val="none" w:sz="0" w:space="0" w:color="auto"/>
                <w:left w:val="none" w:sz="0" w:space="0" w:color="auto"/>
                <w:bottom w:val="none" w:sz="0" w:space="0" w:color="auto"/>
                <w:right w:val="none" w:sz="0" w:space="0" w:color="auto"/>
              </w:divBdr>
            </w:div>
            <w:div w:id="1801224050">
              <w:marLeft w:val="0"/>
              <w:marRight w:val="0"/>
              <w:marTop w:val="0"/>
              <w:marBottom w:val="0"/>
              <w:divBdr>
                <w:top w:val="none" w:sz="0" w:space="0" w:color="auto"/>
                <w:left w:val="none" w:sz="0" w:space="0" w:color="auto"/>
                <w:bottom w:val="none" w:sz="0" w:space="0" w:color="auto"/>
                <w:right w:val="none" w:sz="0" w:space="0" w:color="auto"/>
              </w:divBdr>
            </w:div>
            <w:div w:id="1832255702">
              <w:marLeft w:val="0"/>
              <w:marRight w:val="0"/>
              <w:marTop w:val="0"/>
              <w:marBottom w:val="0"/>
              <w:divBdr>
                <w:top w:val="none" w:sz="0" w:space="0" w:color="auto"/>
                <w:left w:val="none" w:sz="0" w:space="0" w:color="auto"/>
                <w:bottom w:val="none" w:sz="0" w:space="0" w:color="auto"/>
                <w:right w:val="none" w:sz="0" w:space="0" w:color="auto"/>
              </w:divBdr>
            </w:div>
            <w:div w:id="19289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2220">
      <w:bodyDiv w:val="1"/>
      <w:marLeft w:val="0"/>
      <w:marRight w:val="0"/>
      <w:marTop w:val="0"/>
      <w:marBottom w:val="0"/>
      <w:divBdr>
        <w:top w:val="none" w:sz="0" w:space="0" w:color="auto"/>
        <w:left w:val="none" w:sz="0" w:space="0" w:color="auto"/>
        <w:bottom w:val="none" w:sz="0" w:space="0" w:color="auto"/>
        <w:right w:val="none" w:sz="0" w:space="0" w:color="auto"/>
      </w:divBdr>
    </w:div>
    <w:div w:id="2122800448">
      <w:bodyDiv w:val="1"/>
      <w:marLeft w:val="0"/>
      <w:marRight w:val="0"/>
      <w:marTop w:val="0"/>
      <w:marBottom w:val="0"/>
      <w:divBdr>
        <w:top w:val="none" w:sz="0" w:space="0" w:color="auto"/>
        <w:left w:val="none" w:sz="0" w:space="0" w:color="auto"/>
        <w:bottom w:val="none" w:sz="0" w:space="0" w:color="auto"/>
        <w:right w:val="none" w:sz="0" w:space="0" w:color="auto"/>
      </w:divBdr>
    </w:div>
    <w:div w:id="2145153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honny.org/installer-for-linux" TargetMode="External"/><Relationship Id="rId39" Type="http://schemas.openxmlformats.org/officeDocument/2006/relationships/hyperlink" Target="https://raw.githubusercontent.com/Homebrew/install/HEAD/install.sh" TargetMode="External"/><Relationship Id="rId21" Type="http://schemas.openxmlformats.org/officeDocument/2006/relationships/hyperlink" Target="https://thonny.org/" TargetMode="External"/><Relationship Id="rId34" Type="http://schemas.openxmlformats.org/officeDocument/2006/relationships/image" Target="media/image23.png"/><Relationship Id="rId42" Type="http://schemas.openxmlformats.org/officeDocument/2006/relationships/image" Target="media/image28.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hyperlink" Target="https://github.com/kbenz1/juri-chicago.git" TargetMode="External"/><Relationship Id="rId45" Type="http://schemas.openxmlformats.org/officeDocument/2006/relationships/hyperlink" Target="https://github.com/kbenz1/juri-chicago.g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hyperlink" Target="https://github.com/kbenz1/juri-chicago.git" TargetMode="External"/><Relationship Id="rId4" Type="http://schemas.openxmlformats.org/officeDocument/2006/relationships/settings" Target="settings.xml"/><Relationship Id="rId9" Type="http://schemas.openxmlformats.org/officeDocument/2006/relationships/hyperlink" Target="https://thonny.org/"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git-scm.com"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github.com/kbenz1/juri-chicago.git"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la\Zoho%20WorkDrive%20(tredition%20GmbH)\Design%20+%20Text\Website\Downloads\Word-Vorlage%2014,8x21%20cm.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3A243B-7C4D-4E33-9076-6483A7160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Word-Vorlage 14,8x21 cm.dotx</Template>
  <TotalTime>0</TotalTime>
  <Pages>10</Pages>
  <Words>1314</Words>
  <Characters>8279</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9574</CharactersWithSpaces>
  <SharedDoc>false</SharedDoc>
  <HLinks>
    <vt:vector size="612" baseType="variant">
      <vt:variant>
        <vt:i4>2883691</vt:i4>
      </vt:variant>
      <vt:variant>
        <vt:i4>596</vt:i4>
      </vt:variant>
      <vt:variant>
        <vt:i4>0</vt:i4>
      </vt:variant>
      <vt:variant>
        <vt:i4>5</vt:i4>
      </vt:variant>
      <vt:variant>
        <vt:lpwstr>https://github.com/kbenz1/juri-chicago.git</vt:lpwstr>
      </vt:variant>
      <vt:variant>
        <vt:lpwstr/>
      </vt:variant>
      <vt:variant>
        <vt:i4>2883691</vt:i4>
      </vt:variant>
      <vt:variant>
        <vt:i4>594</vt:i4>
      </vt:variant>
      <vt:variant>
        <vt:i4>0</vt:i4>
      </vt:variant>
      <vt:variant>
        <vt:i4>5</vt:i4>
      </vt:variant>
      <vt:variant>
        <vt:lpwstr>https://github.com/kbenz1/juri-chicago.git</vt:lpwstr>
      </vt:variant>
      <vt:variant>
        <vt:lpwstr/>
      </vt:variant>
      <vt:variant>
        <vt:i4>2883691</vt:i4>
      </vt:variant>
      <vt:variant>
        <vt:i4>590</vt:i4>
      </vt:variant>
      <vt:variant>
        <vt:i4>0</vt:i4>
      </vt:variant>
      <vt:variant>
        <vt:i4>5</vt:i4>
      </vt:variant>
      <vt:variant>
        <vt:lpwstr>https://github.com/kbenz1/juri-chicago.git</vt:lpwstr>
      </vt:variant>
      <vt:variant>
        <vt:lpwstr/>
      </vt:variant>
      <vt:variant>
        <vt:i4>2883691</vt:i4>
      </vt:variant>
      <vt:variant>
        <vt:i4>588</vt:i4>
      </vt:variant>
      <vt:variant>
        <vt:i4>0</vt:i4>
      </vt:variant>
      <vt:variant>
        <vt:i4>5</vt:i4>
      </vt:variant>
      <vt:variant>
        <vt:lpwstr>https://github.com/kbenz1/juri-chicago.git</vt:lpwstr>
      </vt:variant>
      <vt:variant>
        <vt:lpwstr/>
      </vt:variant>
      <vt:variant>
        <vt:i4>2687024</vt:i4>
      </vt:variant>
      <vt:variant>
        <vt:i4>585</vt:i4>
      </vt:variant>
      <vt:variant>
        <vt:i4>0</vt:i4>
      </vt:variant>
      <vt:variant>
        <vt:i4>5</vt:i4>
      </vt:variant>
      <vt:variant>
        <vt:lpwstr>https://raw.githubusercontent.com/Homebrew/install/HEAD/install.sh</vt:lpwstr>
      </vt:variant>
      <vt:variant>
        <vt:lpwstr/>
      </vt:variant>
      <vt:variant>
        <vt:i4>5767235</vt:i4>
      </vt:variant>
      <vt:variant>
        <vt:i4>582</vt:i4>
      </vt:variant>
      <vt:variant>
        <vt:i4>0</vt:i4>
      </vt:variant>
      <vt:variant>
        <vt:i4>5</vt:i4>
      </vt:variant>
      <vt:variant>
        <vt:lpwstr>https://git-scm.com/</vt:lpwstr>
      </vt:variant>
      <vt:variant>
        <vt:lpwstr/>
      </vt:variant>
      <vt:variant>
        <vt:i4>7143462</vt:i4>
      </vt:variant>
      <vt:variant>
        <vt:i4>579</vt:i4>
      </vt:variant>
      <vt:variant>
        <vt:i4>0</vt:i4>
      </vt:variant>
      <vt:variant>
        <vt:i4>5</vt:i4>
      </vt:variant>
      <vt:variant>
        <vt:lpwstr>https://thonny.org/installer-for-linux</vt:lpwstr>
      </vt:variant>
      <vt:variant>
        <vt:lpwstr/>
      </vt:variant>
      <vt:variant>
        <vt:i4>6684777</vt:i4>
      </vt:variant>
      <vt:variant>
        <vt:i4>576</vt:i4>
      </vt:variant>
      <vt:variant>
        <vt:i4>0</vt:i4>
      </vt:variant>
      <vt:variant>
        <vt:i4>5</vt:i4>
      </vt:variant>
      <vt:variant>
        <vt:lpwstr>https://thonny.org/</vt:lpwstr>
      </vt:variant>
      <vt:variant>
        <vt:lpwstr/>
      </vt:variant>
      <vt:variant>
        <vt:i4>6684777</vt:i4>
      </vt:variant>
      <vt:variant>
        <vt:i4>573</vt:i4>
      </vt:variant>
      <vt:variant>
        <vt:i4>0</vt:i4>
      </vt:variant>
      <vt:variant>
        <vt:i4>5</vt:i4>
      </vt:variant>
      <vt:variant>
        <vt:lpwstr>https://thonny.org/</vt:lpwstr>
      </vt:variant>
      <vt:variant>
        <vt:lpwstr/>
      </vt:variant>
      <vt:variant>
        <vt:i4>1507390</vt:i4>
      </vt:variant>
      <vt:variant>
        <vt:i4>554</vt:i4>
      </vt:variant>
      <vt:variant>
        <vt:i4>0</vt:i4>
      </vt:variant>
      <vt:variant>
        <vt:i4>5</vt:i4>
      </vt:variant>
      <vt:variant>
        <vt:lpwstr/>
      </vt:variant>
      <vt:variant>
        <vt:lpwstr>_Toc195981215</vt:lpwstr>
      </vt:variant>
      <vt:variant>
        <vt:i4>1507390</vt:i4>
      </vt:variant>
      <vt:variant>
        <vt:i4>548</vt:i4>
      </vt:variant>
      <vt:variant>
        <vt:i4>0</vt:i4>
      </vt:variant>
      <vt:variant>
        <vt:i4>5</vt:i4>
      </vt:variant>
      <vt:variant>
        <vt:lpwstr/>
      </vt:variant>
      <vt:variant>
        <vt:lpwstr>_Toc195981214</vt:lpwstr>
      </vt:variant>
      <vt:variant>
        <vt:i4>1507390</vt:i4>
      </vt:variant>
      <vt:variant>
        <vt:i4>542</vt:i4>
      </vt:variant>
      <vt:variant>
        <vt:i4>0</vt:i4>
      </vt:variant>
      <vt:variant>
        <vt:i4>5</vt:i4>
      </vt:variant>
      <vt:variant>
        <vt:lpwstr/>
      </vt:variant>
      <vt:variant>
        <vt:lpwstr>_Toc195981213</vt:lpwstr>
      </vt:variant>
      <vt:variant>
        <vt:i4>1507390</vt:i4>
      </vt:variant>
      <vt:variant>
        <vt:i4>536</vt:i4>
      </vt:variant>
      <vt:variant>
        <vt:i4>0</vt:i4>
      </vt:variant>
      <vt:variant>
        <vt:i4>5</vt:i4>
      </vt:variant>
      <vt:variant>
        <vt:lpwstr/>
      </vt:variant>
      <vt:variant>
        <vt:lpwstr>_Toc195981212</vt:lpwstr>
      </vt:variant>
      <vt:variant>
        <vt:i4>1507390</vt:i4>
      </vt:variant>
      <vt:variant>
        <vt:i4>530</vt:i4>
      </vt:variant>
      <vt:variant>
        <vt:i4>0</vt:i4>
      </vt:variant>
      <vt:variant>
        <vt:i4>5</vt:i4>
      </vt:variant>
      <vt:variant>
        <vt:lpwstr/>
      </vt:variant>
      <vt:variant>
        <vt:lpwstr>_Toc195981211</vt:lpwstr>
      </vt:variant>
      <vt:variant>
        <vt:i4>1507390</vt:i4>
      </vt:variant>
      <vt:variant>
        <vt:i4>524</vt:i4>
      </vt:variant>
      <vt:variant>
        <vt:i4>0</vt:i4>
      </vt:variant>
      <vt:variant>
        <vt:i4>5</vt:i4>
      </vt:variant>
      <vt:variant>
        <vt:lpwstr/>
      </vt:variant>
      <vt:variant>
        <vt:lpwstr>_Toc195981210</vt:lpwstr>
      </vt:variant>
      <vt:variant>
        <vt:i4>1441854</vt:i4>
      </vt:variant>
      <vt:variant>
        <vt:i4>518</vt:i4>
      </vt:variant>
      <vt:variant>
        <vt:i4>0</vt:i4>
      </vt:variant>
      <vt:variant>
        <vt:i4>5</vt:i4>
      </vt:variant>
      <vt:variant>
        <vt:lpwstr/>
      </vt:variant>
      <vt:variant>
        <vt:lpwstr>_Toc195981209</vt:lpwstr>
      </vt:variant>
      <vt:variant>
        <vt:i4>1441854</vt:i4>
      </vt:variant>
      <vt:variant>
        <vt:i4>512</vt:i4>
      </vt:variant>
      <vt:variant>
        <vt:i4>0</vt:i4>
      </vt:variant>
      <vt:variant>
        <vt:i4>5</vt:i4>
      </vt:variant>
      <vt:variant>
        <vt:lpwstr/>
      </vt:variant>
      <vt:variant>
        <vt:lpwstr>_Toc195981208</vt:lpwstr>
      </vt:variant>
      <vt:variant>
        <vt:i4>1441854</vt:i4>
      </vt:variant>
      <vt:variant>
        <vt:i4>506</vt:i4>
      </vt:variant>
      <vt:variant>
        <vt:i4>0</vt:i4>
      </vt:variant>
      <vt:variant>
        <vt:i4>5</vt:i4>
      </vt:variant>
      <vt:variant>
        <vt:lpwstr/>
      </vt:variant>
      <vt:variant>
        <vt:lpwstr>_Toc195981207</vt:lpwstr>
      </vt:variant>
      <vt:variant>
        <vt:i4>1441854</vt:i4>
      </vt:variant>
      <vt:variant>
        <vt:i4>500</vt:i4>
      </vt:variant>
      <vt:variant>
        <vt:i4>0</vt:i4>
      </vt:variant>
      <vt:variant>
        <vt:i4>5</vt:i4>
      </vt:variant>
      <vt:variant>
        <vt:lpwstr/>
      </vt:variant>
      <vt:variant>
        <vt:lpwstr>_Toc195981206</vt:lpwstr>
      </vt:variant>
      <vt:variant>
        <vt:i4>1441854</vt:i4>
      </vt:variant>
      <vt:variant>
        <vt:i4>494</vt:i4>
      </vt:variant>
      <vt:variant>
        <vt:i4>0</vt:i4>
      </vt:variant>
      <vt:variant>
        <vt:i4>5</vt:i4>
      </vt:variant>
      <vt:variant>
        <vt:lpwstr/>
      </vt:variant>
      <vt:variant>
        <vt:lpwstr>_Toc195981205</vt:lpwstr>
      </vt:variant>
      <vt:variant>
        <vt:i4>1441854</vt:i4>
      </vt:variant>
      <vt:variant>
        <vt:i4>488</vt:i4>
      </vt:variant>
      <vt:variant>
        <vt:i4>0</vt:i4>
      </vt:variant>
      <vt:variant>
        <vt:i4>5</vt:i4>
      </vt:variant>
      <vt:variant>
        <vt:lpwstr/>
      </vt:variant>
      <vt:variant>
        <vt:lpwstr>_Toc195981204</vt:lpwstr>
      </vt:variant>
      <vt:variant>
        <vt:i4>1441854</vt:i4>
      </vt:variant>
      <vt:variant>
        <vt:i4>482</vt:i4>
      </vt:variant>
      <vt:variant>
        <vt:i4>0</vt:i4>
      </vt:variant>
      <vt:variant>
        <vt:i4>5</vt:i4>
      </vt:variant>
      <vt:variant>
        <vt:lpwstr/>
      </vt:variant>
      <vt:variant>
        <vt:lpwstr>_Toc195981203</vt:lpwstr>
      </vt:variant>
      <vt:variant>
        <vt:i4>1441854</vt:i4>
      </vt:variant>
      <vt:variant>
        <vt:i4>476</vt:i4>
      </vt:variant>
      <vt:variant>
        <vt:i4>0</vt:i4>
      </vt:variant>
      <vt:variant>
        <vt:i4>5</vt:i4>
      </vt:variant>
      <vt:variant>
        <vt:lpwstr/>
      </vt:variant>
      <vt:variant>
        <vt:lpwstr>_Toc195981202</vt:lpwstr>
      </vt:variant>
      <vt:variant>
        <vt:i4>1441854</vt:i4>
      </vt:variant>
      <vt:variant>
        <vt:i4>470</vt:i4>
      </vt:variant>
      <vt:variant>
        <vt:i4>0</vt:i4>
      </vt:variant>
      <vt:variant>
        <vt:i4>5</vt:i4>
      </vt:variant>
      <vt:variant>
        <vt:lpwstr/>
      </vt:variant>
      <vt:variant>
        <vt:lpwstr>_Toc195981201</vt:lpwstr>
      </vt:variant>
      <vt:variant>
        <vt:i4>1441854</vt:i4>
      </vt:variant>
      <vt:variant>
        <vt:i4>464</vt:i4>
      </vt:variant>
      <vt:variant>
        <vt:i4>0</vt:i4>
      </vt:variant>
      <vt:variant>
        <vt:i4>5</vt:i4>
      </vt:variant>
      <vt:variant>
        <vt:lpwstr/>
      </vt:variant>
      <vt:variant>
        <vt:lpwstr>_Toc195981200</vt:lpwstr>
      </vt:variant>
      <vt:variant>
        <vt:i4>2031677</vt:i4>
      </vt:variant>
      <vt:variant>
        <vt:i4>458</vt:i4>
      </vt:variant>
      <vt:variant>
        <vt:i4>0</vt:i4>
      </vt:variant>
      <vt:variant>
        <vt:i4>5</vt:i4>
      </vt:variant>
      <vt:variant>
        <vt:lpwstr/>
      </vt:variant>
      <vt:variant>
        <vt:lpwstr>_Toc195981199</vt:lpwstr>
      </vt:variant>
      <vt:variant>
        <vt:i4>2031677</vt:i4>
      </vt:variant>
      <vt:variant>
        <vt:i4>452</vt:i4>
      </vt:variant>
      <vt:variant>
        <vt:i4>0</vt:i4>
      </vt:variant>
      <vt:variant>
        <vt:i4>5</vt:i4>
      </vt:variant>
      <vt:variant>
        <vt:lpwstr/>
      </vt:variant>
      <vt:variant>
        <vt:lpwstr>_Toc195981198</vt:lpwstr>
      </vt:variant>
      <vt:variant>
        <vt:i4>2031677</vt:i4>
      </vt:variant>
      <vt:variant>
        <vt:i4>446</vt:i4>
      </vt:variant>
      <vt:variant>
        <vt:i4>0</vt:i4>
      </vt:variant>
      <vt:variant>
        <vt:i4>5</vt:i4>
      </vt:variant>
      <vt:variant>
        <vt:lpwstr/>
      </vt:variant>
      <vt:variant>
        <vt:lpwstr>_Toc195981197</vt:lpwstr>
      </vt:variant>
      <vt:variant>
        <vt:i4>2031677</vt:i4>
      </vt:variant>
      <vt:variant>
        <vt:i4>440</vt:i4>
      </vt:variant>
      <vt:variant>
        <vt:i4>0</vt:i4>
      </vt:variant>
      <vt:variant>
        <vt:i4>5</vt:i4>
      </vt:variant>
      <vt:variant>
        <vt:lpwstr/>
      </vt:variant>
      <vt:variant>
        <vt:lpwstr>_Toc195981196</vt:lpwstr>
      </vt:variant>
      <vt:variant>
        <vt:i4>2031677</vt:i4>
      </vt:variant>
      <vt:variant>
        <vt:i4>434</vt:i4>
      </vt:variant>
      <vt:variant>
        <vt:i4>0</vt:i4>
      </vt:variant>
      <vt:variant>
        <vt:i4>5</vt:i4>
      </vt:variant>
      <vt:variant>
        <vt:lpwstr/>
      </vt:variant>
      <vt:variant>
        <vt:lpwstr>_Toc195981195</vt:lpwstr>
      </vt:variant>
      <vt:variant>
        <vt:i4>2031677</vt:i4>
      </vt:variant>
      <vt:variant>
        <vt:i4>428</vt:i4>
      </vt:variant>
      <vt:variant>
        <vt:i4>0</vt:i4>
      </vt:variant>
      <vt:variant>
        <vt:i4>5</vt:i4>
      </vt:variant>
      <vt:variant>
        <vt:lpwstr/>
      </vt:variant>
      <vt:variant>
        <vt:lpwstr>_Toc195981194</vt:lpwstr>
      </vt:variant>
      <vt:variant>
        <vt:i4>2031677</vt:i4>
      </vt:variant>
      <vt:variant>
        <vt:i4>422</vt:i4>
      </vt:variant>
      <vt:variant>
        <vt:i4>0</vt:i4>
      </vt:variant>
      <vt:variant>
        <vt:i4>5</vt:i4>
      </vt:variant>
      <vt:variant>
        <vt:lpwstr/>
      </vt:variant>
      <vt:variant>
        <vt:lpwstr>_Toc195981193</vt:lpwstr>
      </vt:variant>
      <vt:variant>
        <vt:i4>2031677</vt:i4>
      </vt:variant>
      <vt:variant>
        <vt:i4>416</vt:i4>
      </vt:variant>
      <vt:variant>
        <vt:i4>0</vt:i4>
      </vt:variant>
      <vt:variant>
        <vt:i4>5</vt:i4>
      </vt:variant>
      <vt:variant>
        <vt:lpwstr/>
      </vt:variant>
      <vt:variant>
        <vt:lpwstr>_Toc195981192</vt:lpwstr>
      </vt:variant>
      <vt:variant>
        <vt:i4>2031677</vt:i4>
      </vt:variant>
      <vt:variant>
        <vt:i4>410</vt:i4>
      </vt:variant>
      <vt:variant>
        <vt:i4>0</vt:i4>
      </vt:variant>
      <vt:variant>
        <vt:i4>5</vt:i4>
      </vt:variant>
      <vt:variant>
        <vt:lpwstr/>
      </vt:variant>
      <vt:variant>
        <vt:lpwstr>_Toc195981191</vt:lpwstr>
      </vt:variant>
      <vt:variant>
        <vt:i4>2031677</vt:i4>
      </vt:variant>
      <vt:variant>
        <vt:i4>404</vt:i4>
      </vt:variant>
      <vt:variant>
        <vt:i4>0</vt:i4>
      </vt:variant>
      <vt:variant>
        <vt:i4>5</vt:i4>
      </vt:variant>
      <vt:variant>
        <vt:lpwstr/>
      </vt:variant>
      <vt:variant>
        <vt:lpwstr>_Toc195981190</vt:lpwstr>
      </vt:variant>
      <vt:variant>
        <vt:i4>1966141</vt:i4>
      </vt:variant>
      <vt:variant>
        <vt:i4>398</vt:i4>
      </vt:variant>
      <vt:variant>
        <vt:i4>0</vt:i4>
      </vt:variant>
      <vt:variant>
        <vt:i4>5</vt:i4>
      </vt:variant>
      <vt:variant>
        <vt:lpwstr/>
      </vt:variant>
      <vt:variant>
        <vt:lpwstr>_Toc195981189</vt:lpwstr>
      </vt:variant>
      <vt:variant>
        <vt:i4>1966141</vt:i4>
      </vt:variant>
      <vt:variant>
        <vt:i4>392</vt:i4>
      </vt:variant>
      <vt:variant>
        <vt:i4>0</vt:i4>
      </vt:variant>
      <vt:variant>
        <vt:i4>5</vt:i4>
      </vt:variant>
      <vt:variant>
        <vt:lpwstr/>
      </vt:variant>
      <vt:variant>
        <vt:lpwstr>_Toc195981188</vt:lpwstr>
      </vt:variant>
      <vt:variant>
        <vt:i4>1966141</vt:i4>
      </vt:variant>
      <vt:variant>
        <vt:i4>386</vt:i4>
      </vt:variant>
      <vt:variant>
        <vt:i4>0</vt:i4>
      </vt:variant>
      <vt:variant>
        <vt:i4>5</vt:i4>
      </vt:variant>
      <vt:variant>
        <vt:lpwstr/>
      </vt:variant>
      <vt:variant>
        <vt:lpwstr>_Toc195981187</vt:lpwstr>
      </vt:variant>
      <vt:variant>
        <vt:i4>1966141</vt:i4>
      </vt:variant>
      <vt:variant>
        <vt:i4>380</vt:i4>
      </vt:variant>
      <vt:variant>
        <vt:i4>0</vt:i4>
      </vt:variant>
      <vt:variant>
        <vt:i4>5</vt:i4>
      </vt:variant>
      <vt:variant>
        <vt:lpwstr/>
      </vt:variant>
      <vt:variant>
        <vt:lpwstr>_Toc195981186</vt:lpwstr>
      </vt:variant>
      <vt:variant>
        <vt:i4>1966141</vt:i4>
      </vt:variant>
      <vt:variant>
        <vt:i4>374</vt:i4>
      </vt:variant>
      <vt:variant>
        <vt:i4>0</vt:i4>
      </vt:variant>
      <vt:variant>
        <vt:i4>5</vt:i4>
      </vt:variant>
      <vt:variant>
        <vt:lpwstr/>
      </vt:variant>
      <vt:variant>
        <vt:lpwstr>_Toc195981185</vt:lpwstr>
      </vt:variant>
      <vt:variant>
        <vt:i4>1966141</vt:i4>
      </vt:variant>
      <vt:variant>
        <vt:i4>368</vt:i4>
      </vt:variant>
      <vt:variant>
        <vt:i4>0</vt:i4>
      </vt:variant>
      <vt:variant>
        <vt:i4>5</vt:i4>
      </vt:variant>
      <vt:variant>
        <vt:lpwstr/>
      </vt:variant>
      <vt:variant>
        <vt:lpwstr>_Toc195981184</vt:lpwstr>
      </vt:variant>
      <vt:variant>
        <vt:i4>1966141</vt:i4>
      </vt:variant>
      <vt:variant>
        <vt:i4>362</vt:i4>
      </vt:variant>
      <vt:variant>
        <vt:i4>0</vt:i4>
      </vt:variant>
      <vt:variant>
        <vt:i4>5</vt:i4>
      </vt:variant>
      <vt:variant>
        <vt:lpwstr/>
      </vt:variant>
      <vt:variant>
        <vt:lpwstr>_Toc195981183</vt:lpwstr>
      </vt:variant>
      <vt:variant>
        <vt:i4>1966141</vt:i4>
      </vt:variant>
      <vt:variant>
        <vt:i4>356</vt:i4>
      </vt:variant>
      <vt:variant>
        <vt:i4>0</vt:i4>
      </vt:variant>
      <vt:variant>
        <vt:i4>5</vt:i4>
      </vt:variant>
      <vt:variant>
        <vt:lpwstr/>
      </vt:variant>
      <vt:variant>
        <vt:lpwstr>_Toc195981182</vt:lpwstr>
      </vt:variant>
      <vt:variant>
        <vt:i4>1966141</vt:i4>
      </vt:variant>
      <vt:variant>
        <vt:i4>350</vt:i4>
      </vt:variant>
      <vt:variant>
        <vt:i4>0</vt:i4>
      </vt:variant>
      <vt:variant>
        <vt:i4>5</vt:i4>
      </vt:variant>
      <vt:variant>
        <vt:lpwstr/>
      </vt:variant>
      <vt:variant>
        <vt:lpwstr>_Toc195981181</vt:lpwstr>
      </vt:variant>
      <vt:variant>
        <vt:i4>1966141</vt:i4>
      </vt:variant>
      <vt:variant>
        <vt:i4>344</vt:i4>
      </vt:variant>
      <vt:variant>
        <vt:i4>0</vt:i4>
      </vt:variant>
      <vt:variant>
        <vt:i4>5</vt:i4>
      </vt:variant>
      <vt:variant>
        <vt:lpwstr/>
      </vt:variant>
      <vt:variant>
        <vt:lpwstr>_Toc195981180</vt:lpwstr>
      </vt:variant>
      <vt:variant>
        <vt:i4>1114173</vt:i4>
      </vt:variant>
      <vt:variant>
        <vt:i4>338</vt:i4>
      </vt:variant>
      <vt:variant>
        <vt:i4>0</vt:i4>
      </vt:variant>
      <vt:variant>
        <vt:i4>5</vt:i4>
      </vt:variant>
      <vt:variant>
        <vt:lpwstr/>
      </vt:variant>
      <vt:variant>
        <vt:lpwstr>_Toc195981179</vt:lpwstr>
      </vt:variant>
      <vt:variant>
        <vt:i4>1114173</vt:i4>
      </vt:variant>
      <vt:variant>
        <vt:i4>332</vt:i4>
      </vt:variant>
      <vt:variant>
        <vt:i4>0</vt:i4>
      </vt:variant>
      <vt:variant>
        <vt:i4>5</vt:i4>
      </vt:variant>
      <vt:variant>
        <vt:lpwstr/>
      </vt:variant>
      <vt:variant>
        <vt:lpwstr>_Toc195981178</vt:lpwstr>
      </vt:variant>
      <vt:variant>
        <vt:i4>1114173</vt:i4>
      </vt:variant>
      <vt:variant>
        <vt:i4>326</vt:i4>
      </vt:variant>
      <vt:variant>
        <vt:i4>0</vt:i4>
      </vt:variant>
      <vt:variant>
        <vt:i4>5</vt:i4>
      </vt:variant>
      <vt:variant>
        <vt:lpwstr/>
      </vt:variant>
      <vt:variant>
        <vt:lpwstr>_Toc195981177</vt:lpwstr>
      </vt:variant>
      <vt:variant>
        <vt:i4>1114173</vt:i4>
      </vt:variant>
      <vt:variant>
        <vt:i4>320</vt:i4>
      </vt:variant>
      <vt:variant>
        <vt:i4>0</vt:i4>
      </vt:variant>
      <vt:variant>
        <vt:i4>5</vt:i4>
      </vt:variant>
      <vt:variant>
        <vt:lpwstr/>
      </vt:variant>
      <vt:variant>
        <vt:lpwstr>_Toc195981176</vt:lpwstr>
      </vt:variant>
      <vt:variant>
        <vt:i4>1114173</vt:i4>
      </vt:variant>
      <vt:variant>
        <vt:i4>314</vt:i4>
      </vt:variant>
      <vt:variant>
        <vt:i4>0</vt:i4>
      </vt:variant>
      <vt:variant>
        <vt:i4>5</vt:i4>
      </vt:variant>
      <vt:variant>
        <vt:lpwstr/>
      </vt:variant>
      <vt:variant>
        <vt:lpwstr>_Toc195981175</vt:lpwstr>
      </vt:variant>
      <vt:variant>
        <vt:i4>1114173</vt:i4>
      </vt:variant>
      <vt:variant>
        <vt:i4>308</vt:i4>
      </vt:variant>
      <vt:variant>
        <vt:i4>0</vt:i4>
      </vt:variant>
      <vt:variant>
        <vt:i4>5</vt:i4>
      </vt:variant>
      <vt:variant>
        <vt:lpwstr/>
      </vt:variant>
      <vt:variant>
        <vt:lpwstr>_Toc195981174</vt:lpwstr>
      </vt:variant>
      <vt:variant>
        <vt:i4>1114173</vt:i4>
      </vt:variant>
      <vt:variant>
        <vt:i4>302</vt:i4>
      </vt:variant>
      <vt:variant>
        <vt:i4>0</vt:i4>
      </vt:variant>
      <vt:variant>
        <vt:i4>5</vt:i4>
      </vt:variant>
      <vt:variant>
        <vt:lpwstr/>
      </vt:variant>
      <vt:variant>
        <vt:lpwstr>_Toc195981173</vt:lpwstr>
      </vt:variant>
      <vt:variant>
        <vt:i4>1114173</vt:i4>
      </vt:variant>
      <vt:variant>
        <vt:i4>296</vt:i4>
      </vt:variant>
      <vt:variant>
        <vt:i4>0</vt:i4>
      </vt:variant>
      <vt:variant>
        <vt:i4>5</vt:i4>
      </vt:variant>
      <vt:variant>
        <vt:lpwstr/>
      </vt:variant>
      <vt:variant>
        <vt:lpwstr>_Toc195981172</vt:lpwstr>
      </vt:variant>
      <vt:variant>
        <vt:i4>1114173</vt:i4>
      </vt:variant>
      <vt:variant>
        <vt:i4>290</vt:i4>
      </vt:variant>
      <vt:variant>
        <vt:i4>0</vt:i4>
      </vt:variant>
      <vt:variant>
        <vt:i4>5</vt:i4>
      </vt:variant>
      <vt:variant>
        <vt:lpwstr/>
      </vt:variant>
      <vt:variant>
        <vt:lpwstr>_Toc195981171</vt:lpwstr>
      </vt:variant>
      <vt:variant>
        <vt:i4>1114173</vt:i4>
      </vt:variant>
      <vt:variant>
        <vt:i4>284</vt:i4>
      </vt:variant>
      <vt:variant>
        <vt:i4>0</vt:i4>
      </vt:variant>
      <vt:variant>
        <vt:i4>5</vt:i4>
      </vt:variant>
      <vt:variant>
        <vt:lpwstr/>
      </vt:variant>
      <vt:variant>
        <vt:lpwstr>_Toc195981170</vt:lpwstr>
      </vt:variant>
      <vt:variant>
        <vt:i4>1048637</vt:i4>
      </vt:variant>
      <vt:variant>
        <vt:i4>278</vt:i4>
      </vt:variant>
      <vt:variant>
        <vt:i4>0</vt:i4>
      </vt:variant>
      <vt:variant>
        <vt:i4>5</vt:i4>
      </vt:variant>
      <vt:variant>
        <vt:lpwstr/>
      </vt:variant>
      <vt:variant>
        <vt:lpwstr>_Toc195981169</vt:lpwstr>
      </vt:variant>
      <vt:variant>
        <vt:i4>1048637</vt:i4>
      </vt:variant>
      <vt:variant>
        <vt:i4>272</vt:i4>
      </vt:variant>
      <vt:variant>
        <vt:i4>0</vt:i4>
      </vt:variant>
      <vt:variant>
        <vt:i4>5</vt:i4>
      </vt:variant>
      <vt:variant>
        <vt:lpwstr/>
      </vt:variant>
      <vt:variant>
        <vt:lpwstr>_Toc195981168</vt:lpwstr>
      </vt:variant>
      <vt:variant>
        <vt:i4>1048637</vt:i4>
      </vt:variant>
      <vt:variant>
        <vt:i4>266</vt:i4>
      </vt:variant>
      <vt:variant>
        <vt:i4>0</vt:i4>
      </vt:variant>
      <vt:variant>
        <vt:i4>5</vt:i4>
      </vt:variant>
      <vt:variant>
        <vt:lpwstr/>
      </vt:variant>
      <vt:variant>
        <vt:lpwstr>_Toc195981167</vt:lpwstr>
      </vt:variant>
      <vt:variant>
        <vt:i4>1048637</vt:i4>
      </vt:variant>
      <vt:variant>
        <vt:i4>260</vt:i4>
      </vt:variant>
      <vt:variant>
        <vt:i4>0</vt:i4>
      </vt:variant>
      <vt:variant>
        <vt:i4>5</vt:i4>
      </vt:variant>
      <vt:variant>
        <vt:lpwstr/>
      </vt:variant>
      <vt:variant>
        <vt:lpwstr>_Toc195981166</vt:lpwstr>
      </vt:variant>
      <vt:variant>
        <vt:i4>1048637</vt:i4>
      </vt:variant>
      <vt:variant>
        <vt:i4>254</vt:i4>
      </vt:variant>
      <vt:variant>
        <vt:i4>0</vt:i4>
      </vt:variant>
      <vt:variant>
        <vt:i4>5</vt:i4>
      </vt:variant>
      <vt:variant>
        <vt:lpwstr/>
      </vt:variant>
      <vt:variant>
        <vt:lpwstr>_Toc195981165</vt:lpwstr>
      </vt:variant>
      <vt:variant>
        <vt:i4>1048637</vt:i4>
      </vt:variant>
      <vt:variant>
        <vt:i4>248</vt:i4>
      </vt:variant>
      <vt:variant>
        <vt:i4>0</vt:i4>
      </vt:variant>
      <vt:variant>
        <vt:i4>5</vt:i4>
      </vt:variant>
      <vt:variant>
        <vt:lpwstr/>
      </vt:variant>
      <vt:variant>
        <vt:lpwstr>_Toc195981164</vt:lpwstr>
      </vt:variant>
      <vt:variant>
        <vt:i4>1048637</vt:i4>
      </vt:variant>
      <vt:variant>
        <vt:i4>242</vt:i4>
      </vt:variant>
      <vt:variant>
        <vt:i4>0</vt:i4>
      </vt:variant>
      <vt:variant>
        <vt:i4>5</vt:i4>
      </vt:variant>
      <vt:variant>
        <vt:lpwstr/>
      </vt:variant>
      <vt:variant>
        <vt:lpwstr>_Toc195981163</vt:lpwstr>
      </vt:variant>
      <vt:variant>
        <vt:i4>1048637</vt:i4>
      </vt:variant>
      <vt:variant>
        <vt:i4>236</vt:i4>
      </vt:variant>
      <vt:variant>
        <vt:i4>0</vt:i4>
      </vt:variant>
      <vt:variant>
        <vt:i4>5</vt:i4>
      </vt:variant>
      <vt:variant>
        <vt:lpwstr/>
      </vt:variant>
      <vt:variant>
        <vt:lpwstr>_Toc195981162</vt:lpwstr>
      </vt:variant>
      <vt:variant>
        <vt:i4>1048637</vt:i4>
      </vt:variant>
      <vt:variant>
        <vt:i4>230</vt:i4>
      </vt:variant>
      <vt:variant>
        <vt:i4>0</vt:i4>
      </vt:variant>
      <vt:variant>
        <vt:i4>5</vt:i4>
      </vt:variant>
      <vt:variant>
        <vt:lpwstr/>
      </vt:variant>
      <vt:variant>
        <vt:lpwstr>_Toc195981161</vt:lpwstr>
      </vt:variant>
      <vt:variant>
        <vt:i4>1048637</vt:i4>
      </vt:variant>
      <vt:variant>
        <vt:i4>224</vt:i4>
      </vt:variant>
      <vt:variant>
        <vt:i4>0</vt:i4>
      </vt:variant>
      <vt:variant>
        <vt:i4>5</vt:i4>
      </vt:variant>
      <vt:variant>
        <vt:lpwstr/>
      </vt:variant>
      <vt:variant>
        <vt:lpwstr>_Toc195981160</vt:lpwstr>
      </vt:variant>
      <vt:variant>
        <vt:i4>1245245</vt:i4>
      </vt:variant>
      <vt:variant>
        <vt:i4>218</vt:i4>
      </vt:variant>
      <vt:variant>
        <vt:i4>0</vt:i4>
      </vt:variant>
      <vt:variant>
        <vt:i4>5</vt:i4>
      </vt:variant>
      <vt:variant>
        <vt:lpwstr/>
      </vt:variant>
      <vt:variant>
        <vt:lpwstr>_Toc195981159</vt:lpwstr>
      </vt:variant>
      <vt:variant>
        <vt:i4>1245245</vt:i4>
      </vt:variant>
      <vt:variant>
        <vt:i4>212</vt:i4>
      </vt:variant>
      <vt:variant>
        <vt:i4>0</vt:i4>
      </vt:variant>
      <vt:variant>
        <vt:i4>5</vt:i4>
      </vt:variant>
      <vt:variant>
        <vt:lpwstr/>
      </vt:variant>
      <vt:variant>
        <vt:lpwstr>_Toc195981158</vt:lpwstr>
      </vt:variant>
      <vt:variant>
        <vt:i4>1245245</vt:i4>
      </vt:variant>
      <vt:variant>
        <vt:i4>206</vt:i4>
      </vt:variant>
      <vt:variant>
        <vt:i4>0</vt:i4>
      </vt:variant>
      <vt:variant>
        <vt:i4>5</vt:i4>
      </vt:variant>
      <vt:variant>
        <vt:lpwstr/>
      </vt:variant>
      <vt:variant>
        <vt:lpwstr>_Toc195981157</vt:lpwstr>
      </vt:variant>
      <vt:variant>
        <vt:i4>1245245</vt:i4>
      </vt:variant>
      <vt:variant>
        <vt:i4>200</vt:i4>
      </vt:variant>
      <vt:variant>
        <vt:i4>0</vt:i4>
      </vt:variant>
      <vt:variant>
        <vt:i4>5</vt:i4>
      </vt:variant>
      <vt:variant>
        <vt:lpwstr/>
      </vt:variant>
      <vt:variant>
        <vt:lpwstr>_Toc195981156</vt:lpwstr>
      </vt:variant>
      <vt:variant>
        <vt:i4>1245245</vt:i4>
      </vt:variant>
      <vt:variant>
        <vt:i4>194</vt:i4>
      </vt:variant>
      <vt:variant>
        <vt:i4>0</vt:i4>
      </vt:variant>
      <vt:variant>
        <vt:i4>5</vt:i4>
      </vt:variant>
      <vt:variant>
        <vt:lpwstr/>
      </vt:variant>
      <vt:variant>
        <vt:lpwstr>_Toc195981155</vt:lpwstr>
      </vt:variant>
      <vt:variant>
        <vt:i4>1245245</vt:i4>
      </vt:variant>
      <vt:variant>
        <vt:i4>188</vt:i4>
      </vt:variant>
      <vt:variant>
        <vt:i4>0</vt:i4>
      </vt:variant>
      <vt:variant>
        <vt:i4>5</vt:i4>
      </vt:variant>
      <vt:variant>
        <vt:lpwstr/>
      </vt:variant>
      <vt:variant>
        <vt:lpwstr>_Toc195981154</vt:lpwstr>
      </vt:variant>
      <vt:variant>
        <vt:i4>1245245</vt:i4>
      </vt:variant>
      <vt:variant>
        <vt:i4>182</vt:i4>
      </vt:variant>
      <vt:variant>
        <vt:i4>0</vt:i4>
      </vt:variant>
      <vt:variant>
        <vt:i4>5</vt:i4>
      </vt:variant>
      <vt:variant>
        <vt:lpwstr/>
      </vt:variant>
      <vt:variant>
        <vt:lpwstr>_Toc195981153</vt:lpwstr>
      </vt:variant>
      <vt:variant>
        <vt:i4>1245245</vt:i4>
      </vt:variant>
      <vt:variant>
        <vt:i4>176</vt:i4>
      </vt:variant>
      <vt:variant>
        <vt:i4>0</vt:i4>
      </vt:variant>
      <vt:variant>
        <vt:i4>5</vt:i4>
      </vt:variant>
      <vt:variant>
        <vt:lpwstr/>
      </vt:variant>
      <vt:variant>
        <vt:lpwstr>_Toc195981152</vt:lpwstr>
      </vt:variant>
      <vt:variant>
        <vt:i4>1245245</vt:i4>
      </vt:variant>
      <vt:variant>
        <vt:i4>170</vt:i4>
      </vt:variant>
      <vt:variant>
        <vt:i4>0</vt:i4>
      </vt:variant>
      <vt:variant>
        <vt:i4>5</vt:i4>
      </vt:variant>
      <vt:variant>
        <vt:lpwstr/>
      </vt:variant>
      <vt:variant>
        <vt:lpwstr>_Toc195981151</vt:lpwstr>
      </vt:variant>
      <vt:variant>
        <vt:i4>1245245</vt:i4>
      </vt:variant>
      <vt:variant>
        <vt:i4>164</vt:i4>
      </vt:variant>
      <vt:variant>
        <vt:i4>0</vt:i4>
      </vt:variant>
      <vt:variant>
        <vt:i4>5</vt:i4>
      </vt:variant>
      <vt:variant>
        <vt:lpwstr/>
      </vt:variant>
      <vt:variant>
        <vt:lpwstr>_Toc195981150</vt:lpwstr>
      </vt:variant>
      <vt:variant>
        <vt:i4>1179709</vt:i4>
      </vt:variant>
      <vt:variant>
        <vt:i4>158</vt:i4>
      </vt:variant>
      <vt:variant>
        <vt:i4>0</vt:i4>
      </vt:variant>
      <vt:variant>
        <vt:i4>5</vt:i4>
      </vt:variant>
      <vt:variant>
        <vt:lpwstr/>
      </vt:variant>
      <vt:variant>
        <vt:lpwstr>_Toc195981149</vt:lpwstr>
      </vt:variant>
      <vt:variant>
        <vt:i4>1179709</vt:i4>
      </vt:variant>
      <vt:variant>
        <vt:i4>152</vt:i4>
      </vt:variant>
      <vt:variant>
        <vt:i4>0</vt:i4>
      </vt:variant>
      <vt:variant>
        <vt:i4>5</vt:i4>
      </vt:variant>
      <vt:variant>
        <vt:lpwstr/>
      </vt:variant>
      <vt:variant>
        <vt:lpwstr>_Toc195981148</vt:lpwstr>
      </vt:variant>
      <vt:variant>
        <vt:i4>1179709</vt:i4>
      </vt:variant>
      <vt:variant>
        <vt:i4>146</vt:i4>
      </vt:variant>
      <vt:variant>
        <vt:i4>0</vt:i4>
      </vt:variant>
      <vt:variant>
        <vt:i4>5</vt:i4>
      </vt:variant>
      <vt:variant>
        <vt:lpwstr/>
      </vt:variant>
      <vt:variant>
        <vt:lpwstr>_Toc195981147</vt:lpwstr>
      </vt:variant>
      <vt:variant>
        <vt:i4>1179709</vt:i4>
      </vt:variant>
      <vt:variant>
        <vt:i4>140</vt:i4>
      </vt:variant>
      <vt:variant>
        <vt:i4>0</vt:i4>
      </vt:variant>
      <vt:variant>
        <vt:i4>5</vt:i4>
      </vt:variant>
      <vt:variant>
        <vt:lpwstr/>
      </vt:variant>
      <vt:variant>
        <vt:lpwstr>_Toc195981146</vt:lpwstr>
      </vt:variant>
      <vt:variant>
        <vt:i4>1179709</vt:i4>
      </vt:variant>
      <vt:variant>
        <vt:i4>134</vt:i4>
      </vt:variant>
      <vt:variant>
        <vt:i4>0</vt:i4>
      </vt:variant>
      <vt:variant>
        <vt:i4>5</vt:i4>
      </vt:variant>
      <vt:variant>
        <vt:lpwstr/>
      </vt:variant>
      <vt:variant>
        <vt:lpwstr>_Toc195981145</vt:lpwstr>
      </vt:variant>
      <vt:variant>
        <vt:i4>1179709</vt:i4>
      </vt:variant>
      <vt:variant>
        <vt:i4>128</vt:i4>
      </vt:variant>
      <vt:variant>
        <vt:i4>0</vt:i4>
      </vt:variant>
      <vt:variant>
        <vt:i4>5</vt:i4>
      </vt:variant>
      <vt:variant>
        <vt:lpwstr/>
      </vt:variant>
      <vt:variant>
        <vt:lpwstr>_Toc195981144</vt:lpwstr>
      </vt:variant>
      <vt:variant>
        <vt:i4>1179709</vt:i4>
      </vt:variant>
      <vt:variant>
        <vt:i4>122</vt:i4>
      </vt:variant>
      <vt:variant>
        <vt:i4>0</vt:i4>
      </vt:variant>
      <vt:variant>
        <vt:i4>5</vt:i4>
      </vt:variant>
      <vt:variant>
        <vt:lpwstr/>
      </vt:variant>
      <vt:variant>
        <vt:lpwstr>_Toc195981143</vt:lpwstr>
      </vt:variant>
      <vt:variant>
        <vt:i4>1179709</vt:i4>
      </vt:variant>
      <vt:variant>
        <vt:i4>116</vt:i4>
      </vt:variant>
      <vt:variant>
        <vt:i4>0</vt:i4>
      </vt:variant>
      <vt:variant>
        <vt:i4>5</vt:i4>
      </vt:variant>
      <vt:variant>
        <vt:lpwstr/>
      </vt:variant>
      <vt:variant>
        <vt:lpwstr>_Toc195981142</vt:lpwstr>
      </vt:variant>
      <vt:variant>
        <vt:i4>1179709</vt:i4>
      </vt:variant>
      <vt:variant>
        <vt:i4>110</vt:i4>
      </vt:variant>
      <vt:variant>
        <vt:i4>0</vt:i4>
      </vt:variant>
      <vt:variant>
        <vt:i4>5</vt:i4>
      </vt:variant>
      <vt:variant>
        <vt:lpwstr/>
      </vt:variant>
      <vt:variant>
        <vt:lpwstr>_Toc195981141</vt:lpwstr>
      </vt:variant>
      <vt:variant>
        <vt:i4>1179709</vt:i4>
      </vt:variant>
      <vt:variant>
        <vt:i4>104</vt:i4>
      </vt:variant>
      <vt:variant>
        <vt:i4>0</vt:i4>
      </vt:variant>
      <vt:variant>
        <vt:i4>5</vt:i4>
      </vt:variant>
      <vt:variant>
        <vt:lpwstr/>
      </vt:variant>
      <vt:variant>
        <vt:lpwstr>_Toc195981140</vt:lpwstr>
      </vt:variant>
      <vt:variant>
        <vt:i4>1376317</vt:i4>
      </vt:variant>
      <vt:variant>
        <vt:i4>98</vt:i4>
      </vt:variant>
      <vt:variant>
        <vt:i4>0</vt:i4>
      </vt:variant>
      <vt:variant>
        <vt:i4>5</vt:i4>
      </vt:variant>
      <vt:variant>
        <vt:lpwstr/>
      </vt:variant>
      <vt:variant>
        <vt:lpwstr>_Toc195981139</vt:lpwstr>
      </vt:variant>
      <vt:variant>
        <vt:i4>1376317</vt:i4>
      </vt:variant>
      <vt:variant>
        <vt:i4>92</vt:i4>
      </vt:variant>
      <vt:variant>
        <vt:i4>0</vt:i4>
      </vt:variant>
      <vt:variant>
        <vt:i4>5</vt:i4>
      </vt:variant>
      <vt:variant>
        <vt:lpwstr/>
      </vt:variant>
      <vt:variant>
        <vt:lpwstr>_Toc195981138</vt:lpwstr>
      </vt:variant>
      <vt:variant>
        <vt:i4>1376317</vt:i4>
      </vt:variant>
      <vt:variant>
        <vt:i4>86</vt:i4>
      </vt:variant>
      <vt:variant>
        <vt:i4>0</vt:i4>
      </vt:variant>
      <vt:variant>
        <vt:i4>5</vt:i4>
      </vt:variant>
      <vt:variant>
        <vt:lpwstr/>
      </vt:variant>
      <vt:variant>
        <vt:lpwstr>_Toc195981137</vt:lpwstr>
      </vt:variant>
      <vt:variant>
        <vt:i4>1376317</vt:i4>
      </vt:variant>
      <vt:variant>
        <vt:i4>80</vt:i4>
      </vt:variant>
      <vt:variant>
        <vt:i4>0</vt:i4>
      </vt:variant>
      <vt:variant>
        <vt:i4>5</vt:i4>
      </vt:variant>
      <vt:variant>
        <vt:lpwstr/>
      </vt:variant>
      <vt:variant>
        <vt:lpwstr>_Toc195981136</vt:lpwstr>
      </vt:variant>
      <vt:variant>
        <vt:i4>1376317</vt:i4>
      </vt:variant>
      <vt:variant>
        <vt:i4>74</vt:i4>
      </vt:variant>
      <vt:variant>
        <vt:i4>0</vt:i4>
      </vt:variant>
      <vt:variant>
        <vt:i4>5</vt:i4>
      </vt:variant>
      <vt:variant>
        <vt:lpwstr/>
      </vt:variant>
      <vt:variant>
        <vt:lpwstr>_Toc195981135</vt:lpwstr>
      </vt:variant>
      <vt:variant>
        <vt:i4>1376317</vt:i4>
      </vt:variant>
      <vt:variant>
        <vt:i4>68</vt:i4>
      </vt:variant>
      <vt:variant>
        <vt:i4>0</vt:i4>
      </vt:variant>
      <vt:variant>
        <vt:i4>5</vt:i4>
      </vt:variant>
      <vt:variant>
        <vt:lpwstr/>
      </vt:variant>
      <vt:variant>
        <vt:lpwstr>_Toc195981134</vt:lpwstr>
      </vt:variant>
      <vt:variant>
        <vt:i4>1376317</vt:i4>
      </vt:variant>
      <vt:variant>
        <vt:i4>62</vt:i4>
      </vt:variant>
      <vt:variant>
        <vt:i4>0</vt:i4>
      </vt:variant>
      <vt:variant>
        <vt:i4>5</vt:i4>
      </vt:variant>
      <vt:variant>
        <vt:lpwstr/>
      </vt:variant>
      <vt:variant>
        <vt:lpwstr>_Toc195981133</vt:lpwstr>
      </vt:variant>
      <vt:variant>
        <vt:i4>1376317</vt:i4>
      </vt:variant>
      <vt:variant>
        <vt:i4>56</vt:i4>
      </vt:variant>
      <vt:variant>
        <vt:i4>0</vt:i4>
      </vt:variant>
      <vt:variant>
        <vt:i4>5</vt:i4>
      </vt:variant>
      <vt:variant>
        <vt:lpwstr/>
      </vt:variant>
      <vt:variant>
        <vt:lpwstr>_Toc195981132</vt:lpwstr>
      </vt:variant>
      <vt:variant>
        <vt:i4>1376317</vt:i4>
      </vt:variant>
      <vt:variant>
        <vt:i4>50</vt:i4>
      </vt:variant>
      <vt:variant>
        <vt:i4>0</vt:i4>
      </vt:variant>
      <vt:variant>
        <vt:i4>5</vt:i4>
      </vt:variant>
      <vt:variant>
        <vt:lpwstr/>
      </vt:variant>
      <vt:variant>
        <vt:lpwstr>_Toc195981131</vt:lpwstr>
      </vt:variant>
      <vt:variant>
        <vt:i4>1376317</vt:i4>
      </vt:variant>
      <vt:variant>
        <vt:i4>44</vt:i4>
      </vt:variant>
      <vt:variant>
        <vt:i4>0</vt:i4>
      </vt:variant>
      <vt:variant>
        <vt:i4>5</vt:i4>
      </vt:variant>
      <vt:variant>
        <vt:lpwstr/>
      </vt:variant>
      <vt:variant>
        <vt:lpwstr>_Toc195981130</vt:lpwstr>
      </vt:variant>
      <vt:variant>
        <vt:i4>1310781</vt:i4>
      </vt:variant>
      <vt:variant>
        <vt:i4>38</vt:i4>
      </vt:variant>
      <vt:variant>
        <vt:i4>0</vt:i4>
      </vt:variant>
      <vt:variant>
        <vt:i4>5</vt:i4>
      </vt:variant>
      <vt:variant>
        <vt:lpwstr/>
      </vt:variant>
      <vt:variant>
        <vt:lpwstr>_Toc195981129</vt:lpwstr>
      </vt:variant>
      <vt:variant>
        <vt:i4>1310781</vt:i4>
      </vt:variant>
      <vt:variant>
        <vt:i4>32</vt:i4>
      </vt:variant>
      <vt:variant>
        <vt:i4>0</vt:i4>
      </vt:variant>
      <vt:variant>
        <vt:i4>5</vt:i4>
      </vt:variant>
      <vt:variant>
        <vt:lpwstr/>
      </vt:variant>
      <vt:variant>
        <vt:lpwstr>_Toc195981128</vt:lpwstr>
      </vt:variant>
      <vt:variant>
        <vt:i4>1310781</vt:i4>
      </vt:variant>
      <vt:variant>
        <vt:i4>26</vt:i4>
      </vt:variant>
      <vt:variant>
        <vt:i4>0</vt:i4>
      </vt:variant>
      <vt:variant>
        <vt:i4>5</vt:i4>
      </vt:variant>
      <vt:variant>
        <vt:lpwstr/>
      </vt:variant>
      <vt:variant>
        <vt:lpwstr>_Toc195981127</vt:lpwstr>
      </vt:variant>
      <vt:variant>
        <vt:i4>1310781</vt:i4>
      </vt:variant>
      <vt:variant>
        <vt:i4>20</vt:i4>
      </vt:variant>
      <vt:variant>
        <vt:i4>0</vt:i4>
      </vt:variant>
      <vt:variant>
        <vt:i4>5</vt:i4>
      </vt:variant>
      <vt:variant>
        <vt:lpwstr/>
      </vt:variant>
      <vt:variant>
        <vt:lpwstr>_Toc195981126</vt:lpwstr>
      </vt:variant>
      <vt:variant>
        <vt:i4>1310781</vt:i4>
      </vt:variant>
      <vt:variant>
        <vt:i4>14</vt:i4>
      </vt:variant>
      <vt:variant>
        <vt:i4>0</vt:i4>
      </vt:variant>
      <vt:variant>
        <vt:i4>5</vt:i4>
      </vt:variant>
      <vt:variant>
        <vt:lpwstr/>
      </vt:variant>
      <vt:variant>
        <vt:lpwstr>_Toc195981125</vt:lpwstr>
      </vt:variant>
      <vt:variant>
        <vt:i4>1310781</vt:i4>
      </vt:variant>
      <vt:variant>
        <vt:i4>8</vt:i4>
      </vt:variant>
      <vt:variant>
        <vt:i4>0</vt:i4>
      </vt:variant>
      <vt:variant>
        <vt:i4>5</vt:i4>
      </vt:variant>
      <vt:variant>
        <vt:lpwstr/>
      </vt:variant>
      <vt:variant>
        <vt:lpwstr>_Toc195981124</vt:lpwstr>
      </vt:variant>
      <vt:variant>
        <vt:i4>1310781</vt:i4>
      </vt:variant>
      <vt:variant>
        <vt:i4>2</vt:i4>
      </vt:variant>
      <vt:variant>
        <vt:i4>0</vt:i4>
      </vt:variant>
      <vt:variant>
        <vt:i4>5</vt:i4>
      </vt:variant>
      <vt:variant>
        <vt:lpwstr/>
      </vt:variant>
      <vt:variant>
        <vt:lpwstr>_Toc195981123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Latußeck</dc:creator>
  <cp:keywords/>
  <dc:description/>
  <cp:lastModifiedBy>Konstantin Benz</cp:lastModifiedBy>
  <cp:revision>3</cp:revision>
  <cp:lastPrinted>2010-09-29T15:11:00Z</cp:lastPrinted>
  <dcterms:created xsi:type="dcterms:W3CDTF">2026-03-05T22:17:00Z</dcterms:created>
  <dcterms:modified xsi:type="dcterms:W3CDTF">2026-03-05T22:17:00Z</dcterms:modified>
</cp:coreProperties>
</file>